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BB16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61D03CB1" w14:textId="1072492B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CB53C54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1FD816D1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731CD7" w:rsidRPr="00957EBF" w14:paraId="7A42E419" w14:textId="77777777" w:rsidTr="00205A8B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FF02186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731CD7" w:rsidRPr="00957EBF" w14:paraId="6840B632" w14:textId="77777777" w:rsidTr="00205A8B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73358BC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159A9913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66EF1982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7DB2857C" w14:textId="77777777" w:rsidR="00731CD7" w:rsidRPr="00D72EDF" w:rsidRDefault="00731CD7" w:rsidP="00731CD7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731CD7" w:rsidRPr="00957EBF" w14:paraId="1CA44026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4B7F084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5F92C534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06ECEC71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643DA6A1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2E4A80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25EF8CFB" w14:textId="77777777" w:rsidTr="00205A8B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A3759A8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775B1F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731CD7" w:rsidRPr="00957EBF" w14:paraId="60D49F37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2002F0E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A1CEE" w14:textId="130A8794" w:rsidR="00731CD7" w:rsidRPr="00957EBF" w:rsidRDefault="00A91026" w:rsidP="00205A8B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F9066DF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7ECE921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B88343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1C7686E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19FE21A0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455CAC8D" w14:textId="77777777" w:rsidR="00731CD7" w:rsidRPr="00957EBF" w:rsidRDefault="00731CD7" w:rsidP="00731CD7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731CD7" w:rsidRPr="00957EBF" w14:paraId="3396F2F2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0F546442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731CD7" w:rsidRPr="00957EBF" w14:paraId="46356C05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40F305E1" w14:textId="77777777" w:rsidR="00731CD7" w:rsidRPr="00D72ED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0A7DC925" w14:textId="77777777" w:rsidR="00731CD7" w:rsidRPr="00957EBF" w:rsidRDefault="00731CD7" w:rsidP="00731CD7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169A554E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39C7420A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2C3D5605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731CD7" w:rsidRPr="00D72EDF" w14:paraId="223C7C2A" w14:textId="77777777" w:rsidTr="00205A8B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4819D63B" w14:textId="77777777" w:rsidR="00731CD7" w:rsidRPr="00D72ED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74410450" w14:textId="77777777" w:rsidTr="00205A8B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05740BDD" w14:textId="77777777" w:rsidR="00731CD7" w:rsidRPr="00957EB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F7BE07" w14:textId="08423B74" w:rsidR="00731CD7" w:rsidRPr="00957EBF" w:rsidRDefault="00731CD7" w:rsidP="00205A8B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9B1FB3">
              <w:rPr>
                <w:caps/>
                <w:sz w:val="28"/>
                <w:szCs w:val="28"/>
              </w:rPr>
              <w:t>2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6E41FAD7" w14:textId="77777777" w:rsidR="00731CD7" w:rsidRPr="00957EBF" w:rsidRDefault="00731CD7" w:rsidP="00205A8B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7D4F54CA" w14:textId="77777777" w:rsidR="00731CD7" w:rsidRPr="00957EBF" w:rsidRDefault="00731CD7" w:rsidP="00731CD7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731CD7" w:rsidRPr="00957EBF" w14:paraId="00C2024D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6774C097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050D60C3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6D45CEA3" w14:textId="306E472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2A152D1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096F9829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192D175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1E53227" w14:textId="63394B0F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731CD7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5879680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2DDEE87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5B88E25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D5F0E8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32BD7C7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A5D44F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72A85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1546CED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731CD7" w:rsidRPr="00957EBF" w14:paraId="6C1B8AB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44993D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37" w:type="dxa"/>
            <w:vAlign w:val="center"/>
          </w:tcPr>
          <w:p w14:paraId="45D3408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545F0934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5CF0F66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232946C0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18C0739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3FDD684" w14:textId="3FFE8ACD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97FAE77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77A5E1D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31D651C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060BC9DD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0D4BC7D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F3EC2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5AED2B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ED76D0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254F927" w14:textId="77777777" w:rsidR="00731CD7" w:rsidRPr="00957EBF" w:rsidRDefault="00731CD7" w:rsidP="00731CD7">
      <w:pPr>
        <w:rPr>
          <w:sz w:val="28"/>
          <w:szCs w:val="28"/>
        </w:rPr>
      </w:pPr>
    </w:p>
    <w:p w14:paraId="60E7128D" w14:textId="77777777" w:rsidR="00731CD7" w:rsidRPr="00957EBF" w:rsidRDefault="00731CD7" w:rsidP="00731CD7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 защищен с оценкой __________________</w:t>
      </w:r>
    </w:p>
    <w:p w14:paraId="1BBF8CB5" w14:textId="77777777" w:rsidR="00731CD7" w:rsidRPr="00957EBF" w:rsidRDefault="00731CD7" w:rsidP="00731CD7">
      <w:pPr>
        <w:rPr>
          <w:sz w:val="28"/>
          <w:szCs w:val="28"/>
        </w:rPr>
      </w:pPr>
    </w:p>
    <w:p w14:paraId="1E85BB4C" w14:textId="77777777" w:rsidR="00731CD7" w:rsidRPr="00957EBF" w:rsidRDefault="00731CD7" w:rsidP="00731CD7">
      <w:pPr>
        <w:rPr>
          <w:sz w:val="28"/>
          <w:szCs w:val="28"/>
        </w:rPr>
      </w:pPr>
    </w:p>
    <w:p w14:paraId="0B6F074A" w14:textId="77777777" w:rsidR="00731CD7" w:rsidRPr="00957EBF" w:rsidRDefault="00731CD7" w:rsidP="00731CD7">
      <w:pPr>
        <w:rPr>
          <w:sz w:val="28"/>
          <w:szCs w:val="28"/>
        </w:rPr>
      </w:pPr>
    </w:p>
    <w:p w14:paraId="3D774998" w14:textId="77777777" w:rsidR="00731CD7" w:rsidRPr="00957EBF" w:rsidRDefault="00731CD7" w:rsidP="00731CD7">
      <w:pPr>
        <w:rPr>
          <w:sz w:val="28"/>
          <w:szCs w:val="28"/>
        </w:rPr>
      </w:pPr>
    </w:p>
    <w:p w14:paraId="244F3066" w14:textId="0BDAF376" w:rsidR="00731CD7" w:rsidRPr="00957EBF" w:rsidRDefault="00731CD7" w:rsidP="00731CD7">
      <w:pPr>
        <w:jc w:val="center"/>
        <w:rPr>
          <w:sz w:val="28"/>
          <w:szCs w:val="28"/>
        </w:rPr>
        <w:sectPr w:rsidR="00731CD7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0D008D47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938968F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3AF4EDE0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615682DD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EE745FB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19748507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26202507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3A393BF5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0BE0B9B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55D01ED6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2C3BD64E" w14:textId="77777777" w:rsidR="00731CD7" w:rsidRPr="00957EBF" w:rsidRDefault="00731CD7" w:rsidP="00731CD7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295"/>
        <w:gridCol w:w="2418"/>
        <w:gridCol w:w="4642"/>
      </w:tblGrid>
      <w:tr w:rsidR="00731CD7" w:rsidRPr="00957EBF" w14:paraId="78AB7848" w14:textId="77777777" w:rsidTr="00205A8B">
        <w:tc>
          <w:tcPr>
            <w:tcW w:w="2376" w:type="dxa"/>
            <w:vAlign w:val="bottom"/>
          </w:tcPr>
          <w:p w14:paraId="0E992AA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5062AFA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007D9946" w14:textId="77777777" w:rsidTr="00205A8B">
        <w:tc>
          <w:tcPr>
            <w:tcW w:w="2376" w:type="dxa"/>
            <w:vAlign w:val="bottom"/>
          </w:tcPr>
          <w:p w14:paraId="65325C96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16DF33" w14:textId="1918FBC3" w:rsidR="00731CD7" w:rsidRPr="00957EBF" w:rsidRDefault="00731CD7" w:rsidP="00205A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Вовиков</w:t>
            </w:r>
            <w:r w:rsidR="009C2BE7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 xml:space="preserve"> Д.Е.</w:t>
            </w:r>
          </w:p>
        </w:tc>
      </w:tr>
      <w:tr w:rsidR="00731CD7" w:rsidRPr="00957EBF" w14:paraId="0A442EA9" w14:textId="77777777" w:rsidTr="00205A8B">
        <w:tc>
          <w:tcPr>
            <w:tcW w:w="2376" w:type="dxa"/>
            <w:vAlign w:val="bottom"/>
          </w:tcPr>
          <w:p w14:paraId="6D6DBB90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25C178CE" w14:textId="77777777" w:rsidR="00731CD7" w:rsidRPr="00957EBF" w:rsidRDefault="00731CD7" w:rsidP="00205A8B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731CD7" w:rsidRPr="00957EBF" w14:paraId="29CABB00" w14:textId="77777777" w:rsidTr="00205A8B">
        <w:tc>
          <w:tcPr>
            <w:tcW w:w="2376" w:type="dxa"/>
            <w:vAlign w:val="bottom"/>
          </w:tcPr>
          <w:p w14:paraId="74BEC93B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563AD3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731CD7" w:rsidRPr="00957EBF" w14:paraId="3AC45AE1" w14:textId="77777777" w:rsidTr="00205A8B">
        <w:tc>
          <w:tcPr>
            <w:tcW w:w="4926" w:type="dxa"/>
            <w:gridSpan w:val="2"/>
            <w:vAlign w:val="bottom"/>
          </w:tcPr>
          <w:p w14:paraId="6174B548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  <w:p w14:paraId="555B738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306C033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</w:tr>
      <w:tr w:rsidR="00731CD7" w:rsidRPr="00957EBF" w14:paraId="22D79178" w14:textId="77777777" w:rsidTr="00205A8B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19DF33EC" w14:textId="581AEEEA" w:rsidR="00731CD7" w:rsidRPr="009F7833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9F7833">
              <w:rPr>
                <w:sz w:val="28"/>
                <w:szCs w:val="28"/>
              </w:rPr>
              <w:t xml:space="preserve">Произвести проектирование компонента для преобразования (конвертации) файла </w:t>
            </w:r>
            <w:r w:rsidR="009F7833" w:rsidRPr="009F7833">
              <w:rPr>
                <w:sz w:val="28"/>
                <w:szCs w:val="28"/>
              </w:rPr>
              <w:t xml:space="preserve">Enterprise Architect (xmi) </w:t>
            </w:r>
            <w:r w:rsidRPr="009F7833">
              <w:rPr>
                <w:sz w:val="28"/>
                <w:szCs w:val="28"/>
              </w:rPr>
              <w:t xml:space="preserve">в </w:t>
            </w:r>
            <w:r w:rsidRPr="009F7833">
              <w:rPr>
                <w:color w:val="000000"/>
                <w:sz w:val="28"/>
                <w:szCs w:val="28"/>
                <w:shd w:val="clear" w:color="auto" w:fill="FFFFFF"/>
              </w:rPr>
              <w:t xml:space="preserve">файл формата </w:t>
            </w:r>
            <w:r w:rsidR="009F7833" w:rsidRPr="009F7833">
              <w:rPr>
                <w:sz w:val="28"/>
                <w:szCs w:val="28"/>
                <w:lang w:val="en-US"/>
              </w:rPr>
              <w:t>EKB</w:t>
            </w:r>
            <w:r w:rsidR="009224DC">
              <w:rPr>
                <w:sz w:val="28"/>
                <w:szCs w:val="28"/>
              </w:rPr>
              <w:t xml:space="preserve"> </w:t>
            </w:r>
            <w:r w:rsidR="009224DC" w:rsidRPr="009224DC">
              <w:rPr>
                <w:sz w:val="28"/>
                <w:szCs w:val="28"/>
              </w:rPr>
              <w:t>(согласно варианту 2)</w:t>
            </w:r>
            <w:r w:rsidR="009F7833" w:rsidRPr="009F7833">
              <w:rPr>
                <w:sz w:val="28"/>
                <w:szCs w:val="28"/>
              </w:rPr>
              <w:t>.</w:t>
            </w:r>
          </w:p>
        </w:tc>
      </w:tr>
    </w:tbl>
    <w:p w14:paraId="42F46CEE" w14:textId="77777777" w:rsidR="00731CD7" w:rsidRPr="00957EBF" w:rsidRDefault="00731CD7" w:rsidP="00731CD7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731CD7" w:rsidRPr="00957EBF" w14:paraId="46FB3268" w14:textId="77777777" w:rsidTr="00205A8B">
        <w:tc>
          <w:tcPr>
            <w:tcW w:w="9889" w:type="dxa"/>
            <w:vAlign w:val="bottom"/>
          </w:tcPr>
          <w:p w14:paraId="3603B31D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731CD7" w:rsidRPr="001F0BE8" w14:paraId="1B1588C2" w14:textId="77777777" w:rsidTr="00205A8B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2DC99593" w14:textId="77777777" w:rsidR="00731CD7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97C016B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154F379F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42C4495" w14:textId="77777777" w:rsidR="00731CD7" w:rsidRPr="00957EBF" w:rsidRDefault="00731CD7" w:rsidP="00731CD7">
      <w:pPr>
        <w:rPr>
          <w:sz w:val="28"/>
          <w:szCs w:val="28"/>
        </w:rPr>
      </w:pPr>
    </w:p>
    <w:p w14:paraId="514FD441" w14:textId="77777777" w:rsidR="00731CD7" w:rsidRPr="00957EBF" w:rsidRDefault="00731CD7" w:rsidP="00731CD7">
      <w:pPr>
        <w:rPr>
          <w:sz w:val="28"/>
          <w:szCs w:val="28"/>
        </w:rPr>
      </w:pPr>
    </w:p>
    <w:p w14:paraId="7E8EB06E" w14:textId="77777777" w:rsidR="00731CD7" w:rsidRPr="00957EBF" w:rsidRDefault="00731CD7" w:rsidP="00731CD7">
      <w:pPr>
        <w:rPr>
          <w:sz w:val="28"/>
          <w:szCs w:val="28"/>
        </w:rPr>
      </w:pPr>
    </w:p>
    <w:p w14:paraId="43135E9A" w14:textId="77777777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5921107C" w14:textId="22DA6B2B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выдачи задания «</w:t>
      </w:r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42"/>
        <w:gridCol w:w="1124"/>
        <w:gridCol w:w="281"/>
        <w:gridCol w:w="2608"/>
      </w:tblGrid>
      <w:tr w:rsidR="00731CD7" w:rsidRPr="00957EBF" w14:paraId="358D6234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4825D61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5477F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4D4DD9B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46508F" w14:textId="16228E8E" w:rsidR="00731CD7" w:rsidRPr="009F7833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9F7833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0280E729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0BFD4015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901B4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C734EB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A030E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2630D02F" w14:textId="3F2200AC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представления проекта руководителю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150"/>
        <w:gridCol w:w="700"/>
        <w:gridCol w:w="721"/>
        <w:gridCol w:w="1784"/>
      </w:tblGrid>
      <w:tr w:rsidR="00731CD7" w:rsidRPr="00957EBF" w14:paraId="425F7734" w14:textId="77777777" w:rsidTr="00205A8B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39AF6F12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4E7C6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607C4F6D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FE0CA" w14:textId="350B18D1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2032A1CA" w14:textId="77777777" w:rsidR="00731CD7" w:rsidRPr="00957EBF" w:rsidRDefault="00731CD7" w:rsidP="00055125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82293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51CE5A73" w14:textId="5B1BDE02" w:rsidR="003F034F" w:rsidRPr="003F034F" w:rsidRDefault="00731CD7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F034F">
        <w:rPr>
          <w:sz w:val="28"/>
          <w:szCs w:val="28"/>
        </w:rPr>
        <w:fldChar w:fldCharType="begin"/>
      </w:r>
      <w:r w:rsidRPr="003F034F">
        <w:rPr>
          <w:sz w:val="28"/>
          <w:szCs w:val="28"/>
        </w:rPr>
        <w:instrText xml:space="preserve"> TOC \o "1-4" \h \z \u </w:instrText>
      </w:r>
      <w:r w:rsidRPr="003F034F">
        <w:rPr>
          <w:sz w:val="28"/>
          <w:szCs w:val="28"/>
        </w:rPr>
        <w:fldChar w:fldCharType="separate"/>
      </w:r>
      <w:hyperlink w:anchor="_Toc121482293" w:history="1">
        <w:r w:rsidR="003F034F" w:rsidRPr="003F034F">
          <w:rPr>
            <w:rStyle w:val="ad"/>
            <w:noProof/>
            <w:sz w:val="28"/>
            <w:szCs w:val="28"/>
          </w:rPr>
          <w:t>Содержание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_Toc121482293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7470D1CE" w14:textId="03C0FE91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4" w:history="1">
        <w:r w:rsidR="003F034F" w:rsidRPr="003F034F">
          <w:rPr>
            <w:rStyle w:val="ad"/>
            <w:noProof/>
            <w:sz w:val="28"/>
            <w:szCs w:val="28"/>
          </w:rPr>
          <w:t>Введение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_Toc121482294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4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72DB87C" w14:textId="61002EB6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5" w:history="1">
        <w:r w:rsidR="003F034F" w:rsidRPr="003F034F">
          <w:rPr>
            <w:rStyle w:val="ad"/>
            <w:noProof/>
            <w:sz w:val="28"/>
            <w:szCs w:val="28"/>
          </w:rPr>
          <w:t>1 Общая часть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_Toc121482295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5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00B2F36" w14:textId="3F4A6A53" w:rsidR="003F034F" w:rsidRPr="003F034F" w:rsidRDefault="00551448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6" w:history="1">
        <w:r w:rsidR="003F034F" w:rsidRPr="003F034F">
          <w:rPr>
            <w:rStyle w:val="ad"/>
            <w:noProof/>
            <w:sz w:val="28"/>
            <w:szCs w:val="28"/>
          </w:rPr>
          <w:t>1.1 Описание предметной области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_Toc121482296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5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81EED00" w14:textId="3A5636B3" w:rsidR="003F034F" w:rsidRPr="003F034F" w:rsidRDefault="00551448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7" w:history="1">
        <w:r w:rsidR="003F034F" w:rsidRPr="003F034F">
          <w:rPr>
            <w:rStyle w:val="ad"/>
            <w:noProof/>
            <w:sz w:val="28"/>
            <w:szCs w:val="28"/>
          </w:rPr>
          <w:t>1.2 Постановка задачи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_Toc121482297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6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57716A9" w14:textId="166A7E64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8" w:history="1">
        <w:r w:rsidR="003F034F" w:rsidRPr="003F034F">
          <w:rPr>
            <w:rStyle w:val="ad"/>
            <w:noProof/>
            <w:sz w:val="28"/>
            <w:szCs w:val="28"/>
          </w:rPr>
          <w:t>2 Специальная часть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_Toc121482298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4ACF5F6" w14:textId="232945F2" w:rsidR="003F034F" w:rsidRPr="003F034F" w:rsidRDefault="00551448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299" w:history="1">
        <w:r w:rsidR="003F034F" w:rsidRPr="003F034F">
          <w:rPr>
            <w:rStyle w:val="ad"/>
            <w:noProof/>
            <w:sz w:val="28"/>
            <w:szCs w:val="28"/>
          </w:rPr>
          <w:t>2.1 Техническое задание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_Toc121482299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A64AA6C" w14:textId="38E0DC0B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0" w:history="1">
        <w:r w:rsidR="003F034F" w:rsidRPr="003F034F">
          <w:rPr>
            <w:rStyle w:val="ad"/>
            <w:noProof/>
            <w:sz w:val="28"/>
            <w:szCs w:val="28"/>
          </w:rPr>
          <w:t>2.1.1 Введение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_Toc121482300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2EAB2B9" w14:textId="025760FA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1" w:history="1">
        <w:r w:rsidR="003F034F" w:rsidRPr="003F034F">
          <w:rPr>
            <w:rStyle w:val="ad"/>
            <w:noProof/>
            <w:sz w:val="28"/>
            <w:szCs w:val="28"/>
          </w:rPr>
          <w:t>2.1.2 Общие сведения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_Toc121482301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0D7339B" w14:textId="5AFFD107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2" w:history="1">
        <w:r w:rsidR="003F034F" w:rsidRPr="003F034F">
          <w:rPr>
            <w:rStyle w:val="ad"/>
            <w:noProof/>
            <w:sz w:val="28"/>
            <w:szCs w:val="28"/>
          </w:rPr>
          <w:t>2.1.3 Назначение и цели создания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_Toc121482302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8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AE39754" w14:textId="0DECC1A0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3" w:history="1">
        <w:r w:rsidR="003F034F" w:rsidRPr="003F034F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_Toc121482303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9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8313913" w14:textId="59065EE7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4" w:history="1">
        <w:r w:rsidR="003F034F" w:rsidRPr="003F034F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_Toc121482304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9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367534A" w14:textId="7DD6CBD6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5" w:history="1">
        <w:r w:rsidR="003F034F" w:rsidRPr="003F034F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_Toc121482305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10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DF2F901" w14:textId="3E654475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6" w:history="1">
        <w:r w:rsidR="003F034F" w:rsidRPr="003F034F">
          <w:rPr>
            <w:rStyle w:val="ad"/>
            <w:noProof/>
            <w:sz w:val="28"/>
            <w:szCs w:val="28"/>
          </w:rPr>
          <w:t>2.1.7 Порядок контроля и приемки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_Toc121482306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10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5D475AE7" w14:textId="17F94694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7" w:history="1">
        <w:r w:rsidR="003F034F" w:rsidRPr="003F034F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_Toc121482307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11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5772AF5" w14:textId="566E8463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8" w:history="1">
        <w:r w:rsidR="003F034F" w:rsidRPr="003F034F">
          <w:rPr>
            <w:rStyle w:val="ad"/>
            <w:noProof/>
            <w:sz w:val="28"/>
            <w:szCs w:val="28"/>
          </w:rPr>
          <w:t>2.1.9 Приложения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_Toc121482308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11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7B7C715" w14:textId="005FB448" w:rsidR="003F034F" w:rsidRPr="003F034F" w:rsidRDefault="00551448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09" w:history="1">
        <w:r w:rsidR="003F034F" w:rsidRPr="003F034F">
          <w:rPr>
            <w:rStyle w:val="ad"/>
            <w:noProof/>
            <w:sz w:val="28"/>
            <w:szCs w:val="28"/>
          </w:rPr>
          <w:t>2.2 Описание проекта в Trello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_Toc121482309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11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05D2E73" w14:textId="2648D3AE" w:rsidR="003F034F" w:rsidRPr="003F034F" w:rsidRDefault="00551448" w:rsidP="003F034F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0" w:history="1">
        <w:r w:rsidR="003F034F" w:rsidRPr="003F034F">
          <w:rPr>
            <w:rStyle w:val="ad"/>
            <w:noProof/>
            <w:sz w:val="28"/>
            <w:szCs w:val="28"/>
          </w:rPr>
          <w:t>2.3 Проектирование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_Toc121482310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12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1CB9FA3" w14:textId="2C9AA0E6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1" w:history="1">
        <w:r w:rsidR="003F034F" w:rsidRPr="003F034F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_Toc121482311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12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BB7E9FC" w14:textId="3E39D691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2" w:history="1">
        <w:r w:rsidR="003F034F" w:rsidRPr="003F034F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_Toc121482312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18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9985279" w14:textId="6F0497DA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3" w:history="1">
        <w:r w:rsidR="003F034F" w:rsidRPr="003F034F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_Toc121482313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19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3A0EDE3" w14:textId="147E75E0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4" w:history="1">
        <w:r w:rsidR="003F034F" w:rsidRPr="003F034F">
          <w:rPr>
            <w:rStyle w:val="ad"/>
            <w:noProof/>
            <w:sz w:val="28"/>
            <w:szCs w:val="28"/>
          </w:rPr>
          <w:t>2.3.4 Диаграмма классов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_Toc121482314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20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1FD2CF98" w14:textId="33FD372A" w:rsidR="003F034F" w:rsidRPr="003F034F" w:rsidRDefault="00551448" w:rsidP="003F034F">
      <w:pPr>
        <w:pStyle w:val="24"/>
        <w:tabs>
          <w:tab w:val="left" w:pos="880"/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5" w:history="1">
        <w:r w:rsidR="003F034F" w:rsidRPr="003F034F">
          <w:rPr>
            <w:rStyle w:val="ad"/>
            <w:noProof/>
            <w:sz w:val="28"/>
            <w:szCs w:val="28"/>
          </w:rPr>
          <w:t>2.4</w:t>
        </w:r>
        <w:r w:rsidR="003F034F" w:rsidRPr="003F034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F034F" w:rsidRPr="003F034F">
          <w:rPr>
            <w:rStyle w:val="ad"/>
            <w:noProof/>
            <w:sz w:val="28"/>
            <w:szCs w:val="28"/>
          </w:rPr>
          <w:t>Программная реализация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_Toc121482315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21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7572C18C" w14:textId="6950F379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6" w:history="1">
        <w:r w:rsidR="003F034F" w:rsidRPr="003F034F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_Toc121482316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21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4E781510" w14:textId="3A36119D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7" w:history="1">
        <w:r w:rsidR="003F034F" w:rsidRPr="003F034F">
          <w:rPr>
            <w:rStyle w:val="ad"/>
            <w:noProof/>
            <w:sz w:val="28"/>
            <w:szCs w:val="28"/>
          </w:rPr>
          <w:t>2.4.2 Описание интерфейса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_Toc121482317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24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FCCF4BB" w14:textId="78FCDEBF" w:rsidR="003F034F" w:rsidRPr="003F034F" w:rsidRDefault="00551448" w:rsidP="003F034F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8" w:history="1">
        <w:r w:rsidR="003F034F" w:rsidRPr="003F034F">
          <w:rPr>
            <w:rStyle w:val="ad"/>
            <w:noProof/>
            <w:sz w:val="28"/>
            <w:szCs w:val="28"/>
          </w:rPr>
          <w:t>2.4.3 Тестирование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_Toc121482318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27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24D595AF" w14:textId="4F6D609A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19" w:history="1">
        <w:r w:rsidR="003F034F" w:rsidRPr="003F034F">
          <w:rPr>
            <w:rStyle w:val="ad"/>
            <w:noProof/>
            <w:sz w:val="28"/>
            <w:szCs w:val="28"/>
          </w:rPr>
          <w:t>Заключение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_Toc121482319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34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0DC15D8" w14:textId="207FB88D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0" w:history="1">
        <w:r w:rsidR="003F034F" w:rsidRPr="003F034F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_Toc121482320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35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063ECCF3" w14:textId="59118FC1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1" w:history="1">
        <w:r w:rsidR="003F034F" w:rsidRPr="003F034F">
          <w:rPr>
            <w:rStyle w:val="ad"/>
            <w:noProof/>
            <w:sz w:val="28"/>
            <w:szCs w:val="28"/>
          </w:rPr>
          <w:t>Приложение А</w:t>
        </w:r>
        <w:r w:rsidR="003F034F">
          <w:rPr>
            <w:rStyle w:val="ad"/>
            <w:noProof/>
            <w:sz w:val="28"/>
            <w:szCs w:val="28"/>
          </w:rPr>
          <w:t>. Ф</w:t>
        </w:r>
        <w:r w:rsidR="003F034F" w:rsidRPr="003F034F">
          <w:rPr>
            <w:rStyle w:val="ad"/>
            <w:noProof/>
            <w:sz w:val="28"/>
            <w:szCs w:val="28"/>
          </w:rPr>
          <w:t>рагмент сгенерированной документации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_Toc121482321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36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3D2B3EF1" w14:textId="018DB761" w:rsidR="003F034F" w:rsidRPr="003F034F" w:rsidRDefault="00551448" w:rsidP="003F034F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82323" w:history="1">
        <w:r w:rsidR="003F034F" w:rsidRPr="003F034F">
          <w:rPr>
            <w:rStyle w:val="ad"/>
            <w:noProof/>
            <w:sz w:val="28"/>
            <w:szCs w:val="28"/>
          </w:rPr>
          <w:t>Приложение Б</w:t>
        </w:r>
        <w:r w:rsidR="003F034F">
          <w:rPr>
            <w:rStyle w:val="ad"/>
            <w:noProof/>
            <w:sz w:val="28"/>
            <w:szCs w:val="28"/>
          </w:rPr>
          <w:t>. Листинг программы</w:t>
        </w:r>
        <w:r w:rsidR="003F034F" w:rsidRPr="003F034F">
          <w:rPr>
            <w:noProof/>
            <w:webHidden/>
            <w:sz w:val="28"/>
            <w:szCs w:val="28"/>
          </w:rPr>
          <w:tab/>
        </w:r>
        <w:r w:rsidR="003F034F" w:rsidRPr="003F034F">
          <w:rPr>
            <w:noProof/>
            <w:webHidden/>
            <w:sz w:val="28"/>
            <w:szCs w:val="28"/>
          </w:rPr>
          <w:fldChar w:fldCharType="begin"/>
        </w:r>
        <w:r w:rsidR="003F034F" w:rsidRPr="003F034F">
          <w:rPr>
            <w:noProof/>
            <w:webHidden/>
            <w:sz w:val="28"/>
            <w:szCs w:val="28"/>
          </w:rPr>
          <w:instrText xml:space="preserve"> PAGEREF _Toc121482323 \h </w:instrText>
        </w:r>
        <w:r w:rsidR="003F034F" w:rsidRPr="003F034F">
          <w:rPr>
            <w:noProof/>
            <w:webHidden/>
            <w:sz w:val="28"/>
            <w:szCs w:val="28"/>
          </w:rPr>
        </w:r>
        <w:r w:rsidR="003F034F" w:rsidRPr="003F034F">
          <w:rPr>
            <w:noProof/>
            <w:webHidden/>
            <w:sz w:val="28"/>
            <w:szCs w:val="28"/>
          </w:rPr>
          <w:fldChar w:fldCharType="separate"/>
        </w:r>
        <w:r w:rsidR="003F034F" w:rsidRPr="003F034F">
          <w:rPr>
            <w:noProof/>
            <w:webHidden/>
            <w:sz w:val="28"/>
            <w:szCs w:val="28"/>
          </w:rPr>
          <w:t>37</w:t>
        </w:r>
        <w:r w:rsidR="003F034F" w:rsidRPr="003F034F">
          <w:rPr>
            <w:noProof/>
            <w:webHidden/>
            <w:sz w:val="28"/>
            <w:szCs w:val="28"/>
          </w:rPr>
          <w:fldChar w:fldCharType="end"/>
        </w:r>
      </w:hyperlink>
    </w:p>
    <w:p w14:paraId="6F66C023" w14:textId="76C7B14E" w:rsidR="00E30446" w:rsidRDefault="00731CD7" w:rsidP="003F034F">
      <w:pPr>
        <w:pStyle w:val="af8"/>
        <w:ind w:firstLine="709"/>
      </w:pPr>
      <w:r w:rsidRPr="003F034F">
        <w:fldChar w:fldCharType="end"/>
      </w:r>
    </w:p>
    <w:p w14:paraId="21303F1E" w14:textId="77777777" w:rsidR="009E4E1E" w:rsidRDefault="009E4E1E" w:rsidP="00DD0643">
      <w:pPr>
        <w:pStyle w:val="af8"/>
        <w:ind w:firstLine="709"/>
      </w:pPr>
    </w:p>
    <w:p w14:paraId="57FF6067" w14:textId="5D91CC5A" w:rsidR="00731CD7" w:rsidRPr="00E30446" w:rsidRDefault="00E30446" w:rsidP="00E30446">
      <w:pPr>
        <w:spacing w:after="200" w:line="276" w:lineRule="auto"/>
        <w:rPr>
          <w:sz w:val="28"/>
          <w:szCs w:val="28"/>
        </w:rPr>
      </w:pPr>
      <w:r>
        <w:br w:type="page"/>
      </w:r>
    </w:p>
    <w:p w14:paraId="7E9E23A7" w14:textId="223A3A6A" w:rsidR="00C4763D" w:rsidRPr="00957EBF" w:rsidRDefault="00C4763D" w:rsidP="00C4763D">
      <w:pPr>
        <w:pStyle w:val="12"/>
        <w:ind w:firstLine="0"/>
        <w:jc w:val="center"/>
      </w:pPr>
      <w:bookmarkStart w:id="19" w:name="_Toc460918489"/>
      <w:bookmarkStart w:id="20" w:name="_Toc18609385"/>
      <w:bookmarkStart w:id="21" w:name="_Toc121482294"/>
      <w:r w:rsidRPr="00957EBF">
        <w:lastRenderedPageBreak/>
        <w:t>Введение</w:t>
      </w:r>
      <w:bookmarkEnd w:id="19"/>
      <w:bookmarkEnd w:id="20"/>
      <w:bookmarkEnd w:id="21"/>
    </w:p>
    <w:p w14:paraId="13CAABD1" w14:textId="77777777" w:rsidR="00C4763D" w:rsidRPr="00957EBF" w:rsidRDefault="00C4763D" w:rsidP="00C4763D">
      <w:pPr>
        <w:pStyle w:val="aa"/>
      </w:pPr>
      <w:r w:rsidRPr="00957EBF">
        <w:t>В рамках проекта осуществляется проектирование и разработка программного обеспечения, обеспечивающего:</w:t>
      </w:r>
    </w:p>
    <w:p w14:paraId="612E2500" w14:textId="77777777" w:rsidR="00C4763D" w:rsidRPr="008C1739" w:rsidRDefault="00C4763D" w:rsidP="00C4763D">
      <w:pPr>
        <w:pStyle w:val="aa"/>
        <w:ind w:firstLine="0"/>
      </w:pPr>
      <w:r>
        <w:tab/>
        <w:t xml:space="preserve">конвертацию файлов структуры </w:t>
      </w:r>
      <w:r w:rsidRPr="008C1739">
        <w:t>Enterprise Architect</w:t>
      </w:r>
      <w:r>
        <w:t xml:space="preserve"> в формат </w:t>
      </w:r>
      <w:r w:rsidRPr="008C1739">
        <w:t>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8C1739">
        <w:t>.</w:t>
      </w:r>
    </w:p>
    <w:p w14:paraId="424E540E" w14:textId="77777777" w:rsidR="00C4763D" w:rsidRPr="00957EBF" w:rsidRDefault="00C4763D" w:rsidP="00C4763D">
      <w:pPr>
        <w:pStyle w:val="aa"/>
      </w:pPr>
      <w:r w:rsidRPr="00C4763D">
        <w:t>Актуальность разрабатываемого программного обеспечения</w:t>
      </w:r>
      <w:r w:rsidRPr="00957EBF">
        <w:rPr>
          <w:rStyle w:val="afa"/>
        </w:rPr>
        <w:t xml:space="preserve"> </w:t>
      </w:r>
      <w:r w:rsidRPr="00957EBF">
        <w:t>определяется</w:t>
      </w:r>
      <w:r>
        <w:t xml:space="preserve"> временными затратами в рамках ручного переноса проектов между системами.</w:t>
      </w:r>
    </w:p>
    <w:p w14:paraId="51FB7BDF" w14:textId="77777777" w:rsidR="00C4763D" w:rsidRPr="00957EBF" w:rsidRDefault="00C4763D" w:rsidP="00C4763D">
      <w:pPr>
        <w:pStyle w:val="aa"/>
      </w:pPr>
      <w:r w:rsidRPr="00957EBF">
        <w:t xml:space="preserve">Разрабатываемый программное обеспечение должно автоматизировать деятельность специалистов, в области </w:t>
      </w:r>
      <w:r>
        <w:t>проектирования информационных систем</w:t>
      </w:r>
      <w:r w:rsidRPr="00957EBF">
        <w:t xml:space="preserve">, сокращая их временные затраты при </w:t>
      </w:r>
      <w:r>
        <w:t>переносе и поддержании в актуальном состоянии проектов разной структуры в рамках представленных систем.</w:t>
      </w:r>
    </w:p>
    <w:p w14:paraId="4BA63D4C" w14:textId="4F916A9F" w:rsidR="00245976" w:rsidRDefault="00245976">
      <w:pPr>
        <w:spacing w:after="200" w:line="276" w:lineRule="auto"/>
        <w:rPr>
          <w:sz w:val="28"/>
        </w:rPr>
      </w:pPr>
      <w:r>
        <w:br w:type="page"/>
      </w:r>
    </w:p>
    <w:p w14:paraId="14C0F170" w14:textId="77777777" w:rsidR="00245976" w:rsidRPr="00957EBF" w:rsidRDefault="00245976" w:rsidP="00245976">
      <w:pPr>
        <w:pStyle w:val="12"/>
      </w:pPr>
      <w:bookmarkStart w:id="22" w:name="_Toc460918490"/>
      <w:bookmarkStart w:id="23" w:name="_Toc18609386"/>
      <w:bookmarkStart w:id="24" w:name="_Toc121482295"/>
      <w:r w:rsidRPr="004A67C0">
        <w:lastRenderedPageBreak/>
        <w:t xml:space="preserve">1 </w:t>
      </w:r>
      <w:r w:rsidRPr="00957EBF">
        <w:t>Общая часть</w:t>
      </w:r>
      <w:bookmarkEnd w:id="22"/>
      <w:bookmarkEnd w:id="23"/>
      <w:bookmarkEnd w:id="24"/>
    </w:p>
    <w:p w14:paraId="48FB2197" w14:textId="128B841F" w:rsidR="00245976" w:rsidRDefault="00245976" w:rsidP="00245976">
      <w:pPr>
        <w:pStyle w:val="23"/>
        <w:ind w:left="709" w:firstLine="0"/>
      </w:pPr>
      <w:bookmarkStart w:id="25" w:name="_Toc341547953"/>
      <w:bookmarkStart w:id="26" w:name="_Toc379672190"/>
      <w:bookmarkStart w:id="27" w:name="_Toc404780342"/>
      <w:bookmarkStart w:id="28" w:name="_Toc406411818"/>
      <w:bookmarkStart w:id="29" w:name="_Toc406411868"/>
      <w:bookmarkStart w:id="30" w:name="_Toc413833805"/>
      <w:bookmarkStart w:id="31" w:name="_Toc460918491"/>
      <w:bookmarkStart w:id="32" w:name="_Toc18609387"/>
      <w:bookmarkStart w:id="33" w:name="_Toc121482296"/>
      <w:r>
        <w:t xml:space="preserve">1.1 </w:t>
      </w:r>
      <w:r w:rsidRPr="00957EBF">
        <w:t>Описание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54477C4" w14:textId="77777777" w:rsidR="00245976" w:rsidRDefault="00245976" w:rsidP="00245976">
      <w:pPr>
        <w:pStyle w:val="aa"/>
      </w:pPr>
      <w:r>
        <w:t xml:space="preserve">Программный компонент осуществляет процесс конвертации файлов </w:t>
      </w:r>
      <w:r w:rsidRPr="00D70BFF">
        <w:rPr>
          <w:lang w:val="en-US"/>
        </w:rPr>
        <w:t>Enterprise</w:t>
      </w:r>
      <w:r w:rsidRPr="00D70BFF">
        <w:t xml:space="preserve"> </w:t>
      </w:r>
      <w:r w:rsidRPr="00D70BFF">
        <w:rPr>
          <w:lang w:val="en-US"/>
        </w:rPr>
        <w:t>Architect</w:t>
      </w:r>
      <w:r w:rsidRPr="00D70BFF">
        <w:t xml:space="preserve"> формат</w:t>
      </w:r>
      <w:r>
        <w:t>а</w:t>
      </w:r>
      <w:r w:rsidRPr="00D70BFF">
        <w:t xml:space="preserve">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EB39936" w14:textId="77777777" w:rsidR="00245976" w:rsidRDefault="00245976" w:rsidP="00245976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расширением </w:t>
      </w:r>
      <w:r w:rsidRPr="000C6459">
        <w:t>.</w:t>
      </w:r>
      <w:r>
        <w:rPr>
          <w:lang w:val="en-US"/>
        </w:rPr>
        <w:t>ekb</w:t>
      </w:r>
      <w:r>
        <w:t xml:space="preserve"> и содержит многоуровневую структуру.</w:t>
      </w:r>
    </w:p>
    <w:p w14:paraId="1B095B86" w14:textId="77777777" w:rsidR="00245976" w:rsidRDefault="00245976" w:rsidP="00245976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5A39B1D9" wp14:editId="14DFD08C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852" cy="314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8F247" w14:textId="60FCAD5A" w:rsidR="00245976" w:rsidRPr="004B2918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1</w:t>
      </w:r>
      <w:r w:rsidRPr="007521A5">
        <w:t xml:space="preserve"> – </w:t>
      </w:r>
      <w:r>
        <w:t xml:space="preserve">Фрагмент структуры файла </w:t>
      </w:r>
      <w:r w:rsidRPr="007521A5">
        <w:t>.</w:t>
      </w:r>
      <w:r>
        <w:rPr>
          <w:lang w:val="en-US"/>
        </w:rPr>
        <w:t>ekb</w:t>
      </w:r>
    </w:p>
    <w:p w14:paraId="5F437C63" w14:textId="77777777" w:rsidR="00245976" w:rsidRPr="004B2918" w:rsidRDefault="00245976" w:rsidP="00245976">
      <w:pPr>
        <w:pStyle w:val="aa"/>
        <w:ind w:firstLine="0"/>
        <w:jc w:val="center"/>
      </w:pPr>
    </w:p>
    <w:p w14:paraId="3B07BFB3" w14:textId="77777777" w:rsidR="00245976" w:rsidRPr="00245976" w:rsidRDefault="00245976" w:rsidP="00245976">
      <w:pPr>
        <w:pStyle w:val="aa"/>
      </w:pPr>
      <w:r w:rsidRPr="00245976">
        <w:t>CASE-инструмент для проектирования и конструирования программного обеспечения хранит файлы с расширением .xmi. XMI – стандарт OMG (Object Management Group) для обмена метаданными с помощью языка XML. Может использоваться для любых метаданных, если их метамодель может быть выражена с помощью MOF (Meta-Object Facility). Наиболее часто XMI применяется как формат обмена UML-моделями.</w:t>
      </w:r>
    </w:p>
    <w:p w14:paraId="335218C9" w14:textId="77777777" w:rsidR="00245976" w:rsidRDefault="00245976" w:rsidP="00245976">
      <w:pPr>
        <w:pStyle w:val="aa"/>
        <w:ind w:firstLine="0"/>
        <w:jc w:val="center"/>
      </w:pPr>
      <w:r w:rsidRPr="00D72F59">
        <w:rPr>
          <w:noProof/>
        </w:rPr>
        <w:drawing>
          <wp:inline distT="0" distB="0" distL="0" distR="0" wp14:anchorId="38BC070C" wp14:editId="20673266">
            <wp:extent cx="3350313" cy="2526172"/>
            <wp:effectExtent l="19050" t="19050" r="2159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136" cy="25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D99EE" w14:textId="23F4D107" w:rsidR="00245976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2</w:t>
      </w:r>
      <w:r w:rsidRPr="007521A5">
        <w:t xml:space="preserve"> – </w:t>
      </w:r>
      <w:r>
        <w:t xml:space="preserve">Фрагмент структуры файла </w:t>
      </w:r>
      <w:r w:rsidRPr="007521A5">
        <w:t>.</w:t>
      </w:r>
      <w:r>
        <w:rPr>
          <w:lang w:val="en-US"/>
        </w:rPr>
        <w:t>xmi</w:t>
      </w:r>
    </w:p>
    <w:p w14:paraId="2657212B" w14:textId="77777777" w:rsidR="00245976" w:rsidRDefault="00245976" w:rsidP="00245976">
      <w:pPr>
        <w:pStyle w:val="aa"/>
        <w:ind w:firstLine="0"/>
      </w:pPr>
    </w:p>
    <w:p w14:paraId="77A04310" w14:textId="2F837FE8" w:rsidR="00245976" w:rsidRDefault="00245976" w:rsidP="00245976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файла </w:t>
      </w:r>
      <w:r w:rsidRPr="00315802">
        <w:t>.</w:t>
      </w:r>
      <w:r>
        <w:rPr>
          <w:lang w:val="en-US"/>
        </w:rPr>
        <w:t>xmi</w:t>
      </w:r>
      <w:r>
        <w:t xml:space="preserve"> и места сохранения конвертированного файла </w:t>
      </w:r>
      <w:r w:rsidRPr="00315802">
        <w:t>.</w:t>
      </w:r>
      <w:r>
        <w:rPr>
          <w:lang w:val="en-US"/>
        </w:rPr>
        <w:t>ekb</w:t>
      </w:r>
      <w:r>
        <w:t xml:space="preserve">. </w:t>
      </w:r>
    </w:p>
    <w:p w14:paraId="62CEAB2A" w14:textId="77777777" w:rsidR="00135E44" w:rsidRPr="002E5739" w:rsidRDefault="00135E44" w:rsidP="00245976">
      <w:pPr>
        <w:pStyle w:val="aa"/>
      </w:pPr>
    </w:p>
    <w:p w14:paraId="3647D66B" w14:textId="5A33CF45" w:rsidR="00F65D56" w:rsidRPr="00957EBF" w:rsidRDefault="00F65D56" w:rsidP="00F65D56">
      <w:pPr>
        <w:pStyle w:val="23"/>
      </w:pPr>
      <w:bookmarkStart w:id="34" w:name="_Toc341547969"/>
      <w:bookmarkStart w:id="35" w:name="_Toc379672191"/>
      <w:bookmarkStart w:id="36" w:name="_Toc404780343"/>
      <w:bookmarkStart w:id="37" w:name="_Toc406411819"/>
      <w:bookmarkStart w:id="38" w:name="_Toc406411869"/>
      <w:bookmarkStart w:id="39" w:name="_Toc413833806"/>
      <w:bookmarkStart w:id="40" w:name="_Toc460918492"/>
      <w:bookmarkStart w:id="41" w:name="_Toc18609388"/>
      <w:bookmarkStart w:id="42" w:name="_Toc121482297"/>
      <w:r>
        <w:t xml:space="preserve">1.2 </w:t>
      </w:r>
      <w:r w:rsidRPr="00957EBF">
        <w:t>Постановка задачи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CF98489" w14:textId="6ADD032E" w:rsidR="00F65D56" w:rsidRPr="00F65D56" w:rsidRDefault="00F65D56" w:rsidP="00F65D56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5E686B" w14:textId="77777777" w:rsidR="00F65D56" w:rsidRPr="00957EBF" w:rsidRDefault="00F65D56" w:rsidP="00F65D56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3FD89308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728D82A7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39DA3E53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0495C129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001FEE8E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640F7AF3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40ECB36A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18B43932" w14:textId="73F33110" w:rsidR="00B31FAA" w:rsidRDefault="00B31FAA">
      <w:pPr>
        <w:spacing w:after="200" w:line="276" w:lineRule="auto"/>
        <w:rPr>
          <w:sz w:val="28"/>
        </w:rPr>
      </w:pPr>
      <w:r>
        <w:br w:type="page"/>
      </w:r>
    </w:p>
    <w:p w14:paraId="56E88377" w14:textId="77777777" w:rsidR="009B610B" w:rsidRDefault="009B610B" w:rsidP="009B610B">
      <w:pPr>
        <w:pStyle w:val="12"/>
      </w:pPr>
      <w:bookmarkStart w:id="43" w:name="_Toc121482298"/>
      <w:r>
        <w:lastRenderedPageBreak/>
        <w:t>2 Специальная часть</w:t>
      </w:r>
      <w:bookmarkEnd w:id="43"/>
    </w:p>
    <w:p w14:paraId="31084266" w14:textId="77777777" w:rsidR="009B610B" w:rsidRDefault="009B610B" w:rsidP="009B610B">
      <w:pPr>
        <w:pStyle w:val="23"/>
      </w:pPr>
      <w:bookmarkStart w:id="44" w:name="_Toc121482299"/>
      <w:r>
        <w:t>2.1 Техническое задание</w:t>
      </w:r>
      <w:bookmarkEnd w:id="44"/>
    </w:p>
    <w:p w14:paraId="24E8188D" w14:textId="77777777" w:rsidR="009B610B" w:rsidRDefault="009B610B" w:rsidP="009B610B">
      <w:pPr>
        <w:pStyle w:val="31"/>
      </w:pPr>
      <w:bookmarkStart w:id="45" w:name="_Toc121482300"/>
      <w:r>
        <w:t>2.1.1 Введение</w:t>
      </w:r>
      <w:bookmarkEnd w:id="45"/>
    </w:p>
    <w:p w14:paraId="7702965C" w14:textId="77777777" w:rsidR="009B610B" w:rsidRDefault="009B610B" w:rsidP="009B610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 w:rsidRPr="00327D80">
        <w:t xml:space="preserve">Enterprise Architect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94F5004" w14:textId="77777777" w:rsidR="009B610B" w:rsidRDefault="009B610B" w:rsidP="009B610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32BD8863" w14:textId="77777777" w:rsidR="009B610B" w:rsidRDefault="009B610B" w:rsidP="009B610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F15132">
        <w:t xml:space="preserve"> </w:t>
      </w:r>
      <w:r>
        <w:t>в автоматическом режиме.</w:t>
      </w:r>
    </w:p>
    <w:p w14:paraId="2C261D20" w14:textId="77777777" w:rsidR="009B610B" w:rsidRDefault="009B610B" w:rsidP="009B610B">
      <w:pPr>
        <w:pStyle w:val="aa"/>
      </w:pPr>
    </w:p>
    <w:p w14:paraId="4D382253" w14:textId="77777777" w:rsidR="009B610B" w:rsidRDefault="009B610B" w:rsidP="009B610B">
      <w:pPr>
        <w:pStyle w:val="31"/>
      </w:pPr>
      <w:bookmarkStart w:id="46" w:name="_Toc121482301"/>
      <w:r>
        <w:t>2.1.2 Общие сведения</w:t>
      </w:r>
      <w:bookmarkEnd w:id="46"/>
    </w:p>
    <w:p w14:paraId="7D89B1DA" w14:textId="77777777" w:rsidR="009B610B" w:rsidRDefault="009B610B" w:rsidP="009B610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2678E106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Полное название системы</w:t>
      </w:r>
    </w:p>
    <w:p w14:paraId="065D5B28" w14:textId="77777777" w:rsidR="009B610B" w:rsidRDefault="009B610B" w:rsidP="009B610B">
      <w:pPr>
        <w:pStyle w:val="aa"/>
      </w:pPr>
      <w:r>
        <w:t>Программный компонент «Транслятор файлов структуры».</w:t>
      </w:r>
    </w:p>
    <w:p w14:paraId="467EB4F2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Шифр системы</w:t>
      </w:r>
    </w:p>
    <w:p w14:paraId="05F07039" w14:textId="77777777" w:rsidR="009B610B" w:rsidRDefault="009B610B" w:rsidP="009B610B">
      <w:pPr>
        <w:pStyle w:val="aa"/>
      </w:pPr>
      <w:r>
        <w:t>Шифр системы – ПК ТФС.</w:t>
      </w:r>
    </w:p>
    <w:p w14:paraId="740DF90B" w14:textId="77777777" w:rsidR="009B610B" w:rsidRDefault="009B610B" w:rsidP="009B610B">
      <w:pPr>
        <w:pStyle w:val="aa"/>
      </w:pPr>
    </w:p>
    <w:p w14:paraId="57181FFE" w14:textId="77777777" w:rsidR="009B610B" w:rsidRDefault="009B610B" w:rsidP="009B610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53903CFF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Заказчик</w:t>
      </w:r>
    </w:p>
    <w:p w14:paraId="5F80E7CA" w14:textId="77777777" w:rsidR="009B610B" w:rsidRPr="00B44E54" w:rsidRDefault="009B610B" w:rsidP="009B610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6F491276" w14:textId="77777777" w:rsidR="009B610B" w:rsidRPr="00B44E54" w:rsidRDefault="009B610B" w:rsidP="009B610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61563027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Исполнитель</w:t>
      </w:r>
    </w:p>
    <w:p w14:paraId="4282289A" w14:textId="77777777" w:rsidR="009B610B" w:rsidRDefault="009B610B" w:rsidP="009B610B">
      <w:pPr>
        <w:pStyle w:val="aa"/>
      </w:pPr>
      <w:r w:rsidRPr="00B44E54">
        <w:t>Студент Вовиков Д.Е.</w:t>
      </w:r>
    </w:p>
    <w:p w14:paraId="165C6D05" w14:textId="77777777" w:rsidR="009B610B" w:rsidRDefault="009B610B" w:rsidP="009B610B">
      <w:pPr>
        <w:pStyle w:val="aa"/>
      </w:pPr>
    </w:p>
    <w:p w14:paraId="72CF20D2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0F2B077C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программного компонента</w:t>
      </w:r>
    </w:p>
    <w:p w14:paraId="00CAE8CE" w14:textId="77777777" w:rsidR="009B610B" w:rsidRPr="00984F83" w:rsidRDefault="009B610B" w:rsidP="009B610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351E8A1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документа</w:t>
      </w:r>
    </w:p>
    <w:p w14:paraId="78560808" w14:textId="77777777" w:rsidR="009B610B" w:rsidRPr="00984F83" w:rsidRDefault="009B610B" w:rsidP="009B610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177F124E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Нормативные документы</w:t>
      </w:r>
    </w:p>
    <w:p w14:paraId="00EDFB27" w14:textId="77777777" w:rsidR="009B610B" w:rsidRPr="00984F83" w:rsidRDefault="009B610B" w:rsidP="009B610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44C8BF37" w14:textId="77777777" w:rsidR="009B610B" w:rsidRPr="00984F83" w:rsidRDefault="009B610B" w:rsidP="009B610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645C75B9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4A1D3038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5CCFB167" w14:textId="77777777" w:rsidR="009B610B" w:rsidRDefault="009B610B" w:rsidP="009B610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26D5AD30" w14:textId="77777777" w:rsidR="009B610B" w:rsidRDefault="009B610B" w:rsidP="009B610B">
      <w:pPr>
        <w:pStyle w:val="aa"/>
      </w:pPr>
    </w:p>
    <w:p w14:paraId="6E61CC12" w14:textId="77777777" w:rsidR="009B610B" w:rsidRPr="00984F83" w:rsidRDefault="009B610B" w:rsidP="009B610B">
      <w:pPr>
        <w:pStyle w:val="aa"/>
      </w:pPr>
    </w:p>
    <w:p w14:paraId="38DED33D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575A9902" w14:textId="77777777" w:rsidR="009B610B" w:rsidRDefault="009B610B" w:rsidP="009B610B">
      <w:pPr>
        <w:pStyle w:val="aa"/>
      </w:pPr>
      <w:r>
        <w:t>Начало разработки – «01» сентября 2022 г.</w:t>
      </w:r>
    </w:p>
    <w:p w14:paraId="49ACD75D" w14:textId="77777777" w:rsidR="009B610B" w:rsidRDefault="009B610B" w:rsidP="009B610B">
      <w:pPr>
        <w:pStyle w:val="aa"/>
      </w:pPr>
      <w:r>
        <w:t>Окончание разработки – «25» декабря 2022 г.</w:t>
      </w:r>
    </w:p>
    <w:p w14:paraId="06CEEB5F" w14:textId="77777777" w:rsidR="009B610B" w:rsidRDefault="009B610B" w:rsidP="009B610B">
      <w:pPr>
        <w:pStyle w:val="aa"/>
      </w:pPr>
    </w:p>
    <w:p w14:paraId="4B285428" w14:textId="77777777" w:rsidR="009B610B" w:rsidRPr="00A1592F" w:rsidRDefault="009B610B" w:rsidP="009B610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53168A8" w14:textId="77777777" w:rsidR="009B610B" w:rsidRDefault="009B610B" w:rsidP="009B610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3388E4FA" w14:textId="77777777" w:rsidR="009B610B" w:rsidRDefault="009B610B" w:rsidP="009B610B">
      <w:pPr>
        <w:pStyle w:val="aa"/>
      </w:pPr>
      <w:r>
        <w:t>Порядок финансирования определяется условиями методического указания.</w:t>
      </w:r>
    </w:p>
    <w:p w14:paraId="25C50C89" w14:textId="77777777" w:rsidR="009B610B" w:rsidRDefault="009B610B" w:rsidP="009B610B">
      <w:pPr>
        <w:pStyle w:val="aa"/>
      </w:pPr>
    </w:p>
    <w:p w14:paraId="137EA2B6" w14:textId="77777777" w:rsidR="009B610B" w:rsidRDefault="009B610B" w:rsidP="009B610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7C34E9C5" w14:textId="77777777" w:rsidR="009B610B" w:rsidRPr="008D045D" w:rsidRDefault="009B610B" w:rsidP="009B610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14F9199D" w14:textId="77777777" w:rsidR="009B610B" w:rsidRDefault="009B610B" w:rsidP="009B610B">
      <w:pPr>
        <w:pStyle w:val="aa"/>
      </w:pPr>
    </w:p>
    <w:p w14:paraId="33585701" w14:textId="77777777" w:rsidR="009B610B" w:rsidRDefault="009B610B" w:rsidP="009B610B">
      <w:pPr>
        <w:pStyle w:val="31"/>
      </w:pPr>
      <w:bookmarkStart w:id="47" w:name="_Toc121482302"/>
      <w:r>
        <w:t>2.1.3 Назначение и цели создания</w:t>
      </w:r>
      <w:bookmarkEnd w:id="47"/>
    </w:p>
    <w:p w14:paraId="5F0E9954" w14:textId="77777777" w:rsidR="009B610B" w:rsidRPr="00A23102" w:rsidRDefault="009B610B" w:rsidP="009B610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4E1D0ECC" w14:textId="77777777" w:rsidR="009B610B" w:rsidRDefault="009B610B" w:rsidP="009B610B">
      <w:pPr>
        <w:pStyle w:val="aa"/>
      </w:pPr>
      <w:r>
        <w:t xml:space="preserve">Программный компонент ПК ТФС предназначен для автоматической конвертации файлов прикладное </w:t>
      </w:r>
      <w:r>
        <w:rPr>
          <w:lang w:val="en-US"/>
        </w:rPr>
        <w:t>CASE</w:t>
      </w:r>
      <w:r w:rsidRPr="00F15132">
        <w:t>-</w:t>
      </w:r>
      <w:r>
        <w:t xml:space="preserve">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4BCD756F" w14:textId="77777777" w:rsidR="009B610B" w:rsidRDefault="009B610B" w:rsidP="009B610B">
      <w:pPr>
        <w:pStyle w:val="aa"/>
      </w:pPr>
    </w:p>
    <w:p w14:paraId="241F0E8C" w14:textId="77777777" w:rsidR="009B610B" w:rsidRPr="00251592" w:rsidRDefault="009B610B" w:rsidP="009B610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567DE7ED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создания и внедрения ПК ТФС:</w:t>
      </w:r>
    </w:p>
    <w:p w14:paraId="37374B7C" w14:textId="77777777" w:rsidR="009B610B" w:rsidRDefault="009B610B" w:rsidP="009B610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F57AC76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текущего этапа</w:t>
      </w:r>
    </w:p>
    <w:p w14:paraId="41801198" w14:textId="77777777" w:rsidR="009B610B" w:rsidRDefault="009B610B" w:rsidP="009B610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692FCF2E" w14:textId="77777777" w:rsidR="009B610B" w:rsidRDefault="009B610B" w:rsidP="009B610B">
      <w:pPr>
        <w:pStyle w:val="aa"/>
      </w:pPr>
    </w:p>
    <w:p w14:paraId="6A2C052E" w14:textId="77777777" w:rsidR="009B610B" w:rsidRDefault="009B610B" w:rsidP="009B610B">
      <w:pPr>
        <w:pStyle w:val="31"/>
      </w:pPr>
      <w:bookmarkStart w:id="48" w:name="_Toc121482303"/>
      <w:r>
        <w:lastRenderedPageBreak/>
        <w:t>2.1.4 Характеристика объектов автоматизации</w:t>
      </w:r>
      <w:bookmarkEnd w:id="48"/>
    </w:p>
    <w:p w14:paraId="35CF9E03" w14:textId="77777777" w:rsidR="009B610B" w:rsidRPr="006B3981" w:rsidRDefault="009B610B" w:rsidP="009B610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78EDACEE" w14:textId="77777777" w:rsidR="009B610B" w:rsidRDefault="009B610B" w:rsidP="009B610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5110307A" w14:textId="77777777" w:rsidR="009B610B" w:rsidRDefault="009B610B" w:rsidP="009B610B">
      <w:pPr>
        <w:pStyle w:val="aa"/>
      </w:pPr>
      <w:r>
        <w:t>Предметом автоматизации является процесс конвертации файлов структуры.</w:t>
      </w:r>
    </w:p>
    <w:p w14:paraId="7520A8A3" w14:textId="77777777" w:rsidR="009B610B" w:rsidRDefault="009B610B" w:rsidP="009B610B">
      <w:pPr>
        <w:pStyle w:val="aa"/>
      </w:pPr>
    </w:p>
    <w:p w14:paraId="00F259C6" w14:textId="77777777" w:rsidR="009B610B" w:rsidRPr="00A44672" w:rsidRDefault="009B610B" w:rsidP="009B610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6C6AAB69" w14:textId="77777777" w:rsidR="009B610B" w:rsidRDefault="009B610B" w:rsidP="009B610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533EDAF9" w14:textId="77777777" w:rsidR="009B610B" w:rsidRDefault="009B610B" w:rsidP="009B610B">
      <w:pPr>
        <w:pStyle w:val="aa"/>
      </w:pPr>
    </w:p>
    <w:p w14:paraId="2D636331" w14:textId="77777777" w:rsidR="009B610B" w:rsidRDefault="009B610B" w:rsidP="009B610B">
      <w:pPr>
        <w:pStyle w:val="31"/>
      </w:pPr>
      <w:bookmarkStart w:id="49" w:name="_Toc121482304"/>
      <w:r>
        <w:t>2.1.5 Требования к программе или программному изделию</w:t>
      </w:r>
      <w:bookmarkEnd w:id="49"/>
    </w:p>
    <w:p w14:paraId="58E11562" w14:textId="77777777" w:rsidR="009B610B" w:rsidRDefault="009B610B" w:rsidP="009B610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4DFE2E7C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2B4A3BBE" w14:textId="77777777" w:rsidR="009B610B" w:rsidRPr="00864AFD" w:rsidRDefault="009B610B" w:rsidP="009B610B">
      <w:pPr>
        <w:pStyle w:val="aa"/>
      </w:pPr>
      <w:r w:rsidRPr="00864AFD">
        <w:t xml:space="preserve">указание пути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9E2A2B1" w14:textId="77777777" w:rsidR="009B610B" w:rsidRPr="00864AFD" w:rsidRDefault="009B610B" w:rsidP="009B610B">
      <w:pPr>
        <w:pStyle w:val="aa"/>
      </w:pPr>
      <w:r w:rsidRPr="00864AFD">
        <w:t>указание пути к месту сохранения конвертированного файла;</w:t>
      </w:r>
    </w:p>
    <w:p w14:paraId="668842C1" w14:textId="77777777" w:rsidR="009B610B" w:rsidRPr="00864AFD" w:rsidRDefault="009B610B" w:rsidP="009B610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1475D9E1" w14:textId="77777777" w:rsidR="009B610B" w:rsidRPr="00864AFD" w:rsidRDefault="009B610B" w:rsidP="009B610B">
      <w:pPr>
        <w:pStyle w:val="aa"/>
      </w:pPr>
      <w:r w:rsidRPr="00864AFD">
        <w:t>оповещение пользователя об ошибке при конвертации файла.</w:t>
      </w:r>
    </w:p>
    <w:p w14:paraId="08345892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Исходные данные:</w:t>
      </w:r>
    </w:p>
    <w:p w14:paraId="5B36859F" w14:textId="77777777" w:rsidR="009B610B" w:rsidRPr="00864AFD" w:rsidRDefault="009B610B" w:rsidP="009B610B">
      <w:pPr>
        <w:pStyle w:val="aa"/>
      </w:pPr>
      <w:r w:rsidRPr="00864AFD">
        <w:t xml:space="preserve">путь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5B10186" w14:textId="77777777" w:rsidR="009B610B" w:rsidRPr="00864AFD" w:rsidRDefault="009B610B" w:rsidP="009B610B">
      <w:pPr>
        <w:pStyle w:val="aa"/>
      </w:pPr>
      <w:r w:rsidRPr="00864AFD">
        <w:t>пусть к месту сохранения конвертированного файла.</w:t>
      </w:r>
    </w:p>
    <w:p w14:paraId="02944694" w14:textId="77777777" w:rsidR="009B610B" w:rsidRDefault="009B610B" w:rsidP="009B610B">
      <w:pPr>
        <w:pStyle w:val="aa"/>
      </w:pPr>
    </w:p>
    <w:p w14:paraId="0D644787" w14:textId="77777777" w:rsidR="009B610B" w:rsidRDefault="009B610B" w:rsidP="009B610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5B18BC84" w14:textId="77777777" w:rsidR="009B610B" w:rsidRDefault="009B610B" w:rsidP="009B610B">
      <w:pPr>
        <w:pStyle w:val="aa"/>
      </w:pPr>
      <w:r>
        <w:t>Предусмотреть контроль вводимой информации.</w:t>
      </w:r>
    </w:p>
    <w:p w14:paraId="5F0506D1" w14:textId="77777777" w:rsidR="009B610B" w:rsidRDefault="009B610B" w:rsidP="009B610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5EE36B39" w14:textId="77777777" w:rsidR="009B610B" w:rsidRDefault="009B610B" w:rsidP="009B610B">
      <w:pPr>
        <w:pStyle w:val="aa"/>
      </w:pPr>
    </w:p>
    <w:p w14:paraId="559547BE" w14:textId="77777777" w:rsidR="009B610B" w:rsidRPr="008767C6" w:rsidRDefault="009B610B" w:rsidP="009B610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5AEE1C4A" w14:textId="77777777" w:rsidR="009B610B" w:rsidRDefault="009B610B" w:rsidP="009B610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7BC01BAB" w14:textId="77777777" w:rsidR="009B610B" w:rsidRDefault="009B610B" w:rsidP="009B610B">
      <w:pPr>
        <w:pStyle w:val="aa"/>
      </w:pPr>
      <w:r>
        <w:t>Минимальная конфигурация:</w:t>
      </w:r>
    </w:p>
    <w:p w14:paraId="13F278B1" w14:textId="77777777" w:rsidR="009B610B" w:rsidRDefault="009B610B" w:rsidP="009B610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580CE4A8" w14:textId="77777777" w:rsidR="009B610B" w:rsidRDefault="009B610B" w:rsidP="009B610B">
      <w:pPr>
        <w:pStyle w:val="aa"/>
      </w:pPr>
      <w:r>
        <w:t>объем оперативного запоминающего устройства: 2048 Мб и более.</w:t>
      </w:r>
    </w:p>
    <w:p w14:paraId="01ACF061" w14:textId="77777777" w:rsidR="009B610B" w:rsidRDefault="009B610B" w:rsidP="009B610B">
      <w:pPr>
        <w:pStyle w:val="aa"/>
      </w:pPr>
    </w:p>
    <w:p w14:paraId="628E6991" w14:textId="77777777" w:rsidR="009B610B" w:rsidRDefault="009B610B" w:rsidP="009B610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0C74BF97" w14:textId="77777777" w:rsidR="009B610B" w:rsidRDefault="009B610B" w:rsidP="009B610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75E6BB26" w14:textId="77777777" w:rsidR="009B610B" w:rsidRDefault="009B610B" w:rsidP="009B610B">
      <w:pPr>
        <w:pStyle w:val="aa"/>
      </w:pPr>
    </w:p>
    <w:p w14:paraId="2FA6A2F5" w14:textId="77777777" w:rsidR="009B610B" w:rsidRDefault="009B610B" w:rsidP="009B610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6C6581D" w14:textId="77777777" w:rsidR="009B610B" w:rsidRDefault="009B610B" w:rsidP="009B610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222F1279" w14:textId="77777777" w:rsidR="009B610B" w:rsidRDefault="009B610B" w:rsidP="009B610B">
      <w:pPr>
        <w:pStyle w:val="aa"/>
      </w:pPr>
      <w:r>
        <w:lastRenderedPageBreak/>
        <w:t>- административные вопросы;</w:t>
      </w:r>
    </w:p>
    <w:p w14:paraId="02E47FCE" w14:textId="77777777" w:rsidR="009B610B" w:rsidRDefault="009B610B" w:rsidP="009B610B">
      <w:pPr>
        <w:pStyle w:val="aa"/>
      </w:pPr>
      <w:r>
        <w:t>- инженерно-технические вопросы;</w:t>
      </w:r>
    </w:p>
    <w:p w14:paraId="1307BF21" w14:textId="77777777" w:rsidR="009B610B" w:rsidRDefault="009B610B" w:rsidP="009B610B">
      <w:pPr>
        <w:pStyle w:val="aa"/>
      </w:pPr>
      <w:r>
        <w:t>- вопросы методического обеспечения.</w:t>
      </w:r>
    </w:p>
    <w:p w14:paraId="2B3C1ECC" w14:textId="77777777" w:rsidR="009B610B" w:rsidRDefault="009B610B" w:rsidP="009B610B">
      <w:pPr>
        <w:pStyle w:val="aa"/>
      </w:pPr>
    </w:p>
    <w:p w14:paraId="3C763F5E" w14:textId="77777777" w:rsidR="009B610B" w:rsidRDefault="009B610B" w:rsidP="009B610B">
      <w:pPr>
        <w:pStyle w:val="31"/>
      </w:pPr>
      <w:bookmarkStart w:id="50" w:name="_Toc121482305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0"/>
    </w:p>
    <w:p w14:paraId="1F69C906" w14:textId="77777777" w:rsidR="009B610B" w:rsidRDefault="009B610B" w:rsidP="009B610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9B610B" w:rsidRPr="00ED16D9" w14:paraId="311B52AC" w14:textId="77777777" w:rsidTr="00205A8B">
        <w:tc>
          <w:tcPr>
            <w:tcW w:w="522" w:type="dxa"/>
            <w:shd w:val="clear" w:color="auto" w:fill="auto"/>
          </w:tcPr>
          <w:p w14:paraId="3851B6C8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31DDFB10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2BF55793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7E2D762B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9B610B" w:rsidRPr="00ED16D9" w14:paraId="6BB19520" w14:textId="77777777" w:rsidTr="00205A8B">
        <w:tc>
          <w:tcPr>
            <w:tcW w:w="522" w:type="dxa"/>
            <w:shd w:val="clear" w:color="auto" w:fill="auto"/>
          </w:tcPr>
          <w:p w14:paraId="003F5E7D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A189843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3C95F452" w14:textId="77777777" w:rsidR="009B610B" w:rsidRPr="00ED16D9" w:rsidRDefault="009B610B" w:rsidP="00205A8B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5FCAB58D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7EA3C460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9B610B" w:rsidRPr="00ED16D9" w14:paraId="373A9F76" w14:textId="77777777" w:rsidTr="00205A8B">
        <w:tc>
          <w:tcPr>
            <w:tcW w:w="522" w:type="dxa"/>
            <w:shd w:val="clear" w:color="auto" w:fill="auto"/>
          </w:tcPr>
          <w:p w14:paraId="16B2EF6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69960E5D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3CB1F37B" w14:textId="77777777" w:rsidR="009B610B" w:rsidRPr="00ED16D9" w:rsidRDefault="009B610B" w:rsidP="00205A8B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11D68C87" w14:textId="77777777" w:rsidR="009B610B" w:rsidRPr="00ED16D9" w:rsidRDefault="009B610B" w:rsidP="00205A8B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ED9DE86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9B610B" w:rsidRPr="00ED16D9" w14:paraId="0C021FD9" w14:textId="77777777" w:rsidTr="00205A8B">
        <w:tc>
          <w:tcPr>
            <w:tcW w:w="522" w:type="dxa"/>
            <w:shd w:val="clear" w:color="auto" w:fill="auto"/>
          </w:tcPr>
          <w:p w14:paraId="5F04312E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EDF9E35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23C531B2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F10365B" w14:textId="77777777" w:rsidR="009B610B" w:rsidRPr="00ED16D9" w:rsidRDefault="009B610B" w:rsidP="00205A8B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9B610B" w:rsidRPr="00ED16D9" w14:paraId="5FC103C2" w14:textId="77777777" w:rsidTr="00205A8B">
        <w:tc>
          <w:tcPr>
            <w:tcW w:w="522" w:type="dxa"/>
            <w:shd w:val="clear" w:color="auto" w:fill="auto"/>
          </w:tcPr>
          <w:p w14:paraId="488C72B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4F18C63E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47A1F7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C1654D3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9B610B" w:rsidRPr="00ED16D9" w14:paraId="46D59794" w14:textId="77777777" w:rsidTr="00205A8B">
        <w:tc>
          <w:tcPr>
            <w:tcW w:w="522" w:type="dxa"/>
            <w:shd w:val="clear" w:color="auto" w:fill="auto"/>
          </w:tcPr>
          <w:p w14:paraId="0ABA12E7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1F73F133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расширенного графического интерфейса с возможностью выбора местоположения файла и пути для сохранения.</w:t>
            </w:r>
          </w:p>
        </w:tc>
        <w:tc>
          <w:tcPr>
            <w:tcW w:w="1894" w:type="dxa"/>
            <w:shd w:val="clear" w:color="auto" w:fill="auto"/>
          </w:tcPr>
          <w:p w14:paraId="3DF8FDB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05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142ABE5C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расширенного графического интерфейса.</w:t>
            </w:r>
          </w:p>
        </w:tc>
      </w:tr>
      <w:tr w:rsidR="009B610B" w:rsidRPr="00ED16D9" w14:paraId="29BB2E1D" w14:textId="77777777" w:rsidTr="00205A8B">
        <w:tc>
          <w:tcPr>
            <w:tcW w:w="522" w:type="dxa"/>
            <w:shd w:val="clear" w:color="auto" w:fill="auto"/>
          </w:tcPr>
          <w:p w14:paraId="0B24DF89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20A04B49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4074F20E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25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176E850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 w:rsidRPr="00ED16D9">
              <w:t>Тесты. 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0CE4DB57" w14:textId="77777777" w:rsidR="009B610B" w:rsidRDefault="009B610B" w:rsidP="009B610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42BF530D" w14:textId="77777777" w:rsidR="009B610B" w:rsidRDefault="009B610B" w:rsidP="009B610B">
      <w:pPr>
        <w:pStyle w:val="aa"/>
      </w:pPr>
    </w:p>
    <w:p w14:paraId="40E1E746" w14:textId="77777777" w:rsidR="009B610B" w:rsidRDefault="009B610B" w:rsidP="009B610B">
      <w:pPr>
        <w:pStyle w:val="31"/>
      </w:pPr>
      <w:bookmarkStart w:id="51" w:name="_Toc121482306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1"/>
    </w:p>
    <w:p w14:paraId="35724232" w14:textId="77777777" w:rsidR="009B610B" w:rsidRPr="008A22D1" w:rsidRDefault="009B610B" w:rsidP="009B610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7B6242DD" w14:textId="77777777" w:rsidR="009B610B" w:rsidRDefault="009B610B" w:rsidP="009B610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03AC1C2A" w14:textId="77777777" w:rsidR="009B610B" w:rsidRDefault="009B610B" w:rsidP="009B610B">
      <w:pPr>
        <w:pStyle w:val="aa"/>
      </w:pPr>
    </w:p>
    <w:p w14:paraId="7CC11EBE" w14:textId="77777777" w:rsidR="009B610B" w:rsidRPr="00BC7B42" w:rsidRDefault="009B610B" w:rsidP="009B610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17C554AA" w14:textId="77777777" w:rsidR="009B610B" w:rsidRDefault="009B610B" w:rsidP="009B610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соответствия требованиям ТЗ. Предварительные испытания должны </w:t>
      </w:r>
      <w:r>
        <w:lastRenderedPageBreak/>
        <w:t>проводиться представителями Заказчика по программе тестирования, составленной Исполнителем и согласованной с Заказчиком.</w:t>
      </w:r>
    </w:p>
    <w:p w14:paraId="084DB821" w14:textId="77777777" w:rsidR="009B610B" w:rsidRDefault="009B610B" w:rsidP="009B610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89D9093" w14:textId="77777777" w:rsidR="009B610B" w:rsidRDefault="009B610B" w:rsidP="009B610B">
      <w:pPr>
        <w:pStyle w:val="aa"/>
      </w:pPr>
    </w:p>
    <w:p w14:paraId="3FC00EED" w14:textId="77777777" w:rsidR="009B610B" w:rsidRPr="004F20B0" w:rsidRDefault="009B610B" w:rsidP="009B610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4609646D" w14:textId="77777777" w:rsidR="009B610B" w:rsidRDefault="009B610B" w:rsidP="009B610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15E8AA1" w14:textId="77777777" w:rsidR="009B610B" w:rsidRDefault="009B610B" w:rsidP="009B610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52F924F1" w14:textId="77777777" w:rsidR="009B610B" w:rsidRDefault="009B610B" w:rsidP="009B610B">
      <w:pPr>
        <w:pStyle w:val="aa"/>
      </w:pPr>
    </w:p>
    <w:p w14:paraId="3B0B2577" w14:textId="77777777" w:rsidR="009B610B" w:rsidRDefault="009B610B" w:rsidP="009B610B">
      <w:pPr>
        <w:pStyle w:val="31"/>
      </w:pPr>
      <w:bookmarkStart w:id="52" w:name="_Toc121482307"/>
      <w:r>
        <w:t xml:space="preserve">2.1.8 </w:t>
      </w:r>
      <w:r w:rsidRPr="000D3319">
        <w:t>Требования к программной документации</w:t>
      </w:r>
      <w:bookmarkEnd w:id="52"/>
    </w:p>
    <w:p w14:paraId="35A91FFF" w14:textId="77777777" w:rsidR="009B610B" w:rsidRDefault="009B610B" w:rsidP="009B610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343D4457" w14:textId="77777777" w:rsidR="009B610B" w:rsidRDefault="009B610B" w:rsidP="009B610B">
      <w:pPr>
        <w:pStyle w:val="aa"/>
      </w:pPr>
      <w:r>
        <w:t>В состав сопровождающей документации должны входить:</w:t>
      </w:r>
    </w:p>
    <w:p w14:paraId="2D739B1E" w14:textId="77777777" w:rsidR="009B610B" w:rsidRDefault="009B610B" w:rsidP="009B610B">
      <w:pPr>
        <w:pStyle w:val="aa"/>
      </w:pPr>
      <w:r>
        <w:t>Пояснительная записка на 25-30 листах, содержащая описание разработки.</w:t>
      </w:r>
    </w:p>
    <w:p w14:paraId="47129BC0" w14:textId="77777777" w:rsidR="009B610B" w:rsidRDefault="009B610B" w:rsidP="009B610B">
      <w:pPr>
        <w:pStyle w:val="aa"/>
      </w:pPr>
      <w:r>
        <w:t>Руководство пользователя.</w:t>
      </w:r>
    </w:p>
    <w:p w14:paraId="2FEDE407" w14:textId="77777777" w:rsidR="009B610B" w:rsidRDefault="009B610B" w:rsidP="009B610B">
      <w:pPr>
        <w:pStyle w:val="aa"/>
      </w:pPr>
    </w:p>
    <w:p w14:paraId="54519AC3" w14:textId="77777777" w:rsidR="009B610B" w:rsidRDefault="009B610B" w:rsidP="009B610B">
      <w:pPr>
        <w:pStyle w:val="31"/>
      </w:pPr>
      <w:bookmarkStart w:id="53" w:name="_Toc121482308"/>
      <w:r>
        <w:t>2.1.9 Приложения</w:t>
      </w:r>
      <w:bookmarkEnd w:id="53"/>
    </w:p>
    <w:p w14:paraId="59AB09D9" w14:textId="77777777" w:rsidR="009B610B" w:rsidRDefault="009B610B" w:rsidP="009B610B">
      <w:pPr>
        <w:pStyle w:val="aa"/>
        <w:ind w:firstLine="0"/>
        <w:jc w:val="center"/>
      </w:pPr>
      <w:r w:rsidRPr="00003E57">
        <w:rPr>
          <w:noProof/>
        </w:rPr>
        <w:drawing>
          <wp:inline distT="0" distB="0" distL="0" distR="0" wp14:anchorId="57F31AA2" wp14:editId="47732A4E">
            <wp:extent cx="5811734" cy="1197610"/>
            <wp:effectExtent l="19050" t="19050" r="1778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01"/>
                    <a:stretch/>
                  </pic:blipFill>
                  <pic:spPr bwMode="auto">
                    <a:xfrm>
                      <a:off x="0" y="0"/>
                      <a:ext cx="5959329" cy="1228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AFF6" w14:textId="61508DF8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3</w:t>
      </w:r>
      <w:r>
        <w:t xml:space="preserve"> – Диаграмма Ганта</w:t>
      </w:r>
    </w:p>
    <w:p w14:paraId="1C5C39F3" w14:textId="77777777" w:rsidR="009B610B" w:rsidRDefault="009B610B" w:rsidP="009B610B">
      <w:pPr>
        <w:pStyle w:val="aa"/>
        <w:ind w:firstLine="0"/>
        <w:jc w:val="center"/>
      </w:pPr>
    </w:p>
    <w:p w14:paraId="1927E0FE" w14:textId="77777777" w:rsidR="009B610B" w:rsidRDefault="009B610B" w:rsidP="009B610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BA2DD5F" wp14:editId="1C22ED38">
            <wp:extent cx="5776108" cy="593373"/>
            <wp:effectExtent l="19050" t="19050" r="1524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24" cy="605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F2F37" w14:textId="7DA97D09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4</w:t>
      </w:r>
      <w:r>
        <w:t xml:space="preserve"> – Перт диаграмма</w:t>
      </w:r>
    </w:p>
    <w:p w14:paraId="53AE163E" w14:textId="640E3951" w:rsidR="00ED6340" w:rsidRDefault="00ED6340" w:rsidP="009B610B">
      <w:pPr>
        <w:pStyle w:val="aa"/>
      </w:pPr>
    </w:p>
    <w:p w14:paraId="421AA84B" w14:textId="77777777" w:rsidR="00254B6C" w:rsidRPr="001F0BE8" w:rsidRDefault="00254B6C" w:rsidP="00254B6C">
      <w:pPr>
        <w:pStyle w:val="23"/>
      </w:pPr>
      <w:bookmarkStart w:id="54" w:name="_Toc18609391"/>
      <w:bookmarkStart w:id="55" w:name="_Toc121482309"/>
      <w:r>
        <w:t>2.2 О</w:t>
      </w:r>
      <w:r w:rsidRPr="001F0BE8">
        <w:t>писани</w:t>
      </w:r>
      <w:r>
        <w:t>е</w:t>
      </w:r>
      <w:r w:rsidRPr="001F0BE8">
        <w:t xml:space="preserve"> проекта в Trello</w:t>
      </w:r>
      <w:bookmarkEnd w:id="54"/>
      <w:bookmarkEnd w:id="55"/>
      <w:r w:rsidRPr="001F0BE8">
        <w:t xml:space="preserve">  </w:t>
      </w:r>
    </w:p>
    <w:p w14:paraId="13B71FC3" w14:textId="77777777" w:rsidR="00254B6C" w:rsidRDefault="00254B6C" w:rsidP="00254B6C">
      <w:pPr>
        <w:pStyle w:val="aa"/>
      </w:pPr>
      <w:r>
        <w:t xml:space="preserve">В качестве программы для управления проектом был выбрана </w:t>
      </w:r>
      <w:r>
        <w:rPr>
          <w:lang w:val="en-US"/>
        </w:rPr>
        <w:t>Trello</w:t>
      </w:r>
      <w:r>
        <w:t xml:space="preserve">. Для ведения прогресса выполнения курсового проекта было создано четыре колонки с соответствующими заголовками. Колонка «Сделано» содержит в себе выполненные и проверенные карточки. Колонка «На проверке» содержит карты с отданными на проверку частями курсового проекта. Колонка «В </w:t>
      </w:r>
      <w:r>
        <w:lastRenderedPageBreak/>
        <w:t>работе» предназначена для хранения карт с пунктами текущей разработки. Последняя колонка создана для хранения карт с предстоящими задачами.</w:t>
      </w:r>
    </w:p>
    <w:p w14:paraId="734A3F7F" w14:textId="77777777" w:rsidR="00254B6C" w:rsidRDefault="00254B6C" w:rsidP="00254B6C">
      <w:pPr>
        <w:pStyle w:val="aa"/>
        <w:ind w:firstLine="0"/>
        <w:jc w:val="center"/>
        <w:rPr>
          <w:lang w:eastAsia="en-US"/>
        </w:rPr>
      </w:pPr>
      <w:r w:rsidRPr="00EC475E">
        <w:rPr>
          <w:noProof/>
          <w:lang w:eastAsia="en-US"/>
        </w:rPr>
        <w:drawing>
          <wp:inline distT="0" distB="0" distL="0" distR="0" wp14:anchorId="0DDAD902" wp14:editId="1FC3DBBA">
            <wp:extent cx="5940425" cy="3046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EC2B" w14:textId="60290B29" w:rsidR="00254B6C" w:rsidRPr="004846DA" w:rsidRDefault="00254B6C" w:rsidP="00254B6C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DD5D02">
        <w:rPr>
          <w:lang w:eastAsia="en-US"/>
        </w:rPr>
        <w:t>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7E310A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>
        <w:rPr>
          <w:lang w:val="en-US" w:eastAsia="en-US"/>
        </w:rPr>
        <w:t>Trello</w:t>
      </w:r>
    </w:p>
    <w:p w14:paraId="10B9C72C" w14:textId="1A7057B2" w:rsidR="00254B6C" w:rsidRDefault="00254B6C" w:rsidP="009B610B">
      <w:pPr>
        <w:pStyle w:val="aa"/>
      </w:pPr>
    </w:p>
    <w:p w14:paraId="7B8A3E71" w14:textId="77777777" w:rsidR="000D0CE8" w:rsidRPr="000A18C8" w:rsidRDefault="000D0CE8" w:rsidP="000D0CE8">
      <w:pPr>
        <w:pStyle w:val="23"/>
      </w:pPr>
      <w:bookmarkStart w:id="56" w:name="_Toc460918495"/>
      <w:bookmarkStart w:id="57" w:name="_Toc18609392"/>
      <w:bookmarkStart w:id="58" w:name="_Toc121482310"/>
      <w:r w:rsidRPr="000A18C8">
        <w:t>2.3 Проектирование</w:t>
      </w:r>
      <w:bookmarkEnd w:id="56"/>
      <w:bookmarkEnd w:id="57"/>
      <w:bookmarkEnd w:id="58"/>
    </w:p>
    <w:p w14:paraId="018A7302" w14:textId="77777777" w:rsidR="000D0CE8" w:rsidRPr="000A18C8" w:rsidRDefault="000D0CE8" w:rsidP="000D0CE8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>-средство Enterprise Architect. Enterprise Architect —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376AD43E" w14:textId="77777777" w:rsidR="000D0CE8" w:rsidRPr="000A18C8" w:rsidRDefault="000D0CE8" w:rsidP="000D0CE8">
      <w:pPr>
        <w:pStyle w:val="31"/>
      </w:pPr>
      <w:bookmarkStart w:id="59" w:name="_Toc121482311"/>
      <w:r w:rsidRPr="000A18C8">
        <w:t xml:space="preserve">2.3.1 </w:t>
      </w:r>
      <w:bookmarkStart w:id="60" w:name="_Toc379672199"/>
      <w:bookmarkStart w:id="61" w:name="_Toc404780346"/>
      <w:bookmarkStart w:id="62" w:name="_Toc406411822"/>
      <w:bookmarkStart w:id="63" w:name="_Toc406411872"/>
      <w:bookmarkStart w:id="64" w:name="_Toc413833809"/>
      <w:bookmarkStart w:id="65" w:name="_Toc460918496"/>
      <w:bookmarkStart w:id="66" w:name="_Toc18609393"/>
      <w:r w:rsidRPr="000A18C8">
        <w:t>Диаграммы вариантов использования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185D1110" w14:textId="77777777" w:rsidR="000D0CE8" w:rsidRPr="000A18C8" w:rsidRDefault="000D0CE8" w:rsidP="000D0CE8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45645D2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lastRenderedPageBreak/>
        <w:drawing>
          <wp:inline distT="0" distB="0" distL="0" distR="0" wp14:anchorId="008BFDB5" wp14:editId="1590BA82">
            <wp:extent cx="4422775" cy="397364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47" cy="39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F1C" w14:textId="26D5BC12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6</w:t>
      </w:r>
      <w:r w:rsidRPr="000A18C8">
        <w:t xml:space="preserve"> – </w:t>
      </w:r>
      <w:r w:rsidR="007E310A">
        <w:t>Д</w:t>
      </w:r>
      <w:r w:rsidRPr="000A18C8">
        <w:t>иаграмма вариантов использования программного компонента</w:t>
      </w:r>
    </w:p>
    <w:p w14:paraId="1E8E87A1" w14:textId="77777777" w:rsidR="000D0CE8" w:rsidRPr="000A18C8" w:rsidRDefault="000D0CE8" w:rsidP="000D0CE8">
      <w:pPr>
        <w:pStyle w:val="aa"/>
        <w:ind w:firstLine="0"/>
        <w:jc w:val="center"/>
      </w:pPr>
    </w:p>
    <w:p w14:paraId="5CF5F8E3" w14:textId="77777777" w:rsidR="000D0CE8" w:rsidRPr="000A18C8" w:rsidRDefault="000D0CE8" w:rsidP="000D0CE8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635A0EA7" w14:textId="77777777" w:rsidR="000D0CE8" w:rsidRPr="000A18C8" w:rsidRDefault="000D0CE8" w:rsidP="000D0CE8">
      <w:pPr>
        <w:pStyle w:val="aa"/>
      </w:pPr>
    </w:p>
    <w:p w14:paraId="10F115FB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«Открыть приложение»</w:t>
      </w:r>
    </w:p>
    <w:p w14:paraId="0BE4F49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открыть программный компонент для конвертации файлов.</w:t>
      </w:r>
    </w:p>
    <w:p w14:paraId="6987CD0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19D1314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дальнейшей конвертации файлов.</w:t>
      </w:r>
    </w:p>
    <w:p w14:paraId="095D33D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5799680F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339FBD0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527E37C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4F2E7F4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 xml:space="preserve">: операционная система семейства </w:t>
      </w:r>
      <w:r w:rsidRPr="000A18C8">
        <w:rPr>
          <w:lang w:val="en-US"/>
        </w:rPr>
        <w:t>Microsoft</w:t>
      </w:r>
      <w:r w:rsidRPr="000A18C8">
        <w:t xml:space="preserve"> </w:t>
      </w:r>
      <w:r w:rsidRPr="000A18C8">
        <w:rPr>
          <w:lang w:val="en-US"/>
        </w:rPr>
        <w:t>Windows</w:t>
      </w:r>
      <w:r w:rsidRPr="000A18C8">
        <w:t>.</w:t>
      </w:r>
    </w:p>
    <w:p w14:paraId="45D559D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нет.</w:t>
      </w:r>
    </w:p>
    <w:p w14:paraId="24E3D2B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«Загрузить файл Enterprise Architect», «</w:t>
      </w:r>
      <w:bookmarkStart w:id="67" w:name="_Hlk119808854"/>
      <w:r w:rsidRPr="000A18C8">
        <w:t>Указать путь места для сохранения файла</w:t>
      </w:r>
      <w:bookmarkEnd w:id="67"/>
      <w:r w:rsidRPr="000A18C8">
        <w:t>», «Запустить процесс конвертации файла» или «Закрыть приложение».</w:t>
      </w:r>
    </w:p>
    <w:p w14:paraId="531863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</w:t>
      </w:r>
      <w:r w:rsidRPr="000A18C8">
        <w:lastRenderedPageBreak/>
        <w:t>сценариев «Загрузить файл Enterprise Architect» и «Указать путь места для сохранения файла».</w:t>
      </w:r>
    </w:p>
    <w:p w14:paraId="69A9DF26" w14:textId="77777777" w:rsidR="000D0CE8" w:rsidRPr="000A18C8" w:rsidRDefault="000D0CE8" w:rsidP="000D0CE8">
      <w:pPr>
        <w:pStyle w:val="aa"/>
      </w:pPr>
    </w:p>
    <w:p w14:paraId="34E29D41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«Загрузить файл Enterprise Architect»</w:t>
      </w:r>
    </w:p>
    <w:p w14:paraId="74B7A8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для дальнейшей конвертации</w:t>
      </w:r>
    </w:p>
    <w:p w14:paraId="44C4061B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F2B045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загружает файл Enterprise Architect посредством меню загрузки файла.</w:t>
      </w:r>
    </w:p>
    <w:p w14:paraId="2053335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2E6268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4260647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6FB8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нажимает на кнопку «Загрузить файл Enterprise Architect».</w:t>
      </w:r>
    </w:p>
    <w:p w14:paraId="7A01BCC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2FB3B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1C0B37C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7567F0EF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2F92F5A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3E64EF3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256F86DD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«Закрыть приложение».</w:t>
      </w:r>
    </w:p>
    <w:p w14:paraId="429583CF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CEE668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</w:t>
      </w:r>
    </w:p>
    <w:p w14:paraId="60E02A1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файла», «Запустить процесс конвертации файла» или «Закрыть приложение».</w:t>
      </w:r>
    </w:p>
    <w:p w14:paraId="12BAFD7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2A995FB2" w14:textId="77777777" w:rsidR="000D0CE8" w:rsidRPr="000A18C8" w:rsidRDefault="000D0CE8" w:rsidP="000D0CE8">
      <w:pPr>
        <w:pStyle w:val="aa"/>
        <w:rPr>
          <w:b/>
          <w:bCs/>
        </w:rPr>
      </w:pPr>
    </w:p>
    <w:p w14:paraId="58F8F75F" w14:textId="77777777" w:rsidR="000D0CE8" w:rsidRPr="000A18C8" w:rsidRDefault="000D0CE8" w:rsidP="000D0CE8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6236CAD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6B10269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65A6620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3B0C60D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64ECFDD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lastRenderedPageBreak/>
        <w:t>Пользователю потребовалось конвертировать файл Enterprise Architect в файл приложения EKB.</w:t>
      </w:r>
    </w:p>
    <w:p w14:paraId="72D1F43E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7B93ED0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нажимает на кнопку «Выбрать место для сохранения файла».</w:t>
      </w:r>
    </w:p>
    <w:p w14:paraId="74F80A37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AACCB8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0207E085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33CFAD4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6F4672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28EE736E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>Активация сценария «Загрузить файл Enterprise Architect».</w:t>
      </w:r>
    </w:p>
    <w:p w14:paraId="5ECF03FF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>Активация сценария «Закрыть приложение».</w:t>
      </w:r>
    </w:p>
    <w:p w14:paraId="46D940F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79D990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приложение».</w:t>
      </w:r>
    </w:p>
    <w:p w14:paraId="1404407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«Загрузить файл Enterprise Architect», «Запустить процесс конвертации файла» или «Закрыть приложение».</w:t>
      </w:r>
    </w:p>
    <w:p w14:paraId="022AD5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405DA8C2" w14:textId="77777777" w:rsidR="000D0CE8" w:rsidRPr="000A18C8" w:rsidRDefault="000D0CE8" w:rsidP="000D0CE8">
      <w:pPr>
        <w:pStyle w:val="aa"/>
        <w:rPr>
          <w:b/>
          <w:bCs/>
        </w:rPr>
      </w:pPr>
    </w:p>
    <w:p w14:paraId="641FF52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0C4EA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28333291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4F27B7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41C4CB2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5B1C63F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Пользователю потребовалось конвертировать файл Enterprise Architect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000F322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6203149F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нажимает на кнопку «Загрузить файл Enterprise Architect».</w:t>
      </w:r>
    </w:p>
    <w:p w14:paraId="2B3B02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файла.</w:t>
      </w:r>
    </w:p>
    <w:p w14:paraId="11DD230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B9594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6470598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успешной загрузке файла.</w:t>
      </w:r>
    </w:p>
    <w:p w14:paraId="4527A9B9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нажимает на кнопку «Выбрать место для сохранения файла».</w:t>
      </w:r>
    </w:p>
    <w:p w14:paraId="1DA6E6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директории.</w:t>
      </w:r>
    </w:p>
    <w:p w14:paraId="26E8F42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необходимой директории с помощью меню.</w:t>
      </w:r>
    </w:p>
    <w:p w14:paraId="51EBC9C5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DA874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228D9F8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запускает конвертацию файла нажатием на кнопку «Конвертировать файл».</w:t>
      </w:r>
    </w:p>
    <w:p w14:paraId="2E2D82EA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Файл загружается в приложение из указанного пути.</w:t>
      </w:r>
    </w:p>
    <w:p w14:paraId="23041D6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FE9D74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8F5BD1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066377EB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30FC292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54C341D0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формате .</w:t>
      </w:r>
      <w:r w:rsidRPr="000A18C8">
        <w:rPr>
          <w:lang w:val="en-US"/>
        </w:rPr>
        <w:t>ekb</w:t>
      </w:r>
      <w:r w:rsidRPr="000A18C8">
        <w:t xml:space="preserve"> в заданной пользователем директории.</w:t>
      </w:r>
    </w:p>
    <w:p w14:paraId="61C0AC71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37A449C3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4AE8818" w14:textId="77777777" w:rsidR="000D0CE8" w:rsidRPr="000A18C8" w:rsidRDefault="000D0CE8" w:rsidP="000D0CE8">
      <w:pPr>
        <w:pStyle w:val="aa"/>
        <w:numPr>
          <w:ilvl w:val="0"/>
          <w:numId w:val="33"/>
        </w:numPr>
      </w:pPr>
      <w:r w:rsidRPr="000A18C8">
        <w:t>Активация сценария «Закрыть приложение».</w:t>
      </w:r>
    </w:p>
    <w:p w14:paraId="26A7DAC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081113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427EF7D3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«Открыть приложение».</w:t>
      </w:r>
    </w:p>
    <w:p w14:paraId="1BF62901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«Загрузить файл Enterprise Architect».</w:t>
      </w:r>
    </w:p>
    <w:p w14:paraId="4D8FCC8D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20A7181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сценарий вариантов использования: «Закрыть приложение».</w:t>
      </w:r>
    </w:p>
    <w:p w14:paraId="4554D0A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вариант использования «Запустить процесс конвертации файла» не имеет смысла выполнять без завершенных сценариев «Загрузить файл Enterprise Architect» и «Указать путь места для сохранения файла».</w:t>
      </w:r>
    </w:p>
    <w:p w14:paraId="61D642E7" w14:textId="77777777" w:rsidR="000D0CE8" w:rsidRPr="000A18C8" w:rsidRDefault="000D0CE8" w:rsidP="000D0CE8">
      <w:pPr>
        <w:pStyle w:val="aa"/>
        <w:rPr>
          <w:b/>
          <w:bCs/>
        </w:rPr>
      </w:pPr>
    </w:p>
    <w:p w14:paraId="73D191C0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«Закрыть приложение»</w:t>
      </w:r>
    </w:p>
    <w:p w14:paraId="49D159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закрыть программный компонент для конвертации файлов.</w:t>
      </w:r>
    </w:p>
    <w:p w14:paraId="7F73B79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Активные субъекты</w:t>
      </w:r>
      <w:r w:rsidRPr="000A18C8">
        <w:t>: пользователь.</w:t>
      </w:r>
    </w:p>
    <w:p w14:paraId="1556AA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конвертации файлов.</w:t>
      </w:r>
    </w:p>
    <w:p w14:paraId="38E4E08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F86A6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Пользователю потребовалось конвертировать файл Enterprise Architect в файл приложения EKB.</w:t>
      </w:r>
    </w:p>
    <w:p w14:paraId="2BBC1D8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приложение посредством исполняемого EXE-файла.</w:t>
      </w:r>
    </w:p>
    <w:p w14:paraId="6AC5116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нажимает на кнопку «Загрузить файл Enterprise Architect».</w:t>
      </w:r>
    </w:p>
    <w:p w14:paraId="25390B43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файла.</w:t>
      </w:r>
    </w:p>
    <w:p w14:paraId="1871CC67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0BB54B2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файла в заранее определенную переменную.</w:t>
      </w:r>
    </w:p>
    <w:p w14:paraId="0DAD233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загрузке файла.</w:t>
      </w:r>
    </w:p>
    <w:p w14:paraId="462D5D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нажимает на кнопку «Выбрать место для сохранения файла».</w:t>
      </w:r>
    </w:p>
    <w:p w14:paraId="5576891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директории.</w:t>
      </w:r>
    </w:p>
    <w:p w14:paraId="3F759B0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необходимой директории с помощью меню.</w:t>
      </w:r>
    </w:p>
    <w:p w14:paraId="1DC968C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2C5A98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040691D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конвертацию файла нажатием на кнопку «Конвертировать файл».</w:t>
      </w:r>
    </w:p>
    <w:p w14:paraId="0B14C19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Файл загружается в приложение из указанного пути.</w:t>
      </w:r>
    </w:p>
    <w:p w14:paraId="365470D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079A28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Данные из файла заносятся в соответствующие переменные объекта класса.</w:t>
      </w:r>
    </w:p>
    <w:p w14:paraId="355DC8C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69EC2DB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24A1D05F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6EC383A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формате .</w:t>
      </w:r>
      <w:r w:rsidRPr="000A18C8">
        <w:rPr>
          <w:lang w:val="en-US"/>
        </w:rPr>
        <w:t>ekb</w:t>
      </w:r>
      <w:r w:rsidRPr="000A18C8">
        <w:t xml:space="preserve"> в заданной пользователем директории.</w:t>
      </w:r>
    </w:p>
    <w:p w14:paraId="5D9EB83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конвертации файла.</w:t>
      </w:r>
    </w:p>
    <w:p w14:paraId="2D0F183D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закрывает приложение.</w:t>
      </w:r>
    </w:p>
    <w:p w14:paraId="37219D5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Операционная система завершает процесс приложения.</w:t>
      </w:r>
    </w:p>
    <w:p w14:paraId="1F9E3A3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142C5CD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Специальные требования</w:t>
      </w:r>
      <w:r w:rsidRPr="000A18C8">
        <w:t>: нет.</w:t>
      </w:r>
    </w:p>
    <w:p w14:paraId="04F2B6E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6E5F1C4C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«Открыть приложение».</w:t>
      </w:r>
    </w:p>
    <w:p w14:paraId="51CD76C9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«Загрузить файл Enterprise Architect».</w:t>
      </w:r>
    </w:p>
    <w:p w14:paraId="5252DB81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4FBBBF93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«Запустить процесс конвертации файла».</w:t>
      </w:r>
    </w:p>
    <w:p w14:paraId="70B150D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нет.</w:t>
      </w:r>
    </w:p>
    <w:p w14:paraId="5D76BA7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нет.</w:t>
      </w:r>
    </w:p>
    <w:p w14:paraId="2EDC6556" w14:textId="77777777" w:rsidR="000D0CE8" w:rsidRPr="000A18C8" w:rsidRDefault="000D0CE8" w:rsidP="000D0CE8">
      <w:pPr>
        <w:pStyle w:val="aa"/>
        <w:rPr>
          <w:b/>
          <w:bCs/>
        </w:rPr>
      </w:pPr>
    </w:p>
    <w:p w14:paraId="5828629E" w14:textId="77777777" w:rsidR="000D0CE8" w:rsidRPr="000A18C8" w:rsidRDefault="000D0CE8" w:rsidP="000D0CE8">
      <w:pPr>
        <w:pStyle w:val="31"/>
      </w:pPr>
      <w:bookmarkStart w:id="68" w:name="_Toc404780347"/>
      <w:bookmarkStart w:id="69" w:name="_Toc406411823"/>
      <w:bookmarkStart w:id="70" w:name="_Toc406411873"/>
      <w:bookmarkStart w:id="71" w:name="_Toc413833810"/>
      <w:bookmarkStart w:id="72" w:name="_Toc460918497"/>
      <w:bookmarkStart w:id="73" w:name="_Toc18609394"/>
      <w:bookmarkStart w:id="74" w:name="_Toc121482312"/>
      <w:r w:rsidRPr="000A18C8">
        <w:t>2.3.2 Диаграмма последовательностей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205C2117" w14:textId="77777777" w:rsidR="000D0CE8" w:rsidRPr="000A18C8" w:rsidRDefault="000D0CE8" w:rsidP="000D0CE8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096E3318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6C4FD814" wp14:editId="4E216E37">
            <wp:extent cx="5324475" cy="6390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6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DAFC" w14:textId="4B065FD8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7</w:t>
      </w:r>
      <w:r w:rsidRPr="000A18C8">
        <w:t xml:space="preserve"> – </w:t>
      </w:r>
      <w:r w:rsidR="007E310A">
        <w:t>Д</w:t>
      </w:r>
      <w:r w:rsidRPr="000A18C8">
        <w:t>иаграмма последовательностей</w:t>
      </w:r>
    </w:p>
    <w:p w14:paraId="2C9FE963" w14:textId="77777777" w:rsidR="000D0CE8" w:rsidRPr="000A18C8" w:rsidRDefault="000D0CE8" w:rsidP="000D0CE8">
      <w:pPr>
        <w:pStyle w:val="aa"/>
        <w:ind w:firstLine="0"/>
        <w:jc w:val="center"/>
      </w:pPr>
    </w:p>
    <w:p w14:paraId="0DC94DC4" w14:textId="77777777" w:rsidR="000D0CE8" w:rsidRPr="000A18C8" w:rsidRDefault="000D0CE8" w:rsidP="000D0CE8">
      <w:pPr>
        <w:pStyle w:val="aa"/>
      </w:pPr>
      <w:r w:rsidRPr="000A18C8">
        <w:t xml:space="preserve">Пользователь с помощью операционной системы запускает исполняемый </w:t>
      </w:r>
      <w:r w:rsidRPr="000A18C8">
        <w:rPr>
          <w:lang w:val="en-US"/>
        </w:rPr>
        <w:t>EXE</w:t>
      </w:r>
      <w:r w:rsidRPr="000A18C8">
        <w:t>-файл программного компонента. Запускается окно графического интерфейса приложения. Далее пользователь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 После пользователь закрывает приложение.</w:t>
      </w:r>
    </w:p>
    <w:p w14:paraId="7EB900A9" w14:textId="77777777" w:rsidR="000D0CE8" w:rsidRPr="000A18C8" w:rsidRDefault="000D0CE8" w:rsidP="000D0CE8">
      <w:pPr>
        <w:pStyle w:val="aa"/>
      </w:pPr>
    </w:p>
    <w:p w14:paraId="1A5B56E5" w14:textId="77777777" w:rsidR="000D0CE8" w:rsidRPr="000A18C8" w:rsidRDefault="000D0CE8" w:rsidP="000D0CE8">
      <w:pPr>
        <w:pStyle w:val="31"/>
      </w:pPr>
      <w:bookmarkStart w:id="75" w:name="_Toc341547997"/>
      <w:bookmarkStart w:id="76" w:name="_Toc379672202"/>
      <w:bookmarkStart w:id="77" w:name="_Toc404780348"/>
      <w:bookmarkStart w:id="78" w:name="_Toc406411824"/>
      <w:bookmarkStart w:id="79" w:name="_Toc406411874"/>
      <w:bookmarkStart w:id="80" w:name="_Toc413833811"/>
      <w:bookmarkStart w:id="81" w:name="_Toc460918498"/>
      <w:bookmarkStart w:id="82" w:name="_Toc18609395"/>
      <w:bookmarkStart w:id="83" w:name="_Toc121482313"/>
      <w:r w:rsidRPr="000A18C8">
        <w:t>2.3.3 Алгоритмическое обеспечение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3D2160A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38E0846" wp14:editId="605A69C2">
            <wp:extent cx="4552724" cy="6076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29" cy="60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810" w14:textId="2C72A8F6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 xml:space="preserve">8 </w:t>
      </w:r>
      <w:r w:rsidRPr="000A18C8">
        <w:t xml:space="preserve">– </w:t>
      </w:r>
      <w:r w:rsidR="007E310A">
        <w:t>Д</w:t>
      </w:r>
      <w:r w:rsidRPr="000A18C8">
        <w:t>иаграмма деятельности</w:t>
      </w:r>
    </w:p>
    <w:p w14:paraId="45C49867" w14:textId="77777777" w:rsidR="000D0CE8" w:rsidRPr="000A18C8" w:rsidRDefault="000D0CE8" w:rsidP="000D0CE8">
      <w:pPr>
        <w:pStyle w:val="aa"/>
        <w:ind w:firstLine="0"/>
        <w:jc w:val="center"/>
      </w:pPr>
    </w:p>
    <w:p w14:paraId="2217720C" w14:textId="77777777" w:rsidR="000D0CE8" w:rsidRPr="000A18C8" w:rsidRDefault="000D0CE8" w:rsidP="000D0CE8">
      <w:pPr>
        <w:pStyle w:val="aa"/>
      </w:pPr>
      <w:r w:rsidRPr="000A18C8">
        <w:lastRenderedPageBreak/>
        <w:t>Первым этапом после инициализации деятельности выступает блок «Запуск приложения». На данном этапе пользователь запускает 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787F0CE6" w14:textId="77777777" w:rsidR="000D0CE8" w:rsidRPr="000A18C8" w:rsidRDefault="000D0CE8" w:rsidP="000D0CE8">
      <w:pPr>
        <w:pStyle w:val="aa"/>
      </w:pPr>
    </w:p>
    <w:p w14:paraId="3D1ECBE4" w14:textId="77777777" w:rsidR="000D0CE8" w:rsidRPr="000A18C8" w:rsidRDefault="000D0CE8" w:rsidP="000D0CE8">
      <w:pPr>
        <w:pStyle w:val="31"/>
      </w:pPr>
      <w:bookmarkStart w:id="84" w:name="_Toc404780349"/>
      <w:bookmarkStart w:id="85" w:name="_Toc406411825"/>
      <w:bookmarkStart w:id="86" w:name="_Toc406411875"/>
      <w:bookmarkStart w:id="87" w:name="_Toc413833812"/>
      <w:bookmarkStart w:id="88" w:name="_Toc460918499"/>
      <w:bookmarkStart w:id="89" w:name="_Toc18609396"/>
      <w:bookmarkStart w:id="90" w:name="_Toc121482314"/>
      <w:r w:rsidRPr="000A18C8">
        <w:t>2.3.4 Диаграмма классов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6180B8E0" w14:textId="77777777" w:rsidR="000D0CE8" w:rsidRPr="000A18C8" w:rsidRDefault="000D0CE8" w:rsidP="000D0CE8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22415B6B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9E4D4D8" wp14:editId="0E5D6692">
            <wp:extent cx="5940425" cy="4262595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CE1" w14:textId="3F0C0091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9</w:t>
      </w:r>
      <w:r w:rsidRPr="000A18C8">
        <w:t xml:space="preserve"> – </w:t>
      </w:r>
      <w:r w:rsidR="007E310A">
        <w:t>Д</w:t>
      </w:r>
      <w:r w:rsidRPr="000A18C8">
        <w:t>иаграмма классов</w:t>
      </w:r>
    </w:p>
    <w:p w14:paraId="459288BE" w14:textId="77777777" w:rsidR="000D0CE8" w:rsidRPr="000A18C8" w:rsidRDefault="000D0CE8" w:rsidP="000D0CE8">
      <w:pPr>
        <w:pStyle w:val="aa"/>
        <w:ind w:firstLine="0"/>
        <w:jc w:val="center"/>
      </w:pPr>
    </w:p>
    <w:p w14:paraId="2194B52C" w14:textId="77777777" w:rsidR="000D0CE8" w:rsidRPr="000A18C8" w:rsidRDefault="000D0CE8" w:rsidP="000D0CE8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60F70BC9" w14:textId="77777777" w:rsidR="000D0CE8" w:rsidRPr="008D2984" w:rsidRDefault="000D0CE8" w:rsidP="000D0CE8">
      <w:pPr>
        <w:pStyle w:val="aa"/>
      </w:pPr>
      <w:r w:rsidRPr="000A18C8">
        <w:lastRenderedPageBreak/>
        <w:t xml:space="preserve">Классы </w:t>
      </w:r>
      <w:r w:rsidRPr="000A18C8">
        <w:rPr>
          <w:lang w:val="en-US"/>
        </w:rPr>
        <w:t>EA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Enterprise Architect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62E0F4B2" w14:textId="057ABC13" w:rsidR="00AA413A" w:rsidRDefault="005C278D" w:rsidP="00BB5932">
      <w:pPr>
        <w:pStyle w:val="23"/>
        <w:numPr>
          <w:ilvl w:val="1"/>
          <w:numId w:val="31"/>
        </w:numPr>
      </w:pPr>
      <w:bookmarkStart w:id="91" w:name="_Toc121482315"/>
      <w:bookmarkStart w:id="92" w:name="_Hlk121402920"/>
      <w:r w:rsidRPr="005C278D">
        <w:t>Программная реализация</w:t>
      </w:r>
      <w:bookmarkEnd w:id="91"/>
    </w:p>
    <w:p w14:paraId="0364BABF" w14:textId="6FAEEBE7" w:rsidR="00BB5932" w:rsidRPr="00957EBF" w:rsidRDefault="00BB5932" w:rsidP="00BB5932">
      <w:pPr>
        <w:pStyle w:val="31"/>
      </w:pPr>
      <w:bookmarkStart w:id="93" w:name="_Toc404780351"/>
      <w:bookmarkStart w:id="94" w:name="_Toc406411827"/>
      <w:bookmarkStart w:id="95" w:name="_Toc406411877"/>
      <w:bookmarkStart w:id="96" w:name="_Toc413833814"/>
      <w:bookmarkStart w:id="97" w:name="_Toc460918501"/>
      <w:bookmarkStart w:id="98" w:name="_Toc18609398"/>
      <w:bookmarkStart w:id="99" w:name="_Toc121482316"/>
      <w:r>
        <w:t xml:space="preserve">2.4.1 </w:t>
      </w:r>
      <w:r w:rsidRPr="00957EBF">
        <w:t>Автоматически сгенерированный код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C71B9F9" w14:textId="29A512D6" w:rsidR="005C278D" w:rsidRDefault="009A78BE" w:rsidP="005C278D">
      <w:pPr>
        <w:pStyle w:val="aa"/>
      </w:pPr>
      <w:r>
        <w:t>На основе разработанной диаграммы классов был сгенерирован код</w:t>
      </w:r>
      <w:r w:rsidR="00FE4262">
        <w:t xml:space="preserve">. В качестве выбранного языка программирования был установлен </w:t>
      </w:r>
      <w:r w:rsidR="00FE4262">
        <w:rPr>
          <w:lang w:val="en-US"/>
        </w:rPr>
        <w:t>C</w:t>
      </w:r>
      <w:r w:rsidR="00FE4262" w:rsidRPr="00FE4262">
        <w:t>#</w:t>
      </w:r>
      <w:r w:rsidR="00FE4262">
        <w:t>.</w:t>
      </w:r>
    </w:p>
    <w:p w14:paraId="3CD0615A" w14:textId="213389B9" w:rsidR="005108A1" w:rsidRDefault="005108A1" w:rsidP="005C278D">
      <w:pPr>
        <w:pStyle w:val="aa"/>
      </w:pPr>
    </w:p>
    <w:p w14:paraId="51373162" w14:textId="12368A7E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92"/>
    <w:p w14:paraId="72BBF09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F0AC8E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Form1.cs</w:t>
      </w:r>
    </w:p>
    <w:p w14:paraId="4BCAD26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Implementation of the Class Form1</w:t>
      </w:r>
    </w:p>
    <w:p w14:paraId="3EF5F2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Generated by Enterprise Architect</w:t>
      </w:r>
    </w:p>
    <w:p w14:paraId="7C71D1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Created on:      08-дек-2022 0:16:07</w:t>
      </w:r>
    </w:p>
    <w:p w14:paraId="35804D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Original author: worker</w:t>
      </w:r>
    </w:p>
    <w:p w14:paraId="1634E9C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6F8E49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65326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664BFE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14:paraId="0C826B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026133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660C560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24DF4C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B3A4A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DBF420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Form1 {</w:t>
      </w:r>
    </w:p>
    <w:p w14:paraId="4D55D8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6C587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pathToFile;</w:t>
      </w:r>
    </w:p>
    <w:p w14:paraId="648A400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pathToSave;</w:t>
      </w:r>
    </w:p>
    <w:p w14:paraId="26C7C10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EKB role c;</w:t>
      </w:r>
    </w:p>
    <w:p w14:paraId="5845445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EA role b;</w:t>
      </w:r>
    </w:p>
    <w:p w14:paraId="745BC82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01A2E07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Form1(){</w:t>
      </w:r>
    </w:p>
    <w:p w14:paraId="07647C5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01E4A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CB4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A84DE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~Form1(){</w:t>
      </w:r>
    </w:p>
    <w:p w14:paraId="23C250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09841E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25A1A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B7A4F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22415A8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403A8DA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void selectPathToFile(Parameter A){</w:t>
      </w:r>
    </w:p>
    <w:p w14:paraId="2158809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4989D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3A531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92DD4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void convertFile(){</w:t>
      </w:r>
    </w:p>
    <w:p w14:paraId="7C405FB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A49E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EA82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4B46EA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906701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/// &lt;param name="Parameter"&gt;&lt;/param&gt;</w:t>
      </w:r>
    </w:p>
    <w:p w14:paraId="3707C1C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void selectPathToSave(Parameter){</w:t>
      </w:r>
    </w:p>
    <w:p w14:paraId="3FA1E6C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203BD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CA35F4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16BC0C4" w14:textId="728AC98F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Form1</w:t>
      </w:r>
    </w:p>
    <w:p w14:paraId="7760363C" w14:textId="410D999A" w:rsidR="005108A1" w:rsidRPr="005108A1" w:rsidRDefault="005108A1" w:rsidP="005C278D">
      <w:pPr>
        <w:pStyle w:val="aa"/>
        <w:rPr>
          <w:lang w:val="en-US"/>
        </w:rPr>
      </w:pPr>
    </w:p>
    <w:p w14:paraId="41CA81E3" w14:textId="45ADE6A7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EA</w:t>
      </w:r>
    </w:p>
    <w:p w14:paraId="76503F1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F927F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EA.cs</w:t>
      </w:r>
    </w:p>
    <w:p w14:paraId="32311E7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Implementation of the Class EA</w:t>
      </w:r>
    </w:p>
    <w:p w14:paraId="216BCA6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Generated by Enterprise Architect</w:t>
      </w:r>
    </w:p>
    <w:p w14:paraId="3F3F8F5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Created on:      08-дек-2022 0:15:27</w:t>
      </w:r>
    </w:p>
    <w:p w14:paraId="046B5EA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Original author: worker</w:t>
      </w:r>
    </w:p>
    <w:p w14:paraId="261B79F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723139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7B40C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014EB49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14:paraId="437358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3B15322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3733046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3D8A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021BE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2F579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EA {</w:t>
      </w:r>
    </w:p>
    <w:p w14:paraId="5E4DDA1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B404B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Assotiation;</w:t>
      </w:r>
    </w:p>
    <w:p w14:paraId="742687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Attribute;</w:t>
      </w:r>
    </w:p>
    <w:p w14:paraId="05280B7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EntityItem;</w:t>
      </w:r>
    </w:p>
    <w:p w14:paraId="6C4BC9D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8B04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EA(){</w:t>
      </w:r>
    </w:p>
    <w:p w14:paraId="1A2A940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E7E685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2751B7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1AA3EB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~EA(){</w:t>
      </w:r>
    </w:p>
    <w:p w14:paraId="5B35316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2B50001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4CDFA1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FEE72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19F72EA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3AC62BF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void setAssotiation(String Parameter A){</w:t>
      </w:r>
    </w:p>
    <w:p w14:paraId="5F9268E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ECEE6D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279C0A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E0D9F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41729B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67A7CF15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String getAssotiation(Parameter){</w:t>
      </w:r>
    </w:p>
    <w:p w14:paraId="2BC039AA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870EAD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6EEE7A9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E20B6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DC8E1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String getAttribute(){</w:t>
      </w:r>
    </w:p>
    <w:p w14:paraId="6F43E51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AB984F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5A2DF1A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9DA2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767ADF" w14:textId="4D61F134" w:rsidR="005108A1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EA</w:t>
      </w:r>
    </w:p>
    <w:p w14:paraId="05C78AE8" w14:textId="3ADBD062" w:rsidR="005108A1" w:rsidRPr="00526D61" w:rsidRDefault="005108A1" w:rsidP="005C278D">
      <w:pPr>
        <w:pStyle w:val="aa"/>
        <w:rPr>
          <w:lang w:val="en-US"/>
        </w:rPr>
      </w:pPr>
    </w:p>
    <w:p w14:paraId="1DD610D4" w14:textId="07A2542B" w:rsidR="005108A1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EKB</w:t>
      </w:r>
    </w:p>
    <w:p w14:paraId="14FE26E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5260E8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EKB.cs</w:t>
      </w:r>
    </w:p>
    <w:p w14:paraId="50074E5E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Implementation of the Class EKB</w:t>
      </w:r>
    </w:p>
    <w:p w14:paraId="43564E6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Generated by Enterprise Architect</w:t>
      </w:r>
    </w:p>
    <w:p w14:paraId="6109BE1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>//  Created on:      08-дек-2022 0:15:27</w:t>
      </w:r>
    </w:p>
    <w:p w14:paraId="4DCE9D46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  Original author: worker</w:t>
      </w:r>
    </w:p>
    <w:p w14:paraId="0A7458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C6A769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B53D1C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29A27F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14:paraId="59F8A58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14:paraId="32F3C9E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4D952E7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24174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9E7B73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8F2D78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EKB {</w:t>
      </w:r>
    </w:p>
    <w:p w14:paraId="3742127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CCBCF5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fact;</w:t>
      </w:r>
    </w:p>
    <w:p w14:paraId="31DF75C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action;</w:t>
      </w:r>
    </w:p>
    <w:p w14:paraId="64B666A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rule;</w:t>
      </w:r>
    </w:p>
    <w:p w14:paraId="448DDFB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CBC29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EKB(){</w:t>
      </w:r>
    </w:p>
    <w:p w14:paraId="50F548F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CFDF0D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50D6DA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F338757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~EKB(){</w:t>
      </w:r>
    </w:p>
    <w:p w14:paraId="06DBE3E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C20F5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D29BC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AFC73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477B38D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5D3F729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String getFact(Parameter A){</w:t>
      </w:r>
    </w:p>
    <w:p w14:paraId="661C857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39FCC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1EA42FF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D2164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5ADE7C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5BA0ACE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3E16194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void setRule(String Parameter){</w:t>
      </w:r>
    </w:p>
    <w:p w14:paraId="70D54A5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92656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</w:rPr>
        <w:t>}</w:t>
      </w:r>
    </w:p>
    <w:p w14:paraId="2849842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</w:p>
    <w:p w14:paraId="7983A173" w14:textId="275E99B1" w:rsidR="001E6CF6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</w:rPr>
        <w:t>}//</w:t>
      </w:r>
      <w:r w:rsidRPr="002E6EF0">
        <w:rPr>
          <w:rFonts w:ascii="Courier New" w:hAnsi="Courier New" w:cs="Courier New"/>
          <w:sz w:val="20"/>
          <w:szCs w:val="20"/>
          <w:lang w:val="en-US"/>
        </w:rPr>
        <w:t>end</w:t>
      </w:r>
      <w:r w:rsidRPr="002E6EF0">
        <w:rPr>
          <w:rFonts w:ascii="Courier New" w:hAnsi="Courier New" w:cs="Courier New"/>
          <w:sz w:val="20"/>
          <w:szCs w:val="20"/>
        </w:rPr>
        <w:t xml:space="preserve"> </w:t>
      </w:r>
      <w:r w:rsidRPr="002E6EF0">
        <w:rPr>
          <w:rFonts w:ascii="Courier New" w:hAnsi="Courier New" w:cs="Courier New"/>
          <w:sz w:val="20"/>
          <w:szCs w:val="20"/>
          <w:lang w:val="en-US"/>
        </w:rPr>
        <w:t>EKB</w:t>
      </w:r>
    </w:p>
    <w:p w14:paraId="7D32D389" w14:textId="21EA33D8" w:rsidR="001E6CF6" w:rsidRPr="002E6EF0" w:rsidRDefault="002E6EF0" w:rsidP="002E6EF0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FA31D7B" w14:textId="77777777" w:rsidR="008B59E6" w:rsidRDefault="008B59E6" w:rsidP="008B59E6">
      <w:pPr>
        <w:pStyle w:val="31"/>
      </w:pPr>
      <w:bookmarkStart w:id="100" w:name="_Toc121482317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0"/>
    </w:p>
    <w:p w14:paraId="6FAED677" w14:textId="77777777" w:rsidR="008B59E6" w:rsidRDefault="008B59E6" w:rsidP="008B59E6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шесть прототипов возможных состояний программного компонента.</w:t>
      </w:r>
    </w:p>
    <w:p w14:paraId="21668AD1" w14:textId="77777777" w:rsidR="008B59E6" w:rsidRDefault="008B59E6" w:rsidP="008B59E6">
      <w:pPr>
        <w:pStyle w:val="aa"/>
      </w:pPr>
      <w:r>
        <w:t>Первый фрагмент отображает первоначальное состояние приложения после запуска. Пользователю доступны возможности загрузки файла и выбора директории для сохранения результата.</w:t>
      </w:r>
    </w:p>
    <w:p w14:paraId="75E849DE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83BDE3B" wp14:editId="4D85AFF6">
            <wp:extent cx="4280390" cy="2692400"/>
            <wp:effectExtent l="19050" t="19050" r="2540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59" cy="2710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6B099" w14:textId="05AF0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10</w:t>
      </w:r>
      <w:r w:rsidRPr="00786D29">
        <w:t xml:space="preserve"> – </w:t>
      </w:r>
      <w:r>
        <w:t>Макет стартового окна</w:t>
      </w:r>
    </w:p>
    <w:p w14:paraId="5D91CD99" w14:textId="77777777" w:rsidR="008B59E6" w:rsidRDefault="008B59E6" w:rsidP="008B59E6">
      <w:pPr>
        <w:pStyle w:val="aa"/>
        <w:ind w:firstLine="0"/>
        <w:jc w:val="center"/>
      </w:pPr>
    </w:p>
    <w:p w14:paraId="3D8955B3" w14:textId="77777777" w:rsidR="008B59E6" w:rsidRDefault="008B59E6" w:rsidP="008B59E6">
      <w:pPr>
        <w:pStyle w:val="aa"/>
      </w:pPr>
      <w:r>
        <w:t>При нажатии на кнопки загрузки или выбора директории открывается окно соответствующего выбора.</w:t>
      </w:r>
    </w:p>
    <w:p w14:paraId="58A99C2D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584F158" wp14:editId="33246B06">
            <wp:extent cx="4064269" cy="2349500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20" cy="23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569E" w14:textId="089CACF6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11</w:t>
      </w:r>
      <w:r w:rsidRPr="006C095F">
        <w:t xml:space="preserve"> – </w:t>
      </w:r>
      <w:r>
        <w:t>Взаимодействие с кнопками выбора</w:t>
      </w:r>
    </w:p>
    <w:p w14:paraId="15DCD74C" w14:textId="77777777" w:rsidR="008B59E6" w:rsidRDefault="008B59E6" w:rsidP="008B59E6">
      <w:pPr>
        <w:pStyle w:val="aa"/>
      </w:pPr>
    </w:p>
    <w:p w14:paraId="543C47AA" w14:textId="77777777" w:rsidR="008B59E6" w:rsidRDefault="008B59E6" w:rsidP="008B59E6">
      <w:pPr>
        <w:pStyle w:val="aa"/>
        <w:keepNext/>
      </w:pPr>
      <w:r>
        <w:lastRenderedPageBreak/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796226C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B4B149D" wp14:editId="2496A4B8">
            <wp:extent cx="3800376" cy="2390468"/>
            <wp:effectExtent l="19050" t="19050" r="10160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64" cy="2412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33EA9" w14:textId="157FF678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12</w:t>
      </w:r>
      <w:r w:rsidRPr="006C095F">
        <w:t xml:space="preserve"> – </w:t>
      </w:r>
      <w:r>
        <w:t>Отображение полей состояния</w:t>
      </w:r>
    </w:p>
    <w:p w14:paraId="0877A06E" w14:textId="77777777" w:rsidR="008B59E6" w:rsidRDefault="008B59E6" w:rsidP="008B59E6">
      <w:pPr>
        <w:pStyle w:val="aa"/>
        <w:ind w:firstLine="0"/>
        <w:jc w:val="center"/>
      </w:pPr>
    </w:p>
    <w:p w14:paraId="705256ED" w14:textId="77777777" w:rsidR="008B59E6" w:rsidRDefault="008B59E6" w:rsidP="008B59E6">
      <w:pPr>
        <w:pStyle w:val="aa"/>
      </w:pPr>
      <w:r>
        <w:t xml:space="preserve">После запуска пользователем механизма конвертации прогресс процесса отображается визуально с помощью </w:t>
      </w:r>
      <w:r>
        <w:rPr>
          <w:lang w:val="en-US"/>
        </w:rPr>
        <w:t>Progress Bar</w:t>
      </w:r>
      <w:r>
        <w:t>.</w:t>
      </w:r>
    </w:p>
    <w:p w14:paraId="21DDC06E" w14:textId="77777777" w:rsidR="008B59E6" w:rsidRPr="00BE4762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40E860C" wp14:editId="4B2A8927">
            <wp:extent cx="4021004" cy="2529243"/>
            <wp:effectExtent l="19050" t="19050" r="1778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23" cy="2546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BF907" w14:textId="67A41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13</w:t>
      </w:r>
      <w:r w:rsidRPr="006C095F">
        <w:t xml:space="preserve"> – </w:t>
      </w:r>
      <w:r>
        <w:t>Визуализация процесса конвертации</w:t>
      </w:r>
    </w:p>
    <w:p w14:paraId="58FD5CCE" w14:textId="77777777" w:rsidR="008B59E6" w:rsidRDefault="008B59E6" w:rsidP="008B59E6">
      <w:pPr>
        <w:pStyle w:val="aa"/>
        <w:ind w:firstLine="0"/>
        <w:jc w:val="center"/>
      </w:pPr>
    </w:p>
    <w:p w14:paraId="0ADE2DD2" w14:textId="77777777" w:rsidR="008B59E6" w:rsidRDefault="008B59E6" w:rsidP="008B59E6">
      <w:pPr>
        <w:pStyle w:val="aa"/>
      </w:pPr>
      <w:r>
        <w:t>После завершения данного процесса отображается окно с сообщением об успешной конвертацией или ошибкой</w:t>
      </w:r>
    </w:p>
    <w:p w14:paraId="089082BF" w14:textId="77777777" w:rsidR="008B59E6" w:rsidRPr="00CD75A2" w:rsidRDefault="008B59E6" w:rsidP="008B59E6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51C74" wp14:editId="1E92149B">
            <wp:extent cx="3838575" cy="2414496"/>
            <wp:effectExtent l="19050" t="19050" r="952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84" cy="2447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4885E" w14:textId="30AAE3A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14</w:t>
      </w:r>
      <w:r w:rsidRPr="006C095F">
        <w:t xml:space="preserve"> – </w:t>
      </w:r>
      <w:r>
        <w:t>Визуализация завершения процесса (успех)</w:t>
      </w:r>
    </w:p>
    <w:p w14:paraId="022053B8" w14:textId="77777777" w:rsidR="008B59E6" w:rsidRDefault="008B59E6" w:rsidP="008B59E6">
      <w:pPr>
        <w:pStyle w:val="aa"/>
        <w:ind w:firstLine="0"/>
        <w:jc w:val="center"/>
      </w:pPr>
    </w:p>
    <w:p w14:paraId="2D387DF4" w14:textId="77777777" w:rsidR="008B59E6" w:rsidRDefault="008B59E6" w:rsidP="008B59E6">
      <w:pPr>
        <w:pStyle w:val="aa"/>
        <w:ind w:firstLine="0"/>
        <w:jc w:val="center"/>
      </w:pPr>
      <w:r w:rsidRPr="008A7593">
        <w:rPr>
          <w:noProof/>
        </w:rPr>
        <w:drawing>
          <wp:inline distT="0" distB="0" distL="0" distR="0" wp14:anchorId="5DACC73B" wp14:editId="51B79754">
            <wp:extent cx="4105790" cy="2577145"/>
            <wp:effectExtent l="19050" t="19050" r="28575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731" cy="2600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4D7C0" w14:textId="461EE69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15</w:t>
      </w:r>
      <w:r w:rsidRPr="006C095F">
        <w:t xml:space="preserve"> – </w:t>
      </w:r>
      <w:r>
        <w:t>Визуализация завершения процесса (ошибка)</w:t>
      </w:r>
    </w:p>
    <w:p w14:paraId="4B15D6FD" w14:textId="77777777" w:rsidR="008B59E6" w:rsidRDefault="008B59E6" w:rsidP="008B59E6">
      <w:pPr>
        <w:pStyle w:val="aa"/>
        <w:ind w:firstLine="0"/>
        <w:jc w:val="center"/>
      </w:pPr>
    </w:p>
    <w:p w14:paraId="1FE573AA" w14:textId="77777777" w:rsidR="008B59E6" w:rsidRPr="00786D29" w:rsidRDefault="008B59E6" w:rsidP="008B59E6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0930CBC" w14:textId="77777777" w:rsidR="008B59E6" w:rsidRDefault="008B59E6" w:rsidP="008B59E6">
      <w:pPr>
        <w:pStyle w:val="aa"/>
        <w:ind w:firstLine="0"/>
        <w:jc w:val="center"/>
      </w:pPr>
      <w:r w:rsidRPr="00EE519D">
        <w:rPr>
          <w:noProof/>
        </w:rPr>
        <w:drawing>
          <wp:inline distT="0" distB="0" distL="0" distR="0" wp14:anchorId="41CE78B3" wp14:editId="345B4D30">
            <wp:extent cx="4221480" cy="25342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239" cy="25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B79" w14:textId="268A1859" w:rsidR="001E6CF6" w:rsidRPr="002E6EF0" w:rsidRDefault="008B59E6" w:rsidP="002E6EF0">
      <w:pPr>
        <w:pStyle w:val="aa"/>
        <w:ind w:firstLine="0"/>
        <w:jc w:val="center"/>
      </w:pPr>
      <w:r>
        <w:t xml:space="preserve">Рисунок </w:t>
      </w:r>
      <w:r w:rsidR="00DD5D02">
        <w:t>16</w:t>
      </w:r>
      <w:r w:rsidRPr="006C095F">
        <w:t xml:space="preserve"> – </w:t>
      </w:r>
      <w:r>
        <w:t>Графический интерфейс в среде разработки</w:t>
      </w:r>
    </w:p>
    <w:p w14:paraId="53228053" w14:textId="77777777" w:rsidR="008B59E6" w:rsidRPr="00EC004B" w:rsidRDefault="008B59E6" w:rsidP="008B59E6">
      <w:pPr>
        <w:pStyle w:val="31"/>
      </w:pPr>
      <w:bookmarkStart w:id="101" w:name="_Toc404780354"/>
      <w:bookmarkStart w:id="102" w:name="_Toc406411880"/>
      <w:bookmarkStart w:id="103" w:name="_Toc413833816"/>
      <w:bookmarkStart w:id="104" w:name="_Toc460918503"/>
      <w:bookmarkStart w:id="105" w:name="_Toc18609400"/>
      <w:bookmarkStart w:id="106" w:name="_Toc121482318"/>
      <w:r>
        <w:lastRenderedPageBreak/>
        <w:t xml:space="preserve">2.4.3 </w:t>
      </w:r>
      <w:r w:rsidRPr="00EC004B">
        <w:t>Тестирование</w:t>
      </w:r>
      <w:bookmarkEnd w:id="101"/>
      <w:bookmarkEnd w:id="102"/>
      <w:bookmarkEnd w:id="103"/>
      <w:bookmarkEnd w:id="104"/>
      <w:bookmarkEnd w:id="105"/>
      <w:bookmarkEnd w:id="106"/>
    </w:p>
    <w:p w14:paraId="6DA1C6FE" w14:textId="77777777" w:rsidR="008B59E6" w:rsidRPr="00957EBF" w:rsidRDefault="008B59E6" w:rsidP="008B59E6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725BEC1E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4B7E1FD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4097D54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1BDD75F6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1A031332" w14:textId="7EB407F0" w:rsidR="008B59E6" w:rsidRDefault="008B59E6" w:rsidP="008B59E6">
      <w:pPr>
        <w:pStyle w:val="aa"/>
      </w:pPr>
      <w:r>
        <w:t xml:space="preserve">Таблица </w:t>
      </w:r>
      <w:r w:rsidR="00E420CE">
        <w:t>2</w:t>
      </w:r>
      <w:r>
        <w:t xml:space="preserve">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8B59E6" w:rsidRPr="00ED16D9" w14:paraId="46C14696" w14:textId="77777777" w:rsidTr="00205A8B">
        <w:tc>
          <w:tcPr>
            <w:tcW w:w="648" w:type="dxa"/>
            <w:shd w:val="clear" w:color="auto" w:fill="auto"/>
          </w:tcPr>
          <w:p w14:paraId="03041AD1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4F857980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4E92F878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775303AF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8B59E6" w:rsidRPr="009106C4" w14:paraId="30C2011C" w14:textId="77777777" w:rsidTr="00205A8B">
        <w:tc>
          <w:tcPr>
            <w:tcW w:w="648" w:type="dxa"/>
            <w:shd w:val="clear" w:color="auto" w:fill="auto"/>
          </w:tcPr>
          <w:p w14:paraId="7FBDC5A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E5382DD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54D015F3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DE6F7EC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  <w:tr w:rsidR="008B59E6" w:rsidRPr="009106C4" w14:paraId="7F762EF1" w14:textId="77777777" w:rsidTr="00205A8B">
        <w:tc>
          <w:tcPr>
            <w:tcW w:w="648" w:type="dxa"/>
            <w:shd w:val="clear" w:color="auto" w:fill="auto"/>
          </w:tcPr>
          <w:p w14:paraId="1DB169FD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A3BC815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9106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227797CF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 xml:space="preserve">xml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107B34B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8357F6A" w14:textId="77777777" w:rsidTr="00205A8B">
        <w:tc>
          <w:tcPr>
            <w:tcW w:w="648" w:type="dxa"/>
            <w:shd w:val="clear" w:color="auto" w:fill="auto"/>
          </w:tcPr>
          <w:p w14:paraId="73F3C69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A157B9F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55345F99" w14:textId="77777777" w:rsidR="008B59E6" w:rsidRPr="008F564E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55444C71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1F88BADB" w14:textId="77777777" w:rsidTr="00205A8B">
        <w:tc>
          <w:tcPr>
            <w:tcW w:w="648" w:type="dxa"/>
            <w:shd w:val="clear" w:color="auto" w:fill="auto"/>
          </w:tcPr>
          <w:p w14:paraId="7765E2B7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AB78530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0D7D3BE9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1870195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7CBED985" w14:textId="77777777" w:rsidTr="00205A8B">
        <w:tc>
          <w:tcPr>
            <w:tcW w:w="648" w:type="dxa"/>
            <w:shd w:val="clear" w:color="auto" w:fill="auto"/>
          </w:tcPr>
          <w:p w14:paraId="5B752964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8C1C642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CDF9F2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9E97875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ADBDF74" w14:textId="77777777" w:rsidTr="00205A8B">
        <w:tc>
          <w:tcPr>
            <w:tcW w:w="648" w:type="dxa"/>
            <w:shd w:val="clear" w:color="auto" w:fill="auto"/>
          </w:tcPr>
          <w:p w14:paraId="40ABCC49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9C8E7D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4B73A682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EC79CE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48FF383D" w14:textId="77777777" w:rsidTr="00205A8B">
        <w:tc>
          <w:tcPr>
            <w:tcW w:w="648" w:type="dxa"/>
            <w:shd w:val="clear" w:color="auto" w:fill="auto"/>
          </w:tcPr>
          <w:p w14:paraId="2018373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C0A024E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7074A53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DBAF96A" w14:textId="77777777" w:rsidR="008B59E6" w:rsidRPr="000D1397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21D691C" w14:textId="77777777" w:rsidR="008B59E6" w:rsidRDefault="008B59E6" w:rsidP="008B59E6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D560EB2" w14:textId="69CB08DA" w:rsidR="008B59E6" w:rsidRDefault="008B59E6" w:rsidP="008B59E6">
      <w:pPr>
        <w:pStyle w:val="aa"/>
      </w:pPr>
      <w:r>
        <w:t xml:space="preserve">Результаты тестирования представлены на рисунках </w:t>
      </w:r>
      <w:r w:rsidR="00DD5D02">
        <w:t>17-30</w:t>
      </w:r>
      <w:r>
        <w:t>.</w:t>
      </w:r>
    </w:p>
    <w:p w14:paraId="297E8CFF" w14:textId="77777777" w:rsidR="008B59E6" w:rsidRDefault="008B59E6" w:rsidP="008B59E6">
      <w:pPr>
        <w:pStyle w:val="aa"/>
        <w:rPr>
          <w:b/>
          <w:bCs/>
          <w:szCs w:val="28"/>
        </w:rPr>
      </w:pPr>
      <w:r w:rsidRPr="00044505">
        <w:rPr>
          <w:b/>
          <w:bCs/>
        </w:rPr>
        <w:lastRenderedPageBreak/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r w:rsidRPr="00044505">
        <w:rPr>
          <w:b/>
          <w:bCs/>
          <w:szCs w:val="28"/>
          <w:lang w:val="en-US"/>
        </w:rPr>
        <w:t>xml</w:t>
      </w:r>
      <w:r w:rsidRPr="00044505">
        <w:rPr>
          <w:b/>
          <w:bCs/>
          <w:szCs w:val="28"/>
        </w:rPr>
        <w:t>.</w:t>
      </w:r>
    </w:p>
    <w:p w14:paraId="76F3E44E" w14:textId="77777777" w:rsidR="008B59E6" w:rsidRDefault="008B59E6" w:rsidP="008B59E6">
      <w:pPr>
        <w:pStyle w:val="aa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5224A0" wp14:editId="4F53DDC6">
            <wp:extent cx="5539559" cy="3975100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68" cy="39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8418" w14:textId="70A5C227" w:rsidR="008B59E6" w:rsidRPr="00EA2F02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17</w:t>
      </w:r>
      <w:r w:rsidRPr="00EA2F02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2DFA34A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noProof/>
          <w:sz w:val="28"/>
          <w:szCs w:val="28"/>
        </w:rPr>
      </w:pPr>
    </w:p>
    <w:p w14:paraId="72C2E3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17EF2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FD1FD" wp14:editId="5FD7C7AD">
            <wp:extent cx="5886716" cy="3689350"/>
            <wp:effectExtent l="19050" t="19050" r="1905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206"/>
                    <a:stretch/>
                  </pic:blipFill>
                  <pic:spPr bwMode="auto">
                    <a:xfrm>
                      <a:off x="0" y="0"/>
                      <a:ext cx="5899451" cy="369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2AF8" w14:textId="4932A892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18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03854D6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BF82691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66E13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74141FD8" wp14:editId="4316A62B">
            <wp:extent cx="4937125" cy="2934832"/>
            <wp:effectExtent l="19050" t="19050" r="158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290" cy="293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C4597" w14:textId="57A0079B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2836A58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379B0B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2F17C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6F18D78" wp14:editId="0BCD2A3C">
            <wp:extent cx="5031947" cy="2153168"/>
            <wp:effectExtent l="19050" t="19050" r="1651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3237" cy="2157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D59E8" w14:textId="5DD9CFB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9EF1C0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513376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14F77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8D9FA04" wp14:editId="3D594A76">
            <wp:extent cx="5076825" cy="2645593"/>
            <wp:effectExtent l="19050" t="19050" r="95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09" cy="264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10B63" w14:textId="5A47A71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21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35EABC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1F1EBAF" w14:textId="77777777" w:rsidR="008B59E6" w:rsidRPr="002960B5" w:rsidRDefault="008B59E6" w:rsidP="008B59E6">
      <w:pPr>
        <w:pStyle w:val="aa"/>
        <w:keepNext/>
        <w:rPr>
          <w:b/>
          <w:bCs/>
        </w:rPr>
      </w:pPr>
      <w:r w:rsidRPr="002960B5">
        <w:rPr>
          <w:b/>
          <w:bCs/>
        </w:rPr>
        <w:lastRenderedPageBreak/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r w:rsidRPr="002960B5">
        <w:rPr>
          <w:b/>
          <w:bCs/>
          <w:szCs w:val="28"/>
          <w:lang w:val="en-US"/>
        </w:rPr>
        <w:t>xml</w:t>
      </w:r>
      <w:r w:rsidRPr="002960B5">
        <w:rPr>
          <w:b/>
          <w:bCs/>
          <w:szCs w:val="28"/>
        </w:rPr>
        <w:t xml:space="preserve"> нестандартной конфигурации.</w:t>
      </w:r>
    </w:p>
    <w:p w14:paraId="38EB56F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63A0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58A76FF" wp14:editId="55E824AD">
            <wp:extent cx="5362575" cy="4882781"/>
            <wp:effectExtent l="19050" t="19050" r="952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369" cy="488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50D84" w14:textId="295A7C2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2094571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5DF15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C6AE3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B70CC0E" wp14:editId="41511A64">
            <wp:extent cx="4619625" cy="2737208"/>
            <wp:effectExtent l="19050" t="19050" r="9525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938" cy="274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2709F" w14:textId="770DB54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AC16BE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7B73FA2" w14:textId="77777777" w:rsidR="008B59E6" w:rsidRPr="00D96A75" w:rsidRDefault="008B59E6" w:rsidP="008B59E6">
      <w:pPr>
        <w:pStyle w:val="aa"/>
        <w:rPr>
          <w:b/>
          <w:bCs/>
        </w:rPr>
      </w:pPr>
      <w:r w:rsidRPr="00D96A75">
        <w:rPr>
          <w:b/>
          <w:bCs/>
        </w:rPr>
        <w:lastRenderedPageBreak/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6C10E25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D96A7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E37FB" wp14:editId="2266873B">
            <wp:extent cx="4816475" cy="2900697"/>
            <wp:effectExtent l="19050" t="19050" r="22225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006" cy="290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4885" w14:textId="33C800A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4930E9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8A30BB2" w14:textId="77777777" w:rsidR="008B59E6" w:rsidRPr="00A62A36" w:rsidRDefault="008B59E6" w:rsidP="008B59E6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020493E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CD45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25E9D40" wp14:editId="12C390A5">
            <wp:extent cx="4365625" cy="2586242"/>
            <wp:effectExtent l="19050" t="19050" r="1587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6" cy="259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5EB5" w14:textId="3D9C2B8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700072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71FDD0B" w14:textId="77777777" w:rsidR="008B59E6" w:rsidRPr="00BA395E" w:rsidRDefault="008B59E6" w:rsidP="008B59E6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lastRenderedPageBreak/>
        <w:t>Тест №5 – Проверка работы компонента с файлом нестандартного для приложения компонента.</w:t>
      </w:r>
    </w:p>
    <w:p w14:paraId="1C6FD73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BA395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390CF19" wp14:editId="1565E506">
            <wp:extent cx="5013325" cy="281024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078" cy="28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2C4" w14:textId="287AAFB4" w:rsidR="008B59E6" w:rsidRPr="006D698B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439C0C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6A4F573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D698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10FE33C" wp14:editId="598D3648">
            <wp:extent cx="4733925" cy="2833271"/>
            <wp:effectExtent l="19050" t="19050" r="95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845" cy="2837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8F2E1" w14:textId="4ACB009E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23A5AC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B8A716" w14:textId="77777777" w:rsidR="008B59E6" w:rsidRPr="00072CCC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r w:rsidRPr="00072CCC">
        <w:rPr>
          <w:b/>
          <w:bCs/>
          <w:szCs w:val="28"/>
          <w:lang w:val="en-US"/>
        </w:rPr>
        <w:t>xml</w:t>
      </w:r>
      <w:r w:rsidRPr="00072CCC">
        <w:rPr>
          <w:b/>
          <w:bCs/>
          <w:szCs w:val="28"/>
        </w:rPr>
        <w:t>.</w:t>
      </w:r>
    </w:p>
    <w:p w14:paraId="7DEEABF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9685EEC" wp14:editId="540E3EDA">
            <wp:extent cx="3482340" cy="1219200"/>
            <wp:effectExtent l="19050" t="19050" r="2286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0467"/>
                    <a:stretch/>
                  </pic:blipFill>
                  <pic:spPr bwMode="auto">
                    <a:xfrm>
                      <a:off x="0" y="0"/>
                      <a:ext cx="3488166" cy="122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0CAE" w14:textId="7E7CC1A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0F1B430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E853B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E1719" wp14:editId="0318F520">
            <wp:extent cx="5940425" cy="35344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69D4" w14:textId="126508D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3CA5C0A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DDBDFCB" w14:textId="77777777" w:rsidR="008B59E6" w:rsidRPr="008E72A8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3725398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E72A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F807456" wp14:editId="2DFBEB6D">
            <wp:extent cx="5940425" cy="3533775"/>
            <wp:effectExtent l="19050" t="19050" r="2222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AE29" w14:textId="0BBF52D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30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515A32D" w14:textId="38E232C4" w:rsidR="00253771" w:rsidRDefault="0025377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47F43A7C" w14:textId="77777777" w:rsidR="00253771" w:rsidRPr="00957EBF" w:rsidRDefault="00253771" w:rsidP="00253771">
      <w:pPr>
        <w:pStyle w:val="12"/>
        <w:ind w:firstLine="0"/>
        <w:jc w:val="center"/>
      </w:pPr>
      <w:bookmarkStart w:id="107" w:name="_Toc460918504"/>
      <w:bookmarkStart w:id="108" w:name="_Toc18609401"/>
      <w:bookmarkStart w:id="109" w:name="_Toc121482319"/>
      <w:r w:rsidRPr="00957EBF">
        <w:lastRenderedPageBreak/>
        <w:t>Заключение</w:t>
      </w:r>
      <w:bookmarkEnd w:id="107"/>
      <w:bookmarkEnd w:id="108"/>
      <w:bookmarkEnd w:id="109"/>
    </w:p>
    <w:p w14:paraId="7F747618" w14:textId="77777777" w:rsidR="00253771" w:rsidRDefault="00253771" w:rsidP="0025377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8C1739">
        <w:t>Enterprise Architect</w:t>
      </w:r>
      <w:r>
        <w:t xml:space="preserve"> в формат редактора баз знаний </w:t>
      </w:r>
      <w:r>
        <w:rPr>
          <w:lang w:val="en-US"/>
        </w:rPr>
        <w:t>EKB</w:t>
      </w:r>
      <w:r>
        <w:t>.</w:t>
      </w:r>
    </w:p>
    <w:p w14:paraId="31E368C3" w14:textId="77777777" w:rsidR="00253771" w:rsidRDefault="00253771" w:rsidP="00253771">
      <w:pPr>
        <w:pStyle w:val="aa"/>
      </w:pPr>
      <w:r>
        <w:t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Ганта.</w:t>
      </w:r>
    </w:p>
    <w:p w14:paraId="7C36C5FF" w14:textId="77777777" w:rsidR="00253771" w:rsidRDefault="00253771" w:rsidP="00253771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5C56BA93" w14:textId="77777777" w:rsidR="00253771" w:rsidRDefault="00253771" w:rsidP="0025377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06408BD2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7540B8C6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EFD7AB1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Разработана системная диаграмма последовательности действий.</w:t>
      </w:r>
    </w:p>
    <w:p w14:paraId="6D58AE64" w14:textId="77777777" w:rsidR="00253771" w:rsidRPr="00957EBF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E272736" w14:textId="77777777" w:rsidR="00253771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3F18509B" w14:textId="77777777" w:rsidR="00253771" w:rsidRPr="00017A03" w:rsidRDefault="00253771" w:rsidP="00253771">
      <w:pPr>
        <w:pStyle w:val="aa"/>
      </w:pPr>
      <w:r w:rsidRPr="00017A03"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58C25A0D" w14:textId="0420C13F" w:rsidR="009D64F9" w:rsidRDefault="009D64F9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EB00D76" w14:textId="7B0E62BF" w:rsidR="008E0B3F" w:rsidRPr="00957EBF" w:rsidRDefault="008E0B3F" w:rsidP="008E0B3F">
      <w:pPr>
        <w:pStyle w:val="12"/>
        <w:ind w:firstLine="0"/>
        <w:jc w:val="center"/>
      </w:pPr>
      <w:bookmarkStart w:id="110" w:name="_Toc379672207"/>
      <w:bookmarkStart w:id="111" w:name="_Toc404780356"/>
      <w:bookmarkStart w:id="112" w:name="_Toc406411882"/>
      <w:bookmarkStart w:id="113" w:name="_Toc413833818"/>
      <w:bookmarkStart w:id="114" w:name="_Toc460918505"/>
      <w:bookmarkStart w:id="115" w:name="_Toc18609402"/>
      <w:bookmarkStart w:id="116" w:name="_Toc121482320"/>
      <w:r w:rsidRPr="00957EBF">
        <w:lastRenderedPageBreak/>
        <w:t>Список использованных источников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03013400" w14:textId="77777777" w:rsidR="008E0B3F" w:rsidRPr="00957EBF" w:rsidRDefault="008E0B3F" w:rsidP="008E0B3F">
      <w:pPr>
        <w:pStyle w:val="14"/>
        <w:numPr>
          <w:ilvl w:val="0"/>
          <w:numId w:val="41"/>
        </w:numPr>
        <w:spacing w:after="0"/>
        <w:ind w:left="0"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Гутгарц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r>
        <w:rPr>
          <w:sz w:val="28"/>
          <w:szCs w:val="28"/>
        </w:rPr>
        <w:t>ИрГТУ</w:t>
      </w:r>
      <w:r w:rsidRPr="00957EBF">
        <w:rPr>
          <w:sz w:val="28"/>
          <w:szCs w:val="28"/>
        </w:rPr>
        <w:t>, 2010. 57 с.</w:t>
      </w:r>
    </w:p>
    <w:p w14:paraId="60348617" w14:textId="77777777" w:rsidR="008E0B3F" w:rsidRPr="00957EBF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5A0912FF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292AAE09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RationalRose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65634A3C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2D23DE21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540D54E7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1E7F159C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0C6CC689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19212A0E" w14:textId="0D5C0E6C" w:rsidR="008E0B3F" w:rsidRDefault="008E0B3F" w:rsidP="008E0B3F">
      <w:pPr>
        <w:pStyle w:val="12"/>
        <w:ind w:firstLine="0"/>
        <w:jc w:val="center"/>
      </w:pPr>
      <w:r w:rsidRPr="00957EBF">
        <w:br w:type="page"/>
      </w:r>
      <w:bookmarkStart w:id="117" w:name="_Toc460918506"/>
      <w:bookmarkStart w:id="118" w:name="_Toc18609403"/>
      <w:bookmarkStart w:id="119" w:name="_Toc121482321"/>
      <w:r w:rsidRPr="00957EBF">
        <w:lastRenderedPageBreak/>
        <w:t>Приложение</w:t>
      </w:r>
      <w:bookmarkEnd w:id="117"/>
      <w:r w:rsidRPr="00957EBF">
        <w:t xml:space="preserve"> А</w:t>
      </w:r>
      <w:bookmarkEnd w:id="118"/>
      <w:bookmarkEnd w:id="119"/>
    </w:p>
    <w:p w14:paraId="2592927D" w14:textId="77777777" w:rsidR="007E310A" w:rsidRPr="00DD0643" w:rsidRDefault="007E310A" w:rsidP="007E310A">
      <w:pPr>
        <w:pStyle w:val="23"/>
        <w:ind w:firstLine="0"/>
        <w:jc w:val="center"/>
      </w:pPr>
      <w:bookmarkStart w:id="120" w:name="_Toc121482322"/>
      <w:r w:rsidRPr="00DD0643">
        <w:t>Фрагмент сгенерированной документации</w:t>
      </w:r>
      <w:bookmarkEnd w:id="120"/>
    </w:p>
    <w:p w14:paraId="1FA2047A" w14:textId="77777777" w:rsidR="007E310A" w:rsidRPr="007E310A" w:rsidRDefault="007E310A" w:rsidP="007E310A">
      <w:pPr>
        <w:pStyle w:val="aa"/>
      </w:pPr>
    </w:p>
    <w:p w14:paraId="5699FE22" w14:textId="77777777" w:rsidR="00741C78" w:rsidRPr="007F11EB" w:rsidRDefault="00741C78" w:rsidP="00741C78">
      <w:pPr>
        <w:rPr>
          <w:b/>
          <w:bCs/>
          <w:lang w:val="en-AU"/>
        </w:rPr>
      </w:pPr>
      <w:r w:rsidRPr="007F11EB">
        <w:rPr>
          <w:b/>
          <w:bCs/>
          <w:lang w:val="en-AU"/>
        </w:rPr>
        <w:t>ActivityFinal</w:t>
      </w:r>
    </w:p>
    <w:p w14:paraId="6CB74B98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ActivityFinal in package 'Алгоритмическое обеспечение'</w:t>
      </w:r>
    </w:p>
    <w:p w14:paraId="4EDBFFFA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0C42A0F3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8F7FA1A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C2BE7" w14:paraId="754EF75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25342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5196B97" wp14:editId="4B4170D9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Конвертация файла to  ActivityFinal</w:t>
            </w:r>
          </w:p>
        </w:tc>
      </w:tr>
    </w:tbl>
    <w:p w14:paraId="7173948D" w14:textId="77777777" w:rsidR="00741C78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7A16DE3B" w14:textId="77777777" w:rsidR="00741C78" w:rsidRPr="007F11EB" w:rsidRDefault="00741C78" w:rsidP="00741C78">
      <w:pPr>
        <w:rPr>
          <w:b/>
          <w:bCs/>
          <w:lang w:val="en-AU"/>
        </w:rPr>
      </w:pPr>
      <w:r w:rsidRPr="007F11EB">
        <w:rPr>
          <w:b/>
          <w:bCs/>
          <w:lang w:val="en-AU"/>
        </w:rPr>
        <w:t>ActivityInitial</w:t>
      </w:r>
    </w:p>
    <w:p w14:paraId="5A5864C2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ActivityInitial in package 'Алгоритмическое обеспечение'</w:t>
      </w:r>
    </w:p>
    <w:p w14:paraId="0C1E52E7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14B66E5C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25F1507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C2BE7" w14:paraId="67582257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B4777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8930B60" wp14:editId="2C2833D9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ActivityInitial to  Запуск приложения</w:t>
            </w:r>
          </w:p>
        </w:tc>
      </w:tr>
    </w:tbl>
    <w:p w14:paraId="3B2A4516" w14:textId="77777777" w:rsidR="00741C78" w:rsidRPr="007F11EB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5FA942E5" w14:textId="77777777" w:rsidR="00741C78" w:rsidRPr="007F11EB" w:rsidRDefault="00741C78" w:rsidP="00741C78">
      <w:pPr>
        <w:rPr>
          <w:b/>
          <w:bCs/>
        </w:rPr>
      </w:pPr>
      <w:bookmarkStart w:id="121" w:name="BKM_146F308F_694E_4FA7_AECA_DD57FB95E439"/>
      <w:r w:rsidRPr="007F11EB">
        <w:rPr>
          <w:b/>
          <w:bCs/>
        </w:rPr>
        <w:t>Запуск приложения</w:t>
      </w:r>
    </w:p>
    <w:p w14:paraId="7B78263A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4B5F7382" w14:textId="77777777" w:rsidR="00741C78" w:rsidRPr="00741C78" w:rsidRDefault="00741C78" w:rsidP="00741C78">
      <w:pPr>
        <w:rPr>
          <w:sz w:val="20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6D6F7BE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7DF268F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C2BE7" w14:paraId="2734EC52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EB0BE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D59DABC" wp14:editId="1B291C0A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Запуск приложения to  Action1</w:t>
            </w:r>
          </w:p>
        </w:tc>
      </w:tr>
      <w:tr w:rsidR="00741C78" w:rsidRPr="007F11EB" w14:paraId="1C0003A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5AD73D" w14:textId="77777777" w:rsidR="00741C78" w:rsidRPr="007F11EB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2578E3" wp14:editId="1F9B5A5C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Запуск приложения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Открытие графического интерфейса приложения</w:t>
            </w:r>
          </w:p>
        </w:tc>
      </w:tr>
      <w:tr w:rsidR="00741C78" w:rsidRPr="009C2BE7" w14:paraId="46F94B09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798AB88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5E63040" wp14:editId="0AD5BCE7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Запуск приложения to  Загрузка файла Enterprise Architect?</w:t>
            </w:r>
          </w:p>
        </w:tc>
      </w:tr>
    </w:tbl>
    <w:p w14:paraId="64C06ECF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FF69DAB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67F389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C2BE7" w14:paraId="1D35B753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0B8D3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BC9F7E" wp14:editId="133F79BF">
                  <wp:extent cx="114300" cy="1143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ActivityInitial to  Запуск приложения</w:t>
            </w:r>
          </w:p>
        </w:tc>
      </w:tr>
      <w:bookmarkEnd w:id="121"/>
    </w:tbl>
    <w:p w14:paraId="30C6A91F" w14:textId="77777777" w:rsidR="00741C78" w:rsidRDefault="00741C78" w:rsidP="00741C78">
      <w:pPr>
        <w:rPr>
          <w:sz w:val="20"/>
          <w:lang w:val="en-AU"/>
        </w:rPr>
      </w:pPr>
    </w:p>
    <w:p w14:paraId="5052C60E" w14:textId="77777777" w:rsidR="00741C78" w:rsidRPr="007F11EB" w:rsidRDefault="00741C78" w:rsidP="00741C78">
      <w:pPr>
        <w:rPr>
          <w:b/>
          <w:bCs/>
        </w:rPr>
      </w:pPr>
      <w:r w:rsidRPr="007F11EB">
        <w:rPr>
          <w:b/>
          <w:bCs/>
        </w:rPr>
        <w:t>Конвертация файла</w:t>
      </w:r>
    </w:p>
    <w:p w14:paraId="1284DEFB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0E6AF923" w14:textId="77777777" w:rsidR="00741C78" w:rsidRPr="009C2BE7" w:rsidRDefault="00741C78" w:rsidP="00741C78">
      <w:pPr>
        <w:pStyle w:val="Properties"/>
        <w:rPr>
          <w:rFonts w:eastAsia="Times New Roman" w:cs="Arial"/>
          <w:szCs w:val="24"/>
        </w:rPr>
      </w:pPr>
      <w:r w:rsidRPr="007F11EB">
        <w:rPr>
          <w:rFonts w:eastAsia="Times New Roman" w:cs="Arial"/>
          <w:szCs w:val="24"/>
        </w:rPr>
        <w:t>Указание</w:t>
      </w:r>
      <w:r w:rsidRPr="009C2BE7">
        <w:rPr>
          <w:rFonts w:eastAsia="Times New Roman" w:cs="Arial"/>
          <w:szCs w:val="24"/>
        </w:rPr>
        <w:t xml:space="preserve"> </w:t>
      </w:r>
      <w:r w:rsidRPr="007F11EB">
        <w:rPr>
          <w:rFonts w:eastAsia="Times New Roman" w:cs="Arial"/>
          <w:szCs w:val="24"/>
        </w:rPr>
        <w:t>пути</w:t>
      </w:r>
      <w:r w:rsidRPr="009C2BE7">
        <w:rPr>
          <w:rFonts w:eastAsia="Times New Roman" w:cs="Arial"/>
          <w:szCs w:val="24"/>
        </w:rPr>
        <w:t xml:space="preserve"> </w:t>
      </w:r>
      <w:r w:rsidRPr="007F11EB">
        <w:rPr>
          <w:rFonts w:eastAsia="Times New Roman" w:cs="Arial"/>
          <w:szCs w:val="24"/>
        </w:rPr>
        <w:t>места</w:t>
      </w:r>
      <w:r w:rsidRPr="009C2BE7">
        <w:rPr>
          <w:rFonts w:eastAsia="Times New Roman" w:cs="Arial"/>
          <w:szCs w:val="24"/>
        </w:rPr>
        <w:t xml:space="preserve"> </w:t>
      </w:r>
      <w:r w:rsidRPr="007F11EB">
        <w:rPr>
          <w:rFonts w:eastAsia="Times New Roman" w:cs="Arial"/>
          <w:szCs w:val="24"/>
        </w:rPr>
        <w:t>сохранения</w:t>
      </w:r>
      <w:r w:rsidRPr="009C2BE7">
        <w:rPr>
          <w:rFonts w:eastAsia="Times New Roman" w:cs="Arial"/>
          <w:szCs w:val="24"/>
        </w:rPr>
        <w:t xml:space="preserve"> </w:t>
      </w:r>
      <w:r w:rsidRPr="007F11EB">
        <w:rPr>
          <w:rFonts w:eastAsia="Times New Roman" w:cs="Arial"/>
          <w:szCs w:val="24"/>
        </w:rPr>
        <w:t>файла</w:t>
      </w:r>
    </w:p>
    <w:p w14:paraId="38E45ECD" w14:textId="77777777" w:rsidR="00741C78" w:rsidRPr="009C2BE7" w:rsidRDefault="00741C78" w:rsidP="00741C78">
      <w:pPr>
        <w:pStyle w:val="Properties"/>
        <w:rPr>
          <w:rFonts w:eastAsia="Times New Roman" w:cs="Arial"/>
          <w:szCs w:val="24"/>
        </w:rPr>
      </w:pPr>
      <w:r>
        <w:rPr>
          <w:rFonts w:eastAsia="Times New Roman" w:cs="Arial"/>
          <w:szCs w:val="24"/>
          <w:lang w:val="en-AU"/>
        </w:rPr>
        <w:t>Version</w:t>
      </w:r>
      <w:r w:rsidRPr="009C2BE7">
        <w:rPr>
          <w:rFonts w:eastAsia="Times New Roman" w:cs="Arial"/>
          <w:szCs w:val="24"/>
        </w:rPr>
        <w:t xml:space="preserve"> 1.0  </w:t>
      </w:r>
      <w:r>
        <w:rPr>
          <w:rFonts w:eastAsia="Times New Roman" w:cs="Arial"/>
          <w:szCs w:val="24"/>
          <w:lang w:val="en-AU"/>
        </w:rPr>
        <w:t>Phase</w:t>
      </w:r>
      <w:r w:rsidRPr="009C2BE7">
        <w:rPr>
          <w:rFonts w:eastAsia="Times New Roman" w:cs="Arial"/>
          <w:szCs w:val="24"/>
        </w:rPr>
        <w:t xml:space="preserve"> 1.0  </w:t>
      </w:r>
      <w:r>
        <w:rPr>
          <w:rFonts w:eastAsia="Times New Roman" w:cs="Arial"/>
          <w:szCs w:val="24"/>
          <w:lang w:val="en-AU"/>
        </w:rPr>
        <w:t>Proposed</w:t>
      </w:r>
    </w:p>
    <w:p w14:paraId="2C15A2F5" w14:textId="77777777" w:rsidR="00741C78" w:rsidRDefault="00741C78" w:rsidP="00741C78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6050282B" w14:textId="7E21F5A0" w:rsidR="00741C78" w:rsidRPr="009E4E1E" w:rsidRDefault="009E4E1E" w:rsidP="009E4E1E">
      <w:pPr>
        <w:spacing w:after="200" w:line="276" w:lineRule="auto"/>
        <w:rPr>
          <w:color w:val="000000" w:themeColor="text1"/>
          <w:sz w:val="28"/>
          <w:lang w:val="en-AU"/>
        </w:rPr>
      </w:pPr>
      <w:r>
        <w:rPr>
          <w:lang w:val="en-AU"/>
        </w:rPr>
        <w:br w:type="page"/>
      </w:r>
    </w:p>
    <w:p w14:paraId="24200878" w14:textId="429532F9" w:rsidR="00EC3B8D" w:rsidRPr="009C2BE7" w:rsidRDefault="00EC3B8D" w:rsidP="00EC3B8D">
      <w:pPr>
        <w:pStyle w:val="12"/>
        <w:ind w:firstLine="0"/>
        <w:jc w:val="center"/>
      </w:pPr>
      <w:bookmarkStart w:id="122" w:name="_Toc121482323"/>
      <w:r w:rsidRPr="00957EBF">
        <w:lastRenderedPageBreak/>
        <w:t xml:space="preserve">Приложение </w:t>
      </w:r>
      <w:r>
        <w:t>Б</w:t>
      </w:r>
      <w:bookmarkEnd w:id="122"/>
    </w:p>
    <w:p w14:paraId="56B3503C" w14:textId="77777777" w:rsidR="00526D61" w:rsidRPr="009C2BE7" w:rsidRDefault="00526D61" w:rsidP="00526D61">
      <w:pPr>
        <w:pStyle w:val="23"/>
        <w:ind w:firstLine="0"/>
        <w:jc w:val="center"/>
      </w:pPr>
      <w:bookmarkStart w:id="123" w:name="_Toc121482324"/>
      <w:r w:rsidRPr="00957EBF">
        <w:t>Листинг</w:t>
      </w:r>
      <w:r w:rsidRPr="009C2BE7">
        <w:t xml:space="preserve"> </w:t>
      </w:r>
      <w:r w:rsidRPr="00957EBF">
        <w:t>программы</w:t>
      </w:r>
      <w:bookmarkEnd w:id="123"/>
    </w:p>
    <w:p w14:paraId="2CE48AF3" w14:textId="2AB87AFE" w:rsidR="00526D61" w:rsidRPr="009C2BE7" w:rsidRDefault="002E6EF0" w:rsidP="00526D61">
      <w:pPr>
        <w:pStyle w:val="aa"/>
        <w:rPr>
          <w:b/>
          <w:bCs/>
        </w:rPr>
      </w:pPr>
      <w:r w:rsidRPr="002E6EF0">
        <w:rPr>
          <w:b/>
          <w:bCs/>
        </w:rPr>
        <w:t>Класс</w:t>
      </w:r>
      <w:r w:rsidRPr="009C2BE7">
        <w:rPr>
          <w:b/>
          <w:bCs/>
        </w:rPr>
        <w:t xml:space="preserve"> </w:t>
      </w:r>
      <w:r w:rsidRPr="002E6EF0">
        <w:rPr>
          <w:b/>
          <w:bCs/>
          <w:lang w:val="en-US"/>
        </w:rPr>
        <w:t>Form</w:t>
      </w:r>
      <w:r w:rsidRPr="009C2BE7">
        <w:rPr>
          <w:b/>
          <w:bCs/>
        </w:rPr>
        <w:t>1</w:t>
      </w:r>
    </w:p>
    <w:p w14:paraId="212EC1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>public partial class Form1 : Form</w:t>
      </w:r>
    </w:p>
    <w:p w14:paraId="19B625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BDAE178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filename</w:t>
      </w:r>
      <w:r w:rsidRPr="003D248B">
        <w:rPr>
          <w:rFonts w:ascii="Courier New" w:hAnsi="Courier New" w:cs="Courier New"/>
          <w:sz w:val="20"/>
          <w:szCs w:val="20"/>
        </w:rPr>
        <w:t>; //Путь к файлу</w:t>
      </w:r>
    </w:p>
    <w:p w14:paraId="1708C503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string</w:t>
      </w:r>
      <w:r w:rsidRPr="003D248B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r w:rsidRPr="003D248B">
        <w:rPr>
          <w:rFonts w:ascii="Courier New" w:hAnsi="Courier New" w:cs="Courier New"/>
          <w:sz w:val="20"/>
          <w:szCs w:val="20"/>
        </w:rPr>
        <w:t>; //Путь к директории</w:t>
      </w:r>
    </w:p>
    <w:p w14:paraId="467AC6DA" w14:textId="77777777" w:rsidR="002E6EF0" w:rsidRPr="003D248B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F2B6CF6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3D248B">
        <w:rPr>
          <w:rFonts w:ascii="Courier New" w:hAnsi="Courier New" w:cs="Courier New"/>
          <w:sz w:val="20"/>
          <w:szCs w:val="20"/>
        </w:rPr>
        <w:t xml:space="preserve">        </w:t>
      </w:r>
      <w:r w:rsidRPr="00022F77">
        <w:rPr>
          <w:rFonts w:ascii="Courier New" w:hAnsi="Courier New" w:cs="Courier New"/>
          <w:sz w:val="20"/>
          <w:szCs w:val="20"/>
        </w:rPr>
        <w:t>//Листы для объектов классов и ассоциаций</w:t>
      </w:r>
    </w:p>
    <w:p w14:paraId="70001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List&lt;EA&gt; eAs;</w:t>
      </w:r>
    </w:p>
    <w:p w14:paraId="4F4F02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List&lt;Association&gt; associations;</w:t>
      </w:r>
    </w:p>
    <w:p w14:paraId="252E02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1AFCE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 ekbText = "";</w:t>
      </w:r>
    </w:p>
    <w:p w14:paraId="33659F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91EF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6594A7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EB6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6CAAE2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2CD45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47E18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"Файл xml (*.xml)|*.xml|All files(*.*)|*.*"; //Инициализация фильтра загрузки файлов</w:t>
      </w:r>
    </w:p>
    <w:p w14:paraId="3259931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convertBtn.Enabled = false;</w:t>
      </w:r>
    </w:p>
    <w:p w14:paraId="316CB5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70F35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eAs = new List&lt;EA&gt;();</w:t>
      </w:r>
    </w:p>
    <w:p w14:paraId="323454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List&lt;Association&gt;();</w:t>
      </w:r>
    </w:p>
    <w:p w14:paraId="1C8E41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626F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5BA0C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selectFileBtn_Click(object sender, EventArgs e) //Слушатель кнопки выбора файлов</w:t>
      </w:r>
    </w:p>
    <w:p w14:paraId="3D336C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8CE8B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DialogResult.Cancel)</w:t>
      </w:r>
    </w:p>
    <w:p w14:paraId="26C7E3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6C151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fileLabel.Text = "Ошибка загрузки файла!";</w:t>
      </w:r>
    </w:p>
    <w:p w14:paraId="16716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fileLabel.ForeColor = Color.Red;</w:t>
      </w:r>
    </w:p>
    <w:p w14:paraId="16F976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B5432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1F28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0E5944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9CFD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// получаем выбранный файл</w:t>
      </w:r>
    </w:p>
    <w:p w14:paraId="4EB25F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2C0CD14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"Файл успешно загружен";</w:t>
      </w:r>
    </w:p>
    <w:p w14:paraId="02C5667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fileLabel.ForeColor = Color.Green;</w:t>
      </w:r>
    </w:p>
    <w:p w14:paraId="69F7A1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05B6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2B6C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36EAE69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9CFEA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DE237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selectPathBtn_Click(object sender, EventArgs e) //Слушатель кнопки выбора директории</w:t>
      </w:r>
    </w:p>
    <w:p w14:paraId="4A7E5D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CD7B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FolderBrowserDialog FBD = new FolderBrowserDialog();</w:t>
      </w:r>
    </w:p>
    <w:p w14:paraId="22174A9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FBD.ShowNewFolderButton = false;</w:t>
      </w:r>
    </w:p>
    <w:p w14:paraId="7294B46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(FBD.ShowDialog() == DialogResult.OK)</w:t>
      </w:r>
    </w:p>
    <w:p w14:paraId="4DD9CCC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{</w:t>
      </w:r>
    </w:p>
    <w:p w14:paraId="3792B834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"Директория для сохранения успешно выбрана!";</w:t>
      </w:r>
    </w:p>
    <w:p w14:paraId="12B173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pathLabel.ForeColor = Color.Green;</w:t>
      </w:r>
    </w:p>
    <w:p w14:paraId="3CAF1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pathToDid = FBD.SelectedPath;</w:t>
      </w:r>
    </w:p>
    <w:p w14:paraId="23827DE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6025DAB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74494B8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0D0A2273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"Ошибка выбора \</w:t>
      </w:r>
      <w:r w:rsidRPr="00723AFD">
        <w:rPr>
          <w:rFonts w:ascii="Courier New" w:hAnsi="Courier New" w:cs="Courier New"/>
          <w:sz w:val="20"/>
          <w:szCs w:val="20"/>
          <w:lang w:val="en-US"/>
        </w:rPr>
        <w:t>r</w:t>
      </w:r>
      <w:r w:rsidRPr="00022F77">
        <w:rPr>
          <w:rFonts w:ascii="Courier New" w:hAnsi="Courier New" w:cs="Courier New"/>
          <w:sz w:val="20"/>
          <w:szCs w:val="20"/>
        </w:rPr>
        <w:t>\</w:t>
      </w:r>
      <w:r w:rsidRPr="00723AFD">
        <w:rPr>
          <w:rFonts w:ascii="Courier New" w:hAnsi="Courier New" w:cs="Courier New"/>
          <w:sz w:val="20"/>
          <w:szCs w:val="20"/>
          <w:lang w:val="en-US"/>
        </w:rPr>
        <w:t>n</w:t>
      </w:r>
      <w:r w:rsidRPr="00022F77">
        <w:rPr>
          <w:rFonts w:ascii="Courier New" w:hAnsi="Courier New" w:cs="Courier New"/>
          <w:sz w:val="20"/>
          <w:szCs w:val="20"/>
        </w:rPr>
        <w:t>директории для сохранения";</w:t>
      </w:r>
    </w:p>
    <w:p w14:paraId="58D853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pathToDid = null;</w:t>
      </w:r>
    </w:p>
    <w:p w14:paraId="7E14620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pathLabel.ForeColor = Color.Red;</w:t>
      </w:r>
    </w:p>
    <w:p w14:paraId="6F0260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93C9E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359DA2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B740F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8DFAB" w14:textId="77777777" w:rsidR="002E6EF0" w:rsidRPr="009C2BE7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checkToReady</w:t>
      </w:r>
      <w:r w:rsidRPr="009C2BE7">
        <w:rPr>
          <w:rFonts w:ascii="Courier New" w:hAnsi="Courier New" w:cs="Courier New"/>
          <w:sz w:val="20"/>
          <w:szCs w:val="20"/>
          <w:lang w:val="en-US"/>
        </w:rPr>
        <w:t>() //</w:t>
      </w:r>
      <w:r w:rsidRPr="003D248B">
        <w:rPr>
          <w:rFonts w:ascii="Courier New" w:hAnsi="Courier New" w:cs="Courier New"/>
          <w:sz w:val="20"/>
          <w:szCs w:val="20"/>
        </w:rPr>
        <w:t>Метод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проверки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выбора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файла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и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директории</w:t>
      </w:r>
    </w:p>
    <w:p w14:paraId="53F97B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5137C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(filename != null &amp;&amp; pathToDid != null)</w:t>
      </w:r>
    </w:p>
    <w:p w14:paraId="77A97D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C4279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true;</w:t>
      </w:r>
    </w:p>
    <w:p w14:paraId="5D3E86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2BB63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9F06D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B483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false;</w:t>
      </w:r>
    </w:p>
    <w:p w14:paraId="331508B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8FBBFF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FFAF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0E2C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convertBtn_Click(object sender, EventArgs e) //Слушатель кнопки конвертации</w:t>
      </w:r>
    </w:p>
    <w:p w14:paraId="52C6B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A1E7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convertProgress.Value = 0;</w:t>
      </w:r>
    </w:p>
    <w:p w14:paraId="5A2EF5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parseTheFile();</w:t>
      </w:r>
    </w:p>
    <w:p w14:paraId="5690F4A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convertToEKB();</w:t>
      </w:r>
    </w:p>
    <w:p w14:paraId="12059C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7C55B12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E7A5D5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saveToEkb();</w:t>
      </w:r>
    </w:p>
    <w:p w14:paraId="375BBE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convertProgress.Value = 100;</w:t>
      </w:r>
    </w:p>
    <w:p w14:paraId="55B0C3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4CE99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16A9853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0678C1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convertProgress.Value = 0;</w:t>
      </w:r>
    </w:p>
    <w:p w14:paraId="1F75CE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MessageBox.Show("Проверьте файл для конвертации.", "Произошла ошибка!", MessageBoxButtons.OK, MessageBoxIcon.Error);</w:t>
      </w:r>
    </w:p>
    <w:p w14:paraId="059151D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32FE70B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637DA40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}</w:t>
      </w:r>
    </w:p>
    <w:p w14:paraId="07BCB00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CBAC4A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private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saveToEkb</w:t>
      </w:r>
      <w:r w:rsidRPr="00022F77">
        <w:rPr>
          <w:rFonts w:ascii="Courier New" w:hAnsi="Courier New" w:cs="Courier New"/>
          <w:sz w:val="20"/>
          <w:szCs w:val="20"/>
        </w:rPr>
        <w:t>() //Метод сохранения преобразованного файла</w:t>
      </w:r>
    </w:p>
    <w:p w14:paraId="541724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CD96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path = $"{pathToDid}/file.ekb";</w:t>
      </w:r>
    </w:p>
    <w:p w14:paraId="680B000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System.IO.File.WriteAllText(path, ekbText);</w:t>
      </w:r>
    </w:p>
    <w:p w14:paraId="090DDF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MessageBox.Show("Файл сохранен");</w:t>
      </w:r>
    </w:p>
    <w:p w14:paraId="745320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1731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DB8ECC" w14:textId="77777777" w:rsidR="002E6EF0" w:rsidRPr="009C2BE7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convertToEKB</w:t>
      </w:r>
      <w:r w:rsidRPr="009C2BE7">
        <w:rPr>
          <w:rFonts w:ascii="Courier New" w:hAnsi="Courier New" w:cs="Courier New"/>
          <w:sz w:val="20"/>
          <w:szCs w:val="20"/>
          <w:lang w:val="en-US"/>
        </w:rPr>
        <w:t>() //</w:t>
      </w:r>
      <w:r w:rsidRPr="003D248B">
        <w:rPr>
          <w:rFonts w:ascii="Courier New" w:hAnsi="Courier New" w:cs="Courier New"/>
          <w:sz w:val="20"/>
          <w:szCs w:val="20"/>
        </w:rPr>
        <w:t>Метод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сборки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полученных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данных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в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формат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D248B">
        <w:rPr>
          <w:rFonts w:ascii="Courier New" w:hAnsi="Courier New" w:cs="Courier New"/>
          <w:sz w:val="20"/>
          <w:szCs w:val="20"/>
        </w:rPr>
        <w:t>структуры</w:t>
      </w: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ekb</w:t>
      </w:r>
    </w:p>
    <w:p w14:paraId="1A022D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C2B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91EE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Random random = new Random();</w:t>
      </w:r>
    </w:p>
    <w:p w14:paraId="596CBA1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id = $"{random.Next(1000000000)}{random.Next(100)}";</w:t>
      </w:r>
    </w:p>
    <w:p w14:paraId="3B2C56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//Сборка шапки файла</w:t>
      </w:r>
    </w:p>
    <w:p w14:paraId="2F0066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3D5B388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$"\r\n&lt;KnowledgeBase&gt;"</w:t>
      </w:r>
    </w:p>
    <w:p w14:paraId="6F94C8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39D1EE2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$"\r\n&lt;Name&gt;База знаний 1&lt;/Name&gt;"</w:t>
      </w:r>
    </w:p>
    <w:p w14:paraId="45A91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$"\r\n&lt;ShortName&gt;Baza-znaniy-1&lt;/ShortName&gt;"</w:t>
      </w:r>
    </w:p>
    <w:p w14:paraId="03CEB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2BB811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4F93A1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6DA31DF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+ $"\r\n&lt;Templates&gt;";</w:t>
      </w:r>
    </w:p>
    <w:p w14:paraId="25C186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C42EA4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7E2203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79EC31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templateEnd = "";</w:t>
      </w:r>
    </w:p>
    <w:p w14:paraId="753FF85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templatesEnd = "";</w:t>
      </w:r>
    </w:p>
    <w:p w14:paraId="322609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grules = "";</w:t>
      </w:r>
    </w:p>
    <w:p w14:paraId="784FF7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D19F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AF2F0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04C8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= header;</w:t>
      </w:r>
    </w:p>
    <w:p w14:paraId="73902C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7D11070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(l &lt; eAs.Count) //Сборка классов</w:t>
      </w:r>
    </w:p>
    <w:p w14:paraId="1146A1F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C0F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4E69DB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4E103B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FB9F0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7B4D4F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5FDF522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560BD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3B567F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05FB72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7302DD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500826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A903C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660222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$"\r\n&lt;ID&gt;T{idTempStr}&lt;/ID&gt;" +</w:t>
      </w:r>
    </w:p>
    <w:p w14:paraId="7AEEF6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$"\r\n&lt;Name&gt;{eAs[l].ClassName}&lt;/Name&gt;" +</w:t>
      </w:r>
    </w:p>
    <w:p w14:paraId="3C709D1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$"\r\n&lt;ShortName&gt;{eAs[l].ClassName}&lt;/ShortName&gt;" +</w:t>
      </w:r>
    </w:p>
    <w:p w14:paraId="474798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$"\r\n&lt;Description&gt;Описание шаблона T{idTempStr}&lt;/Description&gt;" +</w:t>
      </w:r>
    </w:p>
    <w:p w14:paraId="20ABBCF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$"\r\n&lt;PackageName&gt;&lt;/PackageName&gt;" +</w:t>
      </w:r>
    </w:p>
    <w:p w14:paraId="777CF9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$"\r\n&lt;RootPackageName&gt;&lt;/RootPackageName&gt;" +</w:t>
      </w:r>
    </w:p>
    <w:p w14:paraId="106FAB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$"\r\n&lt;DrawParams&gt;xT{idTempStr}=15" +</w:t>
      </w:r>
    </w:p>
    <w:p w14:paraId="2709C5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$"\r\nyT{idTempStr}=15" +</w:t>
      </w:r>
    </w:p>
    <w:p w14:paraId="3CDCB8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$"\r\nw=265" +</w:t>
      </w:r>
    </w:p>
    <w:p w14:paraId="7A9D848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$"\r\nh=65" +</w:t>
      </w:r>
    </w:p>
    <w:p w14:paraId="07F1D3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$"\r\n&lt;/DrawParams&gt;" +</w:t>
      </w:r>
    </w:p>
    <w:p w14:paraId="634FD3B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$"\r\n&lt;Slots&gt;";</w:t>
      </w:r>
    </w:p>
    <w:p w14:paraId="087A48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562B37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templates;</w:t>
      </w:r>
    </w:p>
    <w:p w14:paraId="530A55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while (p &lt; eAs[l].Attribute.Count) //Сборка полей классов</w:t>
      </w:r>
    </w:p>
    <w:p w14:paraId="4E8C53C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875D87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BFF61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$"\r\n&lt;Name&gt;{eAs[l].Attribute[p].Item3}&lt;/Name&gt;" +</w:t>
      </w:r>
    </w:p>
    <w:p w14:paraId="6F50D06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$"\r\n&lt;ShortName&gt;{eAs[l].Attribute[p].Item3}&lt;/ShortName&gt;" +</w:t>
      </w:r>
    </w:p>
    <w:p w14:paraId="0A56D4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$"\r\n&lt;Description&gt;{eAs[l].Attribute[p].Item3}&lt;/Description&gt;" +</w:t>
      </w:r>
    </w:p>
    <w:p w14:paraId="4031AC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4CA279A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$"\r\n&lt;DataType&gt;{eAs[l].Attribute[p].Item2}&lt;/DataType&gt;" +</w:t>
      </w:r>
    </w:p>
    <w:p w14:paraId="102159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6A6AC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1CFA5B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ekbText += slots;</w:t>
      </w:r>
    </w:p>
    <w:p w14:paraId="4B8A86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1C68120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F88C3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C001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templateEnd = $"\r\n&lt;/Slots&gt;" +</w:t>
      </w:r>
    </w:p>
    <w:p w14:paraId="0D13DC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4E016E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templateEnd;</w:t>
      </w:r>
    </w:p>
    <w:p w14:paraId="27F478E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68CFCE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07440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58B7BF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2D9F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templatesEnd = templatesEnd = $"\r\n&lt;/Templates&gt;";</w:t>
      </w:r>
    </w:p>
    <w:p w14:paraId="1D5A2F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+= templatesEnd;</w:t>
      </w:r>
    </w:p>
    <w:p w14:paraId="27E6FCD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37EBC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00D2A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"\r\n&lt;GRules&gt;";</w:t>
      </w:r>
    </w:p>
    <w:p w14:paraId="641429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ekbText += facts;</w:t>
      </w:r>
    </w:p>
    <w:p w14:paraId="74889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952F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143C022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5D2AB3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(q &lt; associations.Count) //Сборка ассоциаций файлов</w:t>
      </w:r>
    </w:p>
    <w:p w14:paraId="4A3378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3B30B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76D6443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150434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D5EB4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153778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0C03F1F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6679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0C54FAB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32327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66B05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165B27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1F65E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grules =</w:t>
      </w:r>
    </w:p>
    <w:p w14:paraId="238EEF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$"\r\n&lt;GRule&gt;" +</w:t>
      </w:r>
    </w:p>
    <w:p w14:paraId="3D88BE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$"\r\n&lt;ID&gt;G{idTempStr}&lt;/ID&gt;" +</w:t>
      </w:r>
    </w:p>
    <w:p w14:paraId="421167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$"\r\n&lt;Name&gt;{associations[q].AssotionName}&lt;/Name&gt;" +</w:t>
      </w:r>
    </w:p>
    <w:p w14:paraId="30C099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$"\r\n&lt;ShortName&gt;{associations[q].AssotionName}&lt;/ShortName&gt;" +</w:t>
      </w:r>
    </w:p>
    <w:p w14:paraId="67CE78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$"\r\n&lt;Description&gt;{associations[q].AssotionName}&lt;/Description&gt;" +</w:t>
      </w:r>
    </w:p>
    <w:p w14:paraId="770309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$"\r\n&lt;PackageName&gt;&lt;/PackageName&gt;" +</w:t>
      </w:r>
    </w:p>
    <w:p w14:paraId="4A85AEB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$"\r\n&lt;RootPackageName&gt;&lt;/RootPackageName&gt;" +</w:t>
      </w:r>
    </w:p>
    <w:p w14:paraId="058C88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$"\r\n&lt;DrawParams&gt;xG{idTempStr}=26" +</w:t>
      </w:r>
    </w:p>
    <w:p w14:paraId="7B6192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$"\r\nyG{idTempStr}=105" +</w:t>
      </w:r>
    </w:p>
    <w:p w14:paraId="6934895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$"\r\nw=170" +</w:t>
      </w:r>
    </w:p>
    <w:p w14:paraId="1F851A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$"\r\nh=34" +</w:t>
      </w:r>
    </w:p>
    <w:p w14:paraId="5057A40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$"\r\n&lt;/DrawParams&gt;" +</w:t>
      </w:r>
    </w:p>
    <w:p w14:paraId="4D3C8B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26BF35C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$"\r\n&lt;C0&gt;{associations[q].SourceName}&lt;/C0&gt;" +</w:t>
      </w:r>
    </w:p>
    <w:p w14:paraId="107F4C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7EB59D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187176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$"\r\n&lt;A0&gt;{associations[q].TargetName}&lt;/A0&gt;" +</w:t>
      </w:r>
    </w:p>
    <w:p w14:paraId="53E8D0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25929EE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$"\r\n&lt;/GRule&gt;";</w:t>
      </w:r>
    </w:p>
    <w:p w14:paraId="04E6E1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ekbText += grules;</w:t>
      </w:r>
    </w:p>
    <w:p w14:paraId="28716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21693A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5CEE0B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35D6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35FD68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ekbEnd = $"\r\n&lt;/GRules&gt;" +</w:t>
      </w:r>
    </w:p>
    <w:p w14:paraId="7EB6D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79DB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086264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41BCAD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$"\r\n&lt;FScales/&gt;" +</w:t>
      </w:r>
    </w:p>
    <w:p w14:paraId="7E64FF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$"\r\n&lt;TempPackageList/&gt;" +</w:t>
      </w:r>
    </w:p>
    <w:p w14:paraId="03AB6DE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$"\r\n&lt;FactPackageList/&gt;" +</w:t>
      </w:r>
    </w:p>
    <w:p w14:paraId="62A50A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$"\r\n&lt;RulePackageList/&gt;" +</w:t>
      </w:r>
    </w:p>
    <w:p w14:paraId="708D853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$"\r\n&lt;GRulePackageList/&gt;" +</w:t>
      </w:r>
    </w:p>
    <w:p w14:paraId="003D2A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$"\r\n&lt;/KnowledgeBase&gt;" +</w:t>
      </w:r>
    </w:p>
    <w:p w14:paraId="45A303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19BA14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AF3D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ekbText += ekbEnd;</w:t>
      </w:r>
    </w:p>
    <w:p w14:paraId="67C9853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90861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905E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parseTheFile() //Метод парсинга файла</w:t>
      </w:r>
    </w:p>
    <w:p w14:paraId="6A8B5A7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F1AA3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C0BED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B59A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attr = "";</w:t>
      </w:r>
    </w:p>
    <w:p w14:paraId="41FB35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func = "";</w:t>
      </w:r>
    </w:p>
    <w:p w14:paraId="5D3FCC0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843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278C3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E03CF5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typeText = "";</w:t>
      </w:r>
    </w:p>
    <w:p w14:paraId="53366E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3F2CD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List&lt;(string, string, string)&gt; Attribute;</w:t>
      </w:r>
    </w:p>
    <w:p w14:paraId="14A92FB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977A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0342B1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09011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XmlDocument xDoc = new XmlDocument();</w:t>
      </w:r>
    </w:p>
    <w:p w14:paraId="21F94F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45F54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3012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xDoc.Load(filename);</w:t>
      </w:r>
    </w:p>
    <w:p w14:paraId="3741126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66BFBF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catch(System.Xml.XmlException ex)</w:t>
      </w:r>
    </w:p>
    <w:p w14:paraId="07AD36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B0DC0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status = false;</w:t>
      </w:r>
    </w:p>
    <w:p w14:paraId="799809F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14:paraId="58C426F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816EB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XmlElement xRoot = xDoc.DocumentElement;</w:t>
      </w:r>
    </w:p>
    <w:p w14:paraId="22539D4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022F77">
        <w:rPr>
          <w:rFonts w:ascii="Courier New" w:hAnsi="Courier New" w:cs="Courier New"/>
          <w:sz w:val="20"/>
          <w:szCs w:val="20"/>
        </w:rPr>
        <w:t xml:space="preserve"> (</w:t>
      </w:r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r w:rsidRPr="00022F77">
        <w:rPr>
          <w:rFonts w:ascii="Courier New" w:hAnsi="Courier New" w:cs="Courier New"/>
          <w:sz w:val="20"/>
          <w:szCs w:val="20"/>
        </w:rPr>
        <w:t xml:space="preserve"> != </w:t>
      </w:r>
      <w:r w:rsidRPr="00723AFD">
        <w:rPr>
          <w:rFonts w:ascii="Courier New" w:hAnsi="Courier New" w:cs="Courier New"/>
          <w:sz w:val="20"/>
          <w:szCs w:val="20"/>
          <w:lang w:val="en-US"/>
        </w:rPr>
        <w:t>null</w:t>
      </w:r>
      <w:r w:rsidRPr="00022F77">
        <w:rPr>
          <w:rFonts w:ascii="Courier New" w:hAnsi="Courier New" w:cs="Courier New"/>
          <w:sz w:val="20"/>
          <w:szCs w:val="20"/>
        </w:rPr>
        <w:t>) //Проверка на наличие корневой директории файла</w:t>
      </w:r>
    </w:p>
    <w:p w14:paraId="7CC67CF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65B61D4C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//Разбор дерева структуры</w:t>
      </w:r>
    </w:p>
    <w:p w14:paraId="168EE4B9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var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child</w:t>
      </w:r>
      <w:r w:rsidRPr="00022F77">
        <w:rPr>
          <w:rFonts w:ascii="Courier New" w:hAnsi="Courier New" w:cs="Courier New"/>
          <w:sz w:val="20"/>
          <w:szCs w:val="20"/>
        </w:rPr>
        <w:t xml:space="preserve"> = </w:t>
      </w:r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ChildNodes</w:t>
      </w:r>
      <w:r w:rsidRPr="00022F77">
        <w:rPr>
          <w:rFonts w:ascii="Courier New" w:hAnsi="Courier New" w:cs="Courier New"/>
          <w:sz w:val="20"/>
          <w:szCs w:val="20"/>
        </w:rPr>
        <w:t>;</w:t>
      </w:r>
    </w:p>
    <w:p w14:paraId="02E947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var content = child.Item(1);</w:t>
      </w:r>
    </w:p>
    <w:p w14:paraId="4A5D5F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if (content == null)</w:t>
      </w:r>
    </w:p>
    <w:p w14:paraId="7B3885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2708FA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734430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9F6D4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D31D8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model = content.FirstChild;</w:t>
      </w:r>
    </w:p>
    <w:p w14:paraId="6C5CE7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29F1B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 = model.FirstChild;</w:t>
      </w:r>
    </w:p>
    <w:p w14:paraId="3B29E5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packagesTemp = ownedElement.ChildNodes;</w:t>
      </w:r>
    </w:p>
    <w:p w14:paraId="514A9D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packages = packagesTemp.Item(1);</w:t>
      </w:r>
    </w:p>
    <w:p w14:paraId="368779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ownedElementTemp = packages.ChildNodes;</w:t>
      </w:r>
    </w:p>
    <w:p w14:paraId="0655C7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ownedElementClasses = ownedElementTemp.Item(1);</w:t>
      </w:r>
    </w:p>
    <w:p w14:paraId="23DF37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classes = ownedElementClasses.ChildNodes;</w:t>
      </w:r>
    </w:p>
    <w:p w14:paraId="45733B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classes.Count; i++)</w:t>
      </w:r>
    </w:p>
    <w:p w14:paraId="70B4E0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61123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List&lt;(string, string, string)&gt;();</w:t>
      </w:r>
    </w:p>
    <w:p w14:paraId="3A8C21A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var childClasses = classes.Item(i);</w:t>
      </w:r>
    </w:p>
    <w:p w14:paraId="2CF394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if (childClasses.Name == "UML:Class") //Получение классов</w:t>
      </w:r>
    </w:p>
    <w:p w14:paraId="1798B3B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5833FA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childClasses.ChildNodes;</w:t>
      </w:r>
    </w:p>
    <w:p w14:paraId="5D1749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inside.Item(1);</w:t>
      </w:r>
    </w:p>
    <w:p w14:paraId="6178E1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if(feature == null)</w:t>
      </w:r>
    </w:p>
    <w:p w14:paraId="757B32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248F3A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status = false;</w:t>
      </w:r>
    </w:p>
    <w:p w14:paraId="13B838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return;</w:t>
      </w:r>
    </w:p>
    <w:p w14:paraId="1D6B59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3A64829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fields = feature.ChildNodes;</w:t>
      </w:r>
    </w:p>
    <w:p w14:paraId="3CF240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for (int j = 0; j &lt; fields.Count; j++)</w:t>
      </w:r>
    </w:p>
    <w:p w14:paraId="34950B7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4E4A2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operation = fields[j];</w:t>
      </w:r>
    </w:p>
    <w:p w14:paraId="6240A7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(operation.Name == "UML:Attribute") //Поиск полей</w:t>
      </w:r>
    </w:p>
    <w:p w14:paraId="65713F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44938E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typeList = operation.ChildNodes;</w:t>
      </w:r>
    </w:p>
    <w:p w14:paraId="6BC61D7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typeTemp = typeList.Item(2);</w:t>
      </w:r>
    </w:p>
    <w:p w14:paraId="2A648E9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 = typeTemp.ChildNodes;</w:t>
      </w:r>
    </w:p>
    <w:p w14:paraId="6EBEC0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for (int k = 0; k &lt; type.Count; k++)</w:t>
      </w:r>
    </w:p>
    <w:p w14:paraId="26F818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{</w:t>
      </w:r>
    </w:p>
    <w:p w14:paraId="16C523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var typeAt = type.Item(k);</w:t>
      </w:r>
    </w:p>
    <w:p w14:paraId="23E3A6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if (typeAt.Attributes["tag"].Value == "type")</w:t>
      </w:r>
    </w:p>
    <w:p w14:paraId="6F87BE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{</w:t>
      </w:r>
    </w:p>
    <w:p w14:paraId="45AA87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typeText = typeAt.Attributes["value"].Value;</w:t>
      </w:r>
    </w:p>
    <w:p w14:paraId="3A1E24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}</w:t>
      </w:r>
    </w:p>
    <w:p w14:paraId="317D69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}</w:t>
      </w:r>
    </w:p>
    <w:p w14:paraId="33578F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attr += $"\r\n{operation.Attributes["visibility"].Value} {typeText} {operation.Attributes["name"].Value} ";</w:t>
      </w:r>
    </w:p>
    <w:p w14:paraId="4137B8C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B979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Attribute.Add((operation.Attributes["visibility"].Value,</w:t>
      </w:r>
    </w:p>
    <w:p w14:paraId="136F36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typeText,</w:t>
      </w:r>
    </w:p>
    <w:p w14:paraId="2C98CF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operation.Attributes["name"].Value));</w:t>
      </w:r>
    </w:p>
    <w:p w14:paraId="7D6977B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52228B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125A666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childClasses.Attributes["name"];</w:t>
      </w:r>
    </w:p>
    <w:p w14:paraId="311868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(attribute != null)</w:t>
      </w:r>
    </w:p>
    <w:p w14:paraId="107A18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709F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string className = attribute.Value;</w:t>
      </w:r>
    </w:p>
    <w:p w14:paraId="148F54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9DA1C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eAs.Add(new EA(className, Attribute)); //Компановка класса в лист</w:t>
      </w:r>
    </w:p>
    <w:p w14:paraId="0F5468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43AA1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856E2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attr = "";</w:t>
      </w:r>
    </w:p>
    <w:p w14:paraId="482BA4C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func = "";</w:t>
      </w:r>
    </w:p>
    <w:p w14:paraId="4D5E4BA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35881C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14:paraId="41B3AF3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55680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childClasses.ChildNodes;</w:t>
      </w:r>
    </w:p>
    <w:p w14:paraId="027EBB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inside.Item(0);</w:t>
      </w:r>
    </w:p>
    <w:p w14:paraId="52F654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deepInside = feature.ChildNodes;</w:t>
      </w:r>
    </w:p>
    <w:p w14:paraId="4F1392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k = 0; k &lt; deepInside.Count; k++) //Поиск ассоциаций</w:t>
      </w:r>
    </w:p>
    <w:p w14:paraId="3CFA7CA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08DDC5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links = deepInside.Item(k);</w:t>
      </w:r>
    </w:p>
    <w:p w14:paraId="0D4B4A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(links.Attributes["tag"].Value == "ea_sourceName")</w:t>
      </w:r>
    </w:p>
    <w:p w14:paraId="1C86450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66132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start = links.Attributes["value"].Value;</w:t>
      </w:r>
    </w:p>
    <w:p w14:paraId="073510E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19D549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(links.Attributes["tag"].Value == "ea_targetName")</w:t>
      </w:r>
    </w:p>
    <w:p w14:paraId="266146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7CE32B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end = links.Attributes["value"].Value;</w:t>
      </w:r>
    </w:p>
    <w:p w14:paraId="321551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}</w:t>
      </w:r>
    </w:p>
    <w:p w14:paraId="76D86AF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678B64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childClasses.Attributes["name"];</w:t>
      </w:r>
    </w:p>
    <w:p w14:paraId="699AC7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assocName = attribute.Value;</w:t>
      </w:r>
    </w:p>
    <w:p w14:paraId="71D448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associations.Add(new Association(assocName, start, end)); //Компановка ассоциаций в лист</w:t>
      </w:r>
    </w:p>
    <w:p w14:paraId="77FD51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C3EED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528BB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6B301A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3C54432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7A1324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catch (System.NullReferenceException ex)</w:t>
      </w:r>
    </w:p>
    <w:p w14:paraId="4E133C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F703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false;</w:t>
      </w:r>
    </w:p>
    <w:p w14:paraId="6942985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3ADC0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584C5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7A239F1" w14:textId="1BAAD7E6" w:rsidR="008B59E6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296488" w14:textId="43025DF1" w:rsidR="00022F77" w:rsidRPr="009B1FB3" w:rsidRDefault="00022F77" w:rsidP="00022F77">
      <w:pPr>
        <w:pStyle w:val="aa"/>
        <w:rPr>
          <w:lang w:val="en-US"/>
        </w:rPr>
      </w:pPr>
    </w:p>
    <w:p w14:paraId="4CDACAA8" w14:textId="7FD061E3" w:rsidR="00022F77" w:rsidRPr="009B1FB3" w:rsidRDefault="00022F77" w:rsidP="00022F77">
      <w:pPr>
        <w:pStyle w:val="aa"/>
        <w:rPr>
          <w:b/>
          <w:bCs/>
          <w:lang w:val="en-US"/>
        </w:rPr>
      </w:pPr>
      <w:r w:rsidRPr="00022F77">
        <w:rPr>
          <w:b/>
          <w:bCs/>
        </w:rPr>
        <w:t>Класс</w:t>
      </w:r>
      <w:r w:rsidRPr="009B1FB3">
        <w:rPr>
          <w:b/>
          <w:bCs/>
          <w:lang w:val="en-US"/>
        </w:rPr>
        <w:t xml:space="preserve"> </w:t>
      </w:r>
      <w:r w:rsidRPr="00022F77">
        <w:rPr>
          <w:b/>
          <w:bCs/>
          <w:lang w:val="en-US"/>
        </w:rPr>
        <w:t>EA</w:t>
      </w:r>
    </w:p>
    <w:p w14:paraId="637F3A8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EA</w:t>
      </w:r>
    </w:p>
    <w:p w14:paraId="22F445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009C39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ClassName { get; set; }</w:t>
      </w:r>
    </w:p>
    <w:p w14:paraId="61A03BDC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254AE0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List&lt;( string, string, string)&gt; Attribute { get; set; }</w:t>
      </w:r>
    </w:p>
    <w:p w14:paraId="40B6590E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3343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7722C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EA(string className, List&lt;( string, string, string)&gt; attribute)</w:t>
      </w:r>
    </w:p>
    <w:p w14:paraId="477E35B6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DF66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ClassName = className;</w:t>
      </w:r>
    </w:p>
    <w:p w14:paraId="485ADF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14BAEC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483A3F" w14:textId="05F14DE8" w:rsid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4668E4" w14:textId="4932C1BA" w:rsidR="00022F77" w:rsidRPr="009B1FB3" w:rsidRDefault="00022F77" w:rsidP="00022F77">
      <w:pPr>
        <w:pStyle w:val="aa"/>
        <w:rPr>
          <w:lang w:val="en-US"/>
        </w:rPr>
      </w:pPr>
    </w:p>
    <w:p w14:paraId="3B3EE0AD" w14:textId="7484C290" w:rsidR="00022F77" w:rsidRPr="003D248B" w:rsidRDefault="00022F77" w:rsidP="00022F77">
      <w:pPr>
        <w:pStyle w:val="aa"/>
        <w:rPr>
          <w:b/>
          <w:bCs/>
          <w:lang w:val="en-US"/>
        </w:rPr>
      </w:pPr>
      <w:r w:rsidRPr="003D248B">
        <w:rPr>
          <w:b/>
          <w:bCs/>
        </w:rPr>
        <w:t>Класс</w:t>
      </w:r>
      <w:r w:rsidRPr="003D248B">
        <w:rPr>
          <w:b/>
          <w:bCs/>
          <w:lang w:val="en-US"/>
        </w:rPr>
        <w:t xml:space="preserve"> Association</w:t>
      </w:r>
    </w:p>
    <w:p w14:paraId="38941C6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Association</w:t>
      </w:r>
    </w:p>
    <w:p w14:paraId="25134BA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04924A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AssotionName { get; set; }</w:t>
      </w:r>
    </w:p>
    <w:p w14:paraId="410FC0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SourceName { get; set; }</w:t>
      </w:r>
    </w:p>
    <w:p w14:paraId="14676A2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TargetName { get; set; }</w:t>
      </w:r>
    </w:p>
    <w:p w14:paraId="5E60420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DD18A3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Association(string assotionName, string sourceName, string targetName)</w:t>
      </w:r>
    </w:p>
    <w:p w14:paraId="5AB035F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514658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AssotionName = assotionName;</w:t>
      </w:r>
    </w:p>
    <w:p w14:paraId="6A88E45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SourceName = sourceName;</w:t>
      </w:r>
    </w:p>
    <w:p w14:paraId="20AC725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TargetName = targetName;</w:t>
      </w:r>
    </w:p>
    <w:p w14:paraId="12AC195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5AE7A7" w14:textId="6F546030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22F77" w:rsidRPr="00022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3D8AB" w14:textId="77777777" w:rsidR="00551448" w:rsidRDefault="00551448">
      <w:r>
        <w:separator/>
      </w:r>
    </w:p>
  </w:endnote>
  <w:endnote w:type="continuationSeparator" w:id="0">
    <w:p w14:paraId="40A78DF1" w14:textId="77777777" w:rsidR="00551448" w:rsidRDefault="00551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E8CA4" w14:textId="77777777" w:rsidR="001F0BE8" w:rsidRDefault="00055125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7563F87" w14:textId="77777777" w:rsidR="001F0BE8" w:rsidRDefault="00551448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E9752" w14:textId="77777777" w:rsidR="001F0BE8" w:rsidRDefault="00055125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80FE7ED" w14:textId="77777777" w:rsidR="001F0BE8" w:rsidRDefault="00551448" w:rsidP="0034035C">
    <w:pPr>
      <w:pStyle w:val="af3"/>
      <w:tabs>
        <w:tab w:val="clear" w:pos="4677"/>
        <w:tab w:val="center" w:pos="4820"/>
      </w:tabs>
      <w:jc w:val="center"/>
    </w:pPr>
  </w:p>
  <w:p w14:paraId="25413F59" w14:textId="77777777" w:rsidR="001F0BE8" w:rsidRDefault="0055144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DC817" w14:textId="77777777" w:rsidR="00551448" w:rsidRDefault="00551448">
      <w:r>
        <w:separator/>
      </w:r>
    </w:p>
  </w:footnote>
  <w:footnote w:type="continuationSeparator" w:id="0">
    <w:p w14:paraId="0751D8E2" w14:textId="77777777" w:rsidR="00551448" w:rsidRDefault="005514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71F6A" w14:textId="77777777" w:rsidR="001F0BE8" w:rsidRDefault="00055125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044CF409" w14:textId="77777777" w:rsidR="001F0BE8" w:rsidRDefault="00551448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C4943" w14:textId="77777777" w:rsidR="001F0BE8" w:rsidRDefault="00551448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E"/>
    <w:multiLevelType w:val="singleLevel"/>
    <w:tmpl w:val="E0A6D6E6"/>
    <w:lvl w:ilvl="0">
      <w:numFmt w:val="decimal"/>
      <w:lvlText w:val="*"/>
      <w:lvlJc w:val="left"/>
    </w:lvl>
  </w:abstractNum>
  <w:abstractNum w:abstractNumId="4" w15:restartNumberingAfterBreak="0">
    <w:nsid w:val="00586D44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D65F8F"/>
    <w:multiLevelType w:val="multilevel"/>
    <w:tmpl w:val="A11ADB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F136E88"/>
    <w:multiLevelType w:val="multilevel"/>
    <w:tmpl w:val="C3C88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28" w:hanging="2160"/>
      </w:pPr>
      <w:rPr>
        <w:rFonts w:hint="default"/>
      </w:rPr>
    </w:lvl>
  </w:abstractNum>
  <w:abstractNum w:abstractNumId="7" w15:restartNumberingAfterBreak="0">
    <w:nsid w:val="0F921253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807FE5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3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4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B97942"/>
    <w:multiLevelType w:val="multilevel"/>
    <w:tmpl w:val="6AD4E86C"/>
    <w:numStyleLink w:val="a1"/>
  </w:abstractNum>
  <w:abstractNum w:abstractNumId="19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630C8B"/>
    <w:multiLevelType w:val="multilevel"/>
    <w:tmpl w:val="C58C2D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5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5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05F76"/>
    <w:multiLevelType w:val="hybridMultilevel"/>
    <w:tmpl w:val="0A188A10"/>
    <w:lvl w:ilvl="0" w:tplc="7320F06C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26222C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13"/>
  </w:num>
  <w:num w:numId="3">
    <w:abstractNumId w:val="12"/>
  </w:num>
  <w:num w:numId="4">
    <w:abstractNumId w:val="34"/>
  </w:num>
  <w:num w:numId="5">
    <w:abstractNumId w:val="19"/>
  </w:num>
  <w:num w:numId="6">
    <w:abstractNumId w:val="9"/>
  </w:num>
  <w:num w:numId="7">
    <w:abstractNumId w:val="22"/>
  </w:num>
  <w:num w:numId="8">
    <w:abstractNumId w:val="18"/>
  </w:num>
  <w:num w:numId="9">
    <w:abstractNumId w:val="2"/>
  </w:num>
  <w:num w:numId="10">
    <w:abstractNumId w:val="39"/>
  </w:num>
  <w:num w:numId="11">
    <w:abstractNumId w:val="1"/>
  </w:num>
  <w:num w:numId="12">
    <w:abstractNumId w:val="31"/>
  </w:num>
  <w:num w:numId="13">
    <w:abstractNumId w:val="0"/>
  </w:num>
  <w:num w:numId="14">
    <w:abstractNumId w:val="33"/>
  </w:num>
  <w:num w:numId="15">
    <w:abstractNumId w:val="6"/>
  </w:num>
  <w:num w:numId="16">
    <w:abstractNumId w:val="35"/>
  </w:num>
  <w:num w:numId="17">
    <w:abstractNumId w:val="3"/>
    <w:lvlOverride w:ilvl="0">
      <w:lvl w:ilvl="0">
        <w:start w:val="65535"/>
        <w:numFmt w:val="bullet"/>
        <w:lvlText w:val="•"/>
        <w:legacy w:legacy="1" w:legacySpace="0" w:legacyIndent="14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5"/>
  </w:num>
  <w:num w:numId="19">
    <w:abstractNumId w:val="21"/>
  </w:num>
  <w:num w:numId="20">
    <w:abstractNumId w:val="24"/>
  </w:num>
  <w:num w:numId="21">
    <w:abstractNumId w:val="32"/>
  </w:num>
  <w:num w:numId="22">
    <w:abstractNumId w:val="17"/>
  </w:num>
  <w:num w:numId="23">
    <w:abstractNumId w:val="10"/>
  </w:num>
  <w:num w:numId="24">
    <w:abstractNumId w:val="23"/>
  </w:num>
  <w:num w:numId="25">
    <w:abstractNumId w:val="25"/>
  </w:num>
  <w:num w:numId="26">
    <w:abstractNumId w:val="29"/>
  </w:num>
  <w:num w:numId="27">
    <w:abstractNumId w:val="11"/>
  </w:num>
  <w:num w:numId="28">
    <w:abstractNumId w:val="27"/>
  </w:num>
  <w:num w:numId="29">
    <w:abstractNumId w:val="14"/>
  </w:num>
  <w:num w:numId="30">
    <w:abstractNumId w:val="28"/>
  </w:num>
  <w:num w:numId="31">
    <w:abstractNumId w:val="5"/>
  </w:num>
  <w:num w:numId="32">
    <w:abstractNumId w:val="8"/>
  </w:num>
  <w:num w:numId="33">
    <w:abstractNumId w:val="7"/>
  </w:num>
  <w:num w:numId="34">
    <w:abstractNumId w:val="40"/>
  </w:num>
  <w:num w:numId="35">
    <w:abstractNumId w:val="4"/>
  </w:num>
  <w:num w:numId="36">
    <w:abstractNumId w:val="37"/>
  </w:num>
  <w:num w:numId="37">
    <w:abstractNumId w:val="20"/>
  </w:num>
  <w:num w:numId="38">
    <w:abstractNumId w:val="36"/>
  </w:num>
  <w:num w:numId="39">
    <w:abstractNumId w:val="30"/>
  </w:num>
  <w:num w:numId="40">
    <w:abstractNumId w:val="3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D7"/>
    <w:rsid w:val="00000EB5"/>
    <w:rsid w:val="00022F77"/>
    <w:rsid w:val="00055125"/>
    <w:rsid w:val="00075FEB"/>
    <w:rsid w:val="000D0CE8"/>
    <w:rsid w:val="00135E44"/>
    <w:rsid w:val="001818CA"/>
    <w:rsid w:val="001B507E"/>
    <w:rsid w:val="001D438C"/>
    <w:rsid w:val="001E6CF6"/>
    <w:rsid w:val="002161BE"/>
    <w:rsid w:val="00245976"/>
    <w:rsid w:val="00253771"/>
    <w:rsid w:val="00254B6C"/>
    <w:rsid w:val="002E3E29"/>
    <w:rsid w:val="002E6EF0"/>
    <w:rsid w:val="00306500"/>
    <w:rsid w:val="003D248B"/>
    <w:rsid w:val="003E50D0"/>
    <w:rsid w:val="003F034F"/>
    <w:rsid w:val="004F5A61"/>
    <w:rsid w:val="005108A1"/>
    <w:rsid w:val="00526D61"/>
    <w:rsid w:val="00551448"/>
    <w:rsid w:val="005C278D"/>
    <w:rsid w:val="005F3F2F"/>
    <w:rsid w:val="00675F66"/>
    <w:rsid w:val="006F01B9"/>
    <w:rsid w:val="00723AFD"/>
    <w:rsid w:val="00731CD7"/>
    <w:rsid w:val="00741C78"/>
    <w:rsid w:val="0075727E"/>
    <w:rsid w:val="007C21D4"/>
    <w:rsid w:val="007E310A"/>
    <w:rsid w:val="007F411E"/>
    <w:rsid w:val="008606F4"/>
    <w:rsid w:val="008673F4"/>
    <w:rsid w:val="00873D6B"/>
    <w:rsid w:val="008B59E6"/>
    <w:rsid w:val="008E0B3F"/>
    <w:rsid w:val="009152C9"/>
    <w:rsid w:val="00915FEA"/>
    <w:rsid w:val="009224DC"/>
    <w:rsid w:val="00937A74"/>
    <w:rsid w:val="009459D3"/>
    <w:rsid w:val="009A78BE"/>
    <w:rsid w:val="009B1FB3"/>
    <w:rsid w:val="009B610B"/>
    <w:rsid w:val="009C2BE7"/>
    <w:rsid w:val="009D64F9"/>
    <w:rsid w:val="009E4E1E"/>
    <w:rsid w:val="009F7833"/>
    <w:rsid w:val="00A170D5"/>
    <w:rsid w:val="00A91026"/>
    <w:rsid w:val="00AA413A"/>
    <w:rsid w:val="00AC1147"/>
    <w:rsid w:val="00B31FAA"/>
    <w:rsid w:val="00B44349"/>
    <w:rsid w:val="00B80B65"/>
    <w:rsid w:val="00BB5932"/>
    <w:rsid w:val="00BC3452"/>
    <w:rsid w:val="00C21152"/>
    <w:rsid w:val="00C4763D"/>
    <w:rsid w:val="00C85594"/>
    <w:rsid w:val="00CE6AD4"/>
    <w:rsid w:val="00CF2303"/>
    <w:rsid w:val="00D76135"/>
    <w:rsid w:val="00DD0643"/>
    <w:rsid w:val="00DD5D02"/>
    <w:rsid w:val="00E0151F"/>
    <w:rsid w:val="00E30446"/>
    <w:rsid w:val="00E420CE"/>
    <w:rsid w:val="00EC3B8D"/>
    <w:rsid w:val="00ED6340"/>
    <w:rsid w:val="00F65D56"/>
    <w:rsid w:val="00FB5CB4"/>
    <w:rsid w:val="00FC0C0F"/>
    <w:rsid w:val="00FE2D85"/>
    <w:rsid w:val="00FE4262"/>
    <w:rsid w:val="00FF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DA65F"/>
  <w15:docId w15:val="{B52FF2ED-A30F-4D63-854D-3F82A982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31C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D0C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731CD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731CD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731CD7"/>
  </w:style>
  <w:style w:type="paragraph" w:styleId="af6">
    <w:name w:val="header"/>
    <w:basedOn w:val="a5"/>
    <w:link w:val="af7"/>
    <w:uiPriority w:val="99"/>
    <w:rsid w:val="00731CD7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731CD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32">
    <w:name w:val="toc 3"/>
    <w:basedOn w:val="a5"/>
    <w:next w:val="a5"/>
    <w:autoRedefine/>
    <w:uiPriority w:val="39"/>
    <w:rsid w:val="00731CD7"/>
    <w:pPr>
      <w:tabs>
        <w:tab w:val="right" w:leader="dot" w:pos="9360"/>
      </w:tabs>
      <w:ind w:left="480"/>
    </w:pPr>
  </w:style>
  <w:style w:type="paragraph" w:customStyle="1" w:styleId="af8">
    <w:name w:val="АААСтиль"/>
    <w:basedOn w:val="a5"/>
    <w:link w:val="af9"/>
    <w:qFormat/>
    <w:rsid w:val="00731CD7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731CD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5">
    <w:name w:val="Знак Знак Знак Знак Знак Знак2"/>
    <w:basedOn w:val="a5"/>
    <w:rsid w:val="00731CD7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afa">
    <w:name w:val="Emphasis"/>
    <w:uiPriority w:val="20"/>
    <w:qFormat/>
    <w:rsid w:val="00C4763D"/>
    <w:rPr>
      <w:i/>
      <w:iCs/>
    </w:rPr>
  </w:style>
  <w:style w:type="character" w:customStyle="1" w:styleId="30">
    <w:name w:val="Заголовок 3 Знак"/>
    <w:basedOn w:val="a6"/>
    <w:link w:val="3"/>
    <w:uiPriority w:val="9"/>
    <w:semiHidden/>
    <w:rsid w:val="000D0CE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8E0B3F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8E0B3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b"/>
    <w:rsid w:val="008E0B3F"/>
    <w:pPr>
      <w:numPr>
        <w:numId w:val="40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b">
    <w:name w:val="Л_Н_список Знак"/>
    <w:link w:val="a3"/>
    <w:rsid w:val="008E0B3F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741C78"/>
    <w:rPr>
      <w:i/>
      <w:iCs/>
    </w:rPr>
  </w:style>
  <w:style w:type="paragraph" w:customStyle="1" w:styleId="Properties">
    <w:name w:val="Properti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741C78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741C78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82</TotalTime>
  <Pages>43</Pages>
  <Words>7702</Words>
  <Characters>43902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48</cp:revision>
  <dcterms:created xsi:type="dcterms:W3CDTF">2022-12-07T15:47:00Z</dcterms:created>
  <dcterms:modified xsi:type="dcterms:W3CDTF">2022-12-20T12:12:00Z</dcterms:modified>
</cp:coreProperties>
</file>