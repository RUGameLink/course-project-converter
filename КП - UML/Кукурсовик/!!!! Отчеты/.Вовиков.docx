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2BB16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61D03CB1" w14:textId="1072492B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CB53C54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</w:p>
    <w:p w14:paraId="1FD816D1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731CD7" w:rsidRPr="00957EBF" w14:paraId="7A42E419" w14:textId="77777777" w:rsidTr="00205A8B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3FF02186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731CD7" w:rsidRPr="00957EBF" w14:paraId="6840B632" w14:textId="77777777" w:rsidTr="00205A8B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73358BCA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159A9913" w14:textId="77777777" w:rsidR="00731CD7" w:rsidRDefault="00731CD7" w:rsidP="00731CD7">
      <w:pPr>
        <w:spacing w:after="20"/>
        <w:jc w:val="center"/>
        <w:rPr>
          <w:sz w:val="28"/>
          <w:szCs w:val="28"/>
        </w:rPr>
      </w:pPr>
    </w:p>
    <w:p w14:paraId="66EF1982" w14:textId="77777777" w:rsidR="00731CD7" w:rsidRDefault="00731CD7" w:rsidP="00731CD7">
      <w:pPr>
        <w:spacing w:after="20"/>
        <w:jc w:val="center"/>
        <w:rPr>
          <w:sz w:val="28"/>
          <w:szCs w:val="28"/>
        </w:rPr>
      </w:pPr>
    </w:p>
    <w:p w14:paraId="7DB2857C" w14:textId="77777777" w:rsidR="00731CD7" w:rsidRPr="00D72EDF" w:rsidRDefault="00731CD7" w:rsidP="00731CD7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731CD7" w:rsidRPr="00957EBF" w14:paraId="1CA44026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4B7F084" w14:textId="77777777" w:rsidR="00731CD7" w:rsidRPr="00957EBF" w:rsidRDefault="00731CD7" w:rsidP="00205A8B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5F92C534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31CD7" w:rsidRPr="00957EBF" w14:paraId="06ECEC71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643DA6A1" w14:textId="77777777" w:rsidR="00731CD7" w:rsidRPr="00957EBF" w:rsidRDefault="00731CD7" w:rsidP="00205A8B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2E4A80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31CD7" w:rsidRPr="00957EBF" w14:paraId="25EF8CFB" w14:textId="77777777" w:rsidTr="00205A8B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A3759A8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775B1F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731CD7" w:rsidRPr="00957EBF" w14:paraId="60D49F37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72002F0E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1A1CEE" w14:textId="130A8794" w:rsidR="00731CD7" w:rsidRPr="00957EBF" w:rsidRDefault="00A91026" w:rsidP="00205A8B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731CD7" w:rsidRPr="00957EBF" w14:paraId="5F9066DF" w14:textId="77777777" w:rsidTr="00205A8B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57ECE921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B88343" w14:textId="77777777" w:rsidR="00731CD7" w:rsidRPr="00957EBF" w:rsidRDefault="00731CD7" w:rsidP="00205A8B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41C7686E" w14:textId="77777777" w:rsidR="00731CD7" w:rsidRPr="00957EBF" w:rsidRDefault="00731CD7" w:rsidP="00731CD7">
      <w:pPr>
        <w:spacing w:after="20"/>
        <w:jc w:val="center"/>
        <w:rPr>
          <w:sz w:val="28"/>
          <w:szCs w:val="28"/>
          <w:lang w:val="en-US"/>
        </w:rPr>
      </w:pPr>
    </w:p>
    <w:p w14:paraId="19FE21A0" w14:textId="77777777" w:rsidR="00731CD7" w:rsidRPr="00957EBF" w:rsidRDefault="00731CD7" w:rsidP="00731CD7">
      <w:pPr>
        <w:spacing w:after="20"/>
        <w:jc w:val="center"/>
        <w:rPr>
          <w:sz w:val="28"/>
          <w:szCs w:val="28"/>
          <w:lang w:val="en-US"/>
        </w:rPr>
      </w:pPr>
    </w:p>
    <w:p w14:paraId="455CAC8D" w14:textId="77777777" w:rsidR="00731CD7" w:rsidRPr="00957EBF" w:rsidRDefault="00731CD7" w:rsidP="00731CD7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731CD7" w:rsidRPr="00957EBF" w14:paraId="3396F2F2" w14:textId="77777777" w:rsidTr="00205A8B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0F546442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731CD7" w:rsidRPr="00957EBF" w14:paraId="46356C05" w14:textId="77777777" w:rsidTr="00205A8B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40F305E1" w14:textId="77777777" w:rsidR="00731CD7" w:rsidRPr="00D72EDF" w:rsidRDefault="00731CD7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0A7DC925" w14:textId="77777777" w:rsidR="00731CD7" w:rsidRPr="00957EBF" w:rsidRDefault="00731CD7" w:rsidP="00731CD7">
      <w:pPr>
        <w:jc w:val="center"/>
        <w:rPr>
          <w:b/>
          <w:sz w:val="28"/>
          <w:szCs w:val="28"/>
          <w:vertAlign w:val="superscript"/>
        </w:rPr>
      </w:pPr>
      <w:bookmarkStart w:id="0" w:name="_Toc263733890"/>
      <w:bookmarkStart w:id="1" w:name="_Toc318235904"/>
      <w:bookmarkStart w:id="2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0"/>
      <w:bookmarkEnd w:id="1"/>
      <w:bookmarkEnd w:id="2"/>
    </w:p>
    <w:p w14:paraId="169A554E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</w:p>
    <w:p w14:paraId="39C7420A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957EBF">
        <w:rPr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2C3D5605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957EBF">
        <w:rPr>
          <w:sz w:val="28"/>
          <w:szCs w:val="28"/>
        </w:rPr>
        <w:t>к курсовому проекту 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731CD7" w:rsidRPr="00D72EDF" w14:paraId="223C7C2A" w14:textId="77777777" w:rsidTr="00205A8B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4819D63B" w14:textId="77777777" w:rsidR="00731CD7" w:rsidRPr="00D72EDF" w:rsidRDefault="00731CD7" w:rsidP="00205A8B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731CD7" w:rsidRPr="00957EBF" w14:paraId="74410450" w14:textId="77777777" w:rsidTr="00205A8B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05740BDD" w14:textId="77777777" w:rsidR="00731CD7" w:rsidRPr="00957EBF" w:rsidRDefault="00731CD7" w:rsidP="00205A8B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F7BE07" w14:textId="08423B74" w:rsidR="00731CD7" w:rsidRPr="00957EBF" w:rsidRDefault="00731CD7" w:rsidP="00205A8B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1.00</w:t>
            </w:r>
            <w:r w:rsidR="009B1FB3">
              <w:rPr>
                <w:caps/>
                <w:sz w:val="28"/>
                <w:szCs w:val="28"/>
              </w:rPr>
              <w:t>2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6E41FAD7" w14:textId="77777777" w:rsidR="00731CD7" w:rsidRPr="00957EBF" w:rsidRDefault="00731CD7" w:rsidP="00205A8B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7D4F54CA" w14:textId="77777777" w:rsidR="00731CD7" w:rsidRPr="00957EBF" w:rsidRDefault="00731CD7" w:rsidP="00731CD7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731CD7" w:rsidRPr="00957EBF" w14:paraId="00C2024D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6774C097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050D60C3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6D45CEA3" w14:textId="306E472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2A152D1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096F9829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192D175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1E53227" w14:textId="63394B0F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Д.Е. </w:t>
            </w:r>
            <w:r w:rsidR="00731CD7">
              <w:rPr>
                <w:sz w:val="28"/>
                <w:szCs w:val="28"/>
              </w:rPr>
              <w:t xml:space="preserve">Вовиков </w:t>
            </w:r>
          </w:p>
        </w:tc>
      </w:tr>
      <w:tr w:rsidR="00731CD7" w:rsidRPr="00957EBF" w14:paraId="5879680A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2DDEE877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5B88E25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D5F0E8A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32BD7C7B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2A5D44F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572A854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1546CED4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731CD7" w:rsidRPr="00957EBF" w14:paraId="6C1B8ABA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44993D58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proofErr w:type="spellStart"/>
            <w:r w:rsidRPr="00957EBF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37" w:type="dxa"/>
            <w:vAlign w:val="center"/>
          </w:tcPr>
          <w:p w14:paraId="45D34085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545F0934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5CF0F664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232946C0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018C0739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3FDD684" w14:textId="3FFE8ACD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731CD7" w:rsidRPr="00957EBF" w14:paraId="597FAE77" w14:textId="77777777" w:rsidTr="00731CD7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77A5E1DA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31D651C5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060BC9DD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0D4BC7DB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2F3EC240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15AED2BE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ED76D0E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254F927" w14:textId="77777777" w:rsidR="00731CD7" w:rsidRPr="00957EBF" w:rsidRDefault="00731CD7" w:rsidP="00731CD7">
      <w:pPr>
        <w:rPr>
          <w:sz w:val="28"/>
          <w:szCs w:val="28"/>
        </w:rPr>
      </w:pPr>
    </w:p>
    <w:p w14:paraId="60E7128D" w14:textId="77777777" w:rsidR="00731CD7" w:rsidRPr="00957EBF" w:rsidRDefault="00731CD7" w:rsidP="00731CD7">
      <w:pPr>
        <w:rPr>
          <w:sz w:val="28"/>
          <w:szCs w:val="28"/>
        </w:rPr>
      </w:pPr>
      <w:r w:rsidRPr="00957EBF">
        <w:rPr>
          <w:sz w:val="28"/>
          <w:szCs w:val="28"/>
        </w:rPr>
        <w:t xml:space="preserve">Курсовой </w:t>
      </w:r>
      <w:proofErr w:type="gramStart"/>
      <w:r w:rsidRPr="00957EBF">
        <w:rPr>
          <w:sz w:val="28"/>
          <w:szCs w:val="28"/>
        </w:rPr>
        <w:t>проект  защищен</w:t>
      </w:r>
      <w:proofErr w:type="gramEnd"/>
      <w:r w:rsidRPr="00957EBF">
        <w:rPr>
          <w:sz w:val="28"/>
          <w:szCs w:val="28"/>
        </w:rPr>
        <w:t xml:space="preserve"> с оценкой __________________</w:t>
      </w:r>
    </w:p>
    <w:p w14:paraId="1BBF8CB5" w14:textId="77777777" w:rsidR="00731CD7" w:rsidRPr="00957EBF" w:rsidRDefault="00731CD7" w:rsidP="00731CD7">
      <w:pPr>
        <w:rPr>
          <w:sz w:val="28"/>
          <w:szCs w:val="28"/>
        </w:rPr>
      </w:pPr>
    </w:p>
    <w:p w14:paraId="1E85BB4C" w14:textId="77777777" w:rsidR="00731CD7" w:rsidRPr="00957EBF" w:rsidRDefault="00731CD7" w:rsidP="00731CD7">
      <w:pPr>
        <w:rPr>
          <w:sz w:val="28"/>
          <w:szCs w:val="28"/>
        </w:rPr>
      </w:pPr>
    </w:p>
    <w:p w14:paraId="0B6F074A" w14:textId="77777777" w:rsidR="00731CD7" w:rsidRPr="00957EBF" w:rsidRDefault="00731CD7" w:rsidP="00731CD7">
      <w:pPr>
        <w:rPr>
          <w:sz w:val="28"/>
          <w:szCs w:val="28"/>
        </w:rPr>
      </w:pPr>
    </w:p>
    <w:p w14:paraId="3D774998" w14:textId="77777777" w:rsidR="00731CD7" w:rsidRPr="00957EBF" w:rsidRDefault="00731CD7" w:rsidP="00731CD7">
      <w:pPr>
        <w:rPr>
          <w:sz w:val="28"/>
          <w:szCs w:val="28"/>
        </w:rPr>
      </w:pPr>
    </w:p>
    <w:p w14:paraId="244F3066" w14:textId="0BDAF376" w:rsidR="00731CD7" w:rsidRPr="00957EBF" w:rsidRDefault="00731CD7" w:rsidP="00731CD7">
      <w:pPr>
        <w:jc w:val="center"/>
        <w:rPr>
          <w:sz w:val="28"/>
          <w:szCs w:val="28"/>
        </w:rPr>
        <w:sectPr w:rsidR="00731CD7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0D008D47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938968F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3AF4EDE0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615682DD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4EE745FB" w14:textId="77777777" w:rsidR="00731CD7" w:rsidRPr="00957EBF" w:rsidRDefault="00731CD7" w:rsidP="00731CD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19748507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9" w:name="_Toc263733894"/>
      <w:bookmarkStart w:id="10" w:name="_Toc318235908"/>
      <w:bookmarkStart w:id="11" w:name="_Toc326499047"/>
    </w:p>
    <w:p w14:paraId="26202507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3A393BF5" w14:textId="77777777" w:rsidR="00731CD7" w:rsidRPr="00957EBF" w:rsidRDefault="00731CD7" w:rsidP="00731CD7">
      <w:pPr>
        <w:jc w:val="center"/>
        <w:rPr>
          <w:sz w:val="28"/>
          <w:szCs w:val="28"/>
        </w:rPr>
      </w:pPr>
    </w:p>
    <w:p w14:paraId="40BE0B9B" w14:textId="77777777" w:rsidR="00731CD7" w:rsidRPr="00957EBF" w:rsidRDefault="00731CD7" w:rsidP="00731CD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9"/>
      <w:bookmarkEnd w:id="10"/>
      <w:bookmarkEnd w:id="11"/>
    </w:p>
    <w:p w14:paraId="55D01ED6" w14:textId="77777777" w:rsidR="00731CD7" w:rsidRPr="00957EBF" w:rsidRDefault="00731CD7" w:rsidP="00731CD7">
      <w:pPr>
        <w:jc w:val="center"/>
        <w:rPr>
          <w:sz w:val="28"/>
          <w:szCs w:val="28"/>
        </w:rPr>
      </w:pPr>
      <w:bookmarkStart w:id="12" w:name="_Toc263733895"/>
      <w:bookmarkStart w:id="13" w:name="_Toc318235909"/>
      <w:bookmarkStart w:id="14" w:name="_Toc326499048"/>
      <w:r w:rsidRPr="00957EBF">
        <w:rPr>
          <w:sz w:val="28"/>
          <w:szCs w:val="28"/>
        </w:rPr>
        <w:t>НА КУРСОВОЕ ПРОЕКТИРОВАНИЕ</w:t>
      </w:r>
      <w:bookmarkEnd w:id="12"/>
      <w:bookmarkEnd w:id="13"/>
      <w:bookmarkEnd w:id="14"/>
    </w:p>
    <w:p w14:paraId="2C3BD64E" w14:textId="77777777" w:rsidR="00731CD7" w:rsidRPr="00957EBF" w:rsidRDefault="00731CD7" w:rsidP="00731CD7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295"/>
        <w:gridCol w:w="2418"/>
        <w:gridCol w:w="4642"/>
      </w:tblGrid>
      <w:tr w:rsidR="00731CD7" w:rsidRPr="00957EBF" w14:paraId="78AB7848" w14:textId="77777777" w:rsidTr="00205A8B">
        <w:tc>
          <w:tcPr>
            <w:tcW w:w="2376" w:type="dxa"/>
            <w:vAlign w:val="bottom"/>
          </w:tcPr>
          <w:p w14:paraId="0E992AA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25062AFA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731CD7" w:rsidRPr="00957EBF" w14:paraId="007D9946" w14:textId="77777777" w:rsidTr="00205A8B">
        <w:tc>
          <w:tcPr>
            <w:tcW w:w="2376" w:type="dxa"/>
            <w:vAlign w:val="bottom"/>
          </w:tcPr>
          <w:p w14:paraId="65325C96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16DF33" w14:textId="360CE0FD" w:rsidR="00731CD7" w:rsidRPr="00957EBF" w:rsidRDefault="00731CD7" w:rsidP="00205A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Вовиков Д.Е.</w:t>
            </w:r>
          </w:p>
        </w:tc>
      </w:tr>
      <w:tr w:rsidR="00731CD7" w:rsidRPr="00957EBF" w14:paraId="0A442EA9" w14:textId="77777777" w:rsidTr="00205A8B">
        <w:tc>
          <w:tcPr>
            <w:tcW w:w="2376" w:type="dxa"/>
            <w:vAlign w:val="bottom"/>
          </w:tcPr>
          <w:p w14:paraId="6D6DBB90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25C178CE" w14:textId="77777777" w:rsidR="00731CD7" w:rsidRPr="00957EBF" w:rsidRDefault="00731CD7" w:rsidP="00205A8B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731CD7" w:rsidRPr="00957EBF" w14:paraId="29CABB00" w14:textId="77777777" w:rsidTr="00205A8B">
        <w:tc>
          <w:tcPr>
            <w:tcW w:w="2376" w:type="dxa"/>
            <w:vAlign w:val="bottom"/>
          </w:tcPr>
          <w:p w14:paraId="74BEC93B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563AD358" w14:textId="77777777" w:rsidR="00731CD7" w:rsidRPr="00957EBF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731CD7" w:rsidRPr="00957EBF" w14:paraId="3AC45AE1" w14:textId="77777777" w:rsidTr="00205A8B">
        <w:tc>
          <w:tcPr>
            <w:tcW w:w="4926" w:type="dxa"/>
            <w:gridSpan w:val="2"/>
            <w:vAlign w:val="bottom"/>
          </w:tcPr>
          <w:p w14:paraId="6174B548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  <w:p w14:paraId="555B738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306C0338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</w:p>
        </w:tc>
      </w:tr>
      <w:tr w:rsidR="00731CD7" w:rsidRPr="00957EBF" w14:paraId="22D79178" w14:textId="77777777" w:rsidTr="00205A8B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19DF33EC" w14:textId="5D0DB1BF" w:rsidR="00731CD7" w:rsidRPr="009F7833" w:rsidRDefault="00731CD7" w:rsidP="00205A8B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1. </w:t>
            </w:r>
            <w:r w:rsidRPr="009F7833">
              <w:rPr>
                <w:sz w:val="28"/>
                <w:szCs w:val="28"/>
              </w:rPr>
              <w:t xml:space="preserve">Произвести проектирование компонента для преобразования (конвертации) файла </w:t>
            </w:r>
            <w:r w:rsidR="009F7833" w:rsidRPr="009F7833">
              <w:rPr>
                <w:sz w:val="28"/>
                <w:szCs w:val="28"/>
              </w:rPr>
              <w:t xml:space="preserve">Enterprise </w:t>
            </w:r>
            <w:proofErr w:type="spellStart"/>
            <w:r w:rsidR="009F7833" w:rsidRPr="009F7833">
              <w:rPr>
                <w:sz w:val="28"/>
                <w:szCs w:val="28"/>
              </w:rPr>
              <w:t>Architect</w:t>
            </w:r>
            <w:proofErr w:type="spellEnd"/>
            <w:r w:rsidR="009F7833" w:rsidRPr="009F7833">
              <w:rPr>
                <w:sz w:val="28"/>
                <w:szCs w:val="28"/>
              </w:rPr>
              <w:t xml:space="preserve"> (</w:t>
            </w:r>
            <w:proofErr w:type="spellStart"/>
            <w:r w:rsidR="009F7833" w:rsidRPr="009F7833">
              <w:rPr>
                <w:sz w:val="28"/>
                <w:szCs w:val="28"/>
              </w:rPr>
              <w:t>xmi</w:t>
            </w:r>
            <w:proofErr w:type="spellEnd"/>
            <w:r w:rsidR="009F7833" w:rsidRPr="009F7833">
              <w:rPr>
                <w:sz w:val="28"/>
                <w:szCs w:val="28"/>
              </w:rPr>
              <w:t xml:space="preserve">) </w:t>
            </w:r>
            <w:r w:rsidRPr="009F7833">
              <w:rPr>
                <w:sz w:val="28"/>
                <w:szCs w:val="28"/>
              </w:rPr>
              <w:t xml:space="preserve">в </w:t>
            </w:r>
            <w:r w:rsidRPr="009F7833">
              <w:rPr>
                <w:color w:val="000000"/>
                <w:sz w:val="28"/>
                <w:szCs w:val="28"/>
                <w:shd w:val="clear" w:color="auto" w:fill="FFFFFF"/>
              </w:rPr>
              <w:t xml:space="preserve">файл формата </w:t>
            </w:r>
            <w:r w:rsidR="009F7833" w:rsidRPr="009F7833">
              <w:rPr>
                <w:sz w:val="28"/>
                <w:szCs w:val="28"/>
                <w:lang w:val="en-US"/>
              </w:rPr>
              <w:t>EKB</w:t>
            </w:r>
            <w:r w:rsidR="009F7833" w:rsidRPr="009F7833">
              <w:rPr>
                <w:sz w:val="28"/>
                <w:szCs w:val="28"/>
              </w:rPr>
              <w:t>.</w:t>
            </w:r>
          </w:p>
        </w:tc>
      </w:tr>
    </w:tbl>
    <w:p w14:paraId="42F46CEE" w14:textId="77777777" w:rsidR="00731CD7" w:rsidRPr="00957EBF" w:rsidRDefault="00731CD7" w:rsidP="00731CD7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731CD7" w:rsidRPr="00957EBF" w14:paraId="46FB3268" w14:textId="77777777" w:rsidTr="00205A8B">
        <w:tc>
          <w:tcPr>
            <w:tcW w:w="9889" w:type="dxa"/>
            <w:vAlign w:val="bottom"/>
          </w:tcPr>
          <w:p w14:paraId="3603B31D" w14:textId="77777777" w:rsidR="00731CD7" w:rsidRPr="00957EBF" w:rsidRDefault="00731CD7" w:rsidP="00205A8B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731CD7" w:rsidRPr="001F0BE8" w14:paraId="1B1588C2" w14:textId="77777777" w:rsidTr="00205A8B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2DC99593" w14:textId="77777777" w:rsidR="00731CD7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297C016B" w14:textId="77777777" w:rsidR="00731CD7" w:rsidRPr="001F0BE8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154F379F" w14:textId="77777777" w:rsidR="00731CD7" w:rsidRPr="001F0BE8" w:rsidRDefault="00731CD7" w:rsidP="00731CD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42C4495" w14:textId="77777777" w:rsidR="00731CD7" w:rsidRPr="00957EBF" w:rsidRDefault="00731CD7" w:rsidP="00731CD7">
      <w:pPr>
        <w:rPr>
          <w:sz w:val="28"/>
          <w:szCs w:val="28"/>
        </w:rPr>
      </w:pPr>
    </w:p>
    <w:p w14:paraId="514FD441" w14:textId="77777777" w:rsidR="00731CD7" w:rsidRPr="00957EBF" w:rsidRDefault="00731CD7" w:rsidP="00731CD7">
      <w:pPr>
        <w:rPr>
          <w:sz w:val="28"/>
          <w:szCs w:val="28"/>
        </w:rPr>
      </w:pPr>
    </w:p>
    <w:p w14:paraId="7E8EB06E" w14:textId="77777777" w:rsidR="00731CD7" w:rsidRPr="00957EBF" w:rsidRDefault="00731CD7" w:rsidP="00731CD7">
      <w:pPr>
        <w:rPr>
          <w:sz w:val="28"/>
          <w:szCs w:val="28"/>
        </w:rPr>
      </w:pPr>
    </w:p>
    <w:p w14:paraId="43135E9A" w14:textId="77777777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5921107C" w14:textId="77777777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выдачи </w:t>
      </w:r>
      <w:proofErr w:type="gramStart"/>
      <w:r w:rsidRPr="00957EBF">
        <w:rPr>
          <w:sz w:val="28"/>
          <w:szCs w:val="28"/>
        </w:rPr>
        <w:t>задания  «</w:t>
      </w:r>
      <w:proofErr w:type="gramEnd"/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342"/>
        <w:gridCol w:w="1124"/>
        <w:gridCol w:w="281"/>
        <w:gridCol w:w="2608"/>
      </w:tblGrid>
      <w:tr w:rsidR="00731CD7" w:rsidRPr="00957EBF" w14:paraId="358D6234" w14:textId="77777777" w:rsidTr="00205A8B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64825D61" w14:textId="77777777" w:rsidR="00731CD7" w:rsidRPr="00957EBF" w:rsidRDefault="00731CD7" w:rsidP="00205A8B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5477F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4D4DD9B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46508F" w14:textId="16228E8E" w:rsidR="00731CD7" w:rsidRPr="009F7833" w:rsidRDefault="00A91026" w:rsidP="00205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Д.Е. </w:t>
            </w:r>
            <w:r w:rsidR="009F7833">
              <w:rPr>
                <w:sz w:val="28"/>
                <w:szCs w:val="28"/>
              </w:rPr>
              <w:t xml:space="preserve">Вовиков </w:t>
            </w:r>
          </w:p>
        </w:tc>
      </w:tr>
      <w:tr w:rsidR="00731CD7" w:rsidRPr="00957EBF" w14:paraId="0280E729" w14:textId="77777777" w:rsidTr="00205A8B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0BFD4015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901B48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C734EBA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A030E8" w14:textId="77777777" w:rsidR="00731CD7" w:rsidRPr="00957EBF" w:rsidRDefault="00731CD7" w:rsidP="00205A8B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2630D02F" w14:textId="77777777" w:rsidR="00731CD7" w:rsidRPr="00957EBF" w:rsidRDefault="00731CD7" w:rsidP="00731CD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 xml:space="preserve">Дата представления </w:t>
      </w:r>
      <w:proofErr w:type="gramStart"/>
      <w:r w:rsidRPr="00957EBF">
        <w:rPr>
          <w:sz w:val="28"/>
          <w:szCs w:val="28"/>
        </w:rPr>
        <w:t>проекта  руководителю</w:t>
      </w:r>
      <w:proofErr w:type="gramEnd"/>
      <w:r w:rsidRPr="00957EBF">
        <w:rPr>
          <w:sz w:val="28"/>
          <w:szCs w:val="28"/>
        </w:rPr>
        <w:t xml:space="preserve"> 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150"/>
        <w:gridCol w:w="700"/>
        <w:gridCol w:w="721"/>
        <w:gridCol w:w="1784"/>
      </w:tblGrid>
      <w:tr w:rsidR="00731CD7" w:rsidRPr="00957EBF" w14:paraId="425F7734" w14:textId="77777777" w:rsidTr="00205A8B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39AF6F12" w14:textId="77777777" w:rsidR="00731CD7" w:rsidRPr="00957EBF" w:rsidRDefault="00731CD7" w:rsidP="00205A8B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44E7C6" w14:textId="77777777" w:rsidR="00731CD7" w:rsidRPr="00957EBF" w:rsidRDefault="00731CD7" w:rsidP="00205A8B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607C4F6D" w14:textId="77777777" w:rsidR="00731CD7" w:rsidRPr="00957EBF" w:rsidRDefault="00731CD7" w:rsidP="00205A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FE0CA" w14:textId="350B18D1" w:rsidR="00731CD7" w:rsidRPr="00957EBF" w:rsidRDefault="00A91026" w:rsidP="00205A8B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="00731CD7"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2032A1CA" w14:textId="77777777" w:rsidR="00731CD7" w:rsidRPr="00957EBF" w:rsidRDefault="00731CD7" w:rsidP="00055125">
      <w:pPr>
        <w:pStyle w:val="12"/>
        <w:ind w:firstLine="0"/>
        <w:jc w:val="center"/>
      </w:pPr>
      <w:bookmarkStart w:id="15" w:name="_Toc460918488"/>
      <w:bookmarkStart w:id="16" w:name="_Toc18609313"/>
      <w:bookmarkStart w:id="17" w:name="_Toc18609384"/>
      <w:bookmarkStart w:id="18" w:name="_Toc121404457"/>
      <w:r w:rsidRPr="00957EBF">
        <w:lastRenderedPageBreak/>
        <w:t>Содержание</w:t>
      </w:r>
      <w:bookmarkEnd w:id="15"/>
      <w:bookmarkEnd w:id="16"/>
      <w:bookmarkEnd w:id="17"/>
      <w:bookmarkEnd w:id="18"/>
    </w:p>
    <w:p w14:paraId="45014868" w14:textId="2A0716C2" w:rsidR="00DD0643" w:rsidRPr="00DD0643" w:rsidRDefault="00731CD7" w:rsidP="00DD0643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DD0643">
        <w:rPr>
          <w:sz w:val="28"/>
          <w:szCs w:val="28"/>
        </w:rPr>
        <w:fldChar w:fldCharType="begin"/>
      </w:r>
      <w:r w:rsidRPr="00DD0643">
        <w:rPr>
          <w:sz w:val="28"/>
          <w:szCs w:val="28"/>
        </w:rPr>
        <w:instrText xml:space="preserve"> TOC \o "1-4" \h \z \u </w:instrText>
      </w:r>
      <w:r w:rsidRPr="00DD0643">
        <w:rPr>
          <w:sz w:val="28"/>
          <w:szCs w:val="28"/>
        </w:rPr>
        <w:fldChar w:fldCharType="separate"/>
      </w:r>
      <w:hyperlink w:anchor="_Toc121404457" w:history="1">
        <w:r w:rsidR="00DD0643" w:rsidRPr="00DD0643">
          <w:rPr>
            <w:rStyle w:val="ad"/>
            <w:noProof/>
            <w:sz w:val="28"/>
            <w:szCs w:val="28"/>
          </w:rPr>
          <w:t>Содержание</w:t>
        </w:r>
        <w:r w:rsidR="00DD0643" w:rsidRPr="00DD0643">
          <w:rPr>
            <w:noProof/>
            <w:webHidden/>
            <w:sz w:val="28"/>
            <w:szCs w:val="28"/>
          </w:rPr>
          <w:tab/>
        </w:r>
        <w:r w:rsidR="00DD0643" w:rsidRPr="00DD0643">
          <w:rPr>
            <w:noProof/>
            <w:webHidden/>
            <w:sz w:val="28"/>
            <w:szCs w:val="28"/>
          </w:rPr>
          <w:fldChar w:fldCharType="begin"/>
        </w:r>
        <w:r w:rsidR="00DD0643" w:rsidRPr="00DD0643">
          <w:rPr>
            <w:noProof/>
            <w:webHidden/>
            <w:sz w:val="28"/>
            <w:szCs w:val="28"/>
          </w:rPr>
          <w:instrText xml:space="preserve"> PAGEREF _Toc121404457 \h </w:instrText>
        </w:r>
        <w:r w:rsidR="00DD0643" w:rsidRPr="00DD0643">
          <w:rPr>
            <w:noProof/>
            <w:webHidden/>
            <w:sz w:val="28"/>
            <w:szCs w:val="28"/>
          </w:rPr>
        </w:r>
        <w:r w:rsidR="00DD0643" w:rsidRPr="00DD0643">
          <w:rPr>
            <w:noProof/>
            <w:webHidden/>
            <w:sz w:val="28"/>
            <w:szCs w:val="28"/>
          </w:rPr>
          <w:fldChar w:fldCharType="separate"/>
        </w:r>
        <w:r w:rsidR="00DD0643" w:rsidRPr="00DD0643">
          <w:rPr>
            <w:noProof/>
            <w:webHidden/>
            <w:sz w:val="28"/>
            <w:szCs w:val="28"/>
          </w:rPr>
          <w:t>3</w:t>
        </w:r>
        <w:r w:rsidR="00DD0643"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5D438CE7" w14:textId="5E538EF5" w:rsidR="00DD0643" w:rsidRPr="00DD0643" w:rsidRDefault="00DD0643" w:rsidP="00DD0643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58" w:history="1">
        <w:r w:rsidRPr="00DD0643">
          <w:rPr>
            <w:rStyle w:val="ad"/>
            <w:noProof/>
            <w:sz w:val="28"/>
            <w:szCs w:val="28"/>
          </w:rPr>
          <w:t>Введение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_Toc121404458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4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38172EE" w14:textId="43F8EA1D" w:rsidR="00DD0643" w:rsidRPr="00DD0643" w:rsidRDefault="00DD0643" w:rsidP="00DD0643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59" w:history="1">
        <w:r w:rsidRPr="00DD0643">
          <w:rPr>
            <w:rStyle w:val="ad"/>
            <w:noProof/>
            <w:sz w:val="28"/>
            <w:szCs w:val="28"/>
          </w:rPr>
          <w:t>1 Общая часть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_Toc121404459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5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1822D55A" w14:textId="6B5E1B41" w:rsidR="00DD0643" w:rsidRPr="00DD0643" w:rsidRDefault="00DD0643" w:rsidP="00DD0643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0" w:history="1">
        <w:r w:rsidRPr="00DD0643">
          <w:rPr>
            <w:rStyle w:val="ad"/>
            <w:noProof/>
            <w:sz w:val="28"/>
            <w:szCs w:val="28"/>
          </w:rPr>
          <w:t>1.1 Описание предметной области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_Toc121404460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5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B5F9CB7" w14:textId="1B74AFC8" w:rsidR="00DD0643" w:rsidRPr="00DD0643" w:rsidRDefault="00DD0643" w:rsidP="00DD0643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1" w:history="1">
        <w:r w:rsidRPr="00DD0643">
          <w:rPr>
            <w:rStyle w:val="ad"/>
            <w:noProof/>
            <w:sz w:val="28"/>
            <w:szCs w:val="28"/>
          </w:rPr>
          <w:t>1.2 Постановка задачи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_Toc121404461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6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E0BC2BD" w14:textId="51A8F1A3" w:rsidR="00DD0643" w:rsidRPr="00DD0643" w:rsidRDefault="00DD0643" w:rsidP="00DD0643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2" w:history="1">
        <w:r w:rsidRPr="00DD0643">
          <w:rPr>
            <w:rStyle w:val="ad"/>
            <w:noProof/>
            <w:sz w:val="28"/>
            <w:szCs w:val="28"/>
          </w:rPr>
          <w:t>2 Специальная часть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_Toc121404462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7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543AB795" w14:textId="52DBF8EF" w:rsidR="00DD0643" w:rsidRPr="00DD0643" w:rsidRDefault="00DD0643" w:rsidP="00DD0643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3" w:history="1">
        <w:r w:rsidRPr="00DD0643">
          <w:rPr>
            <w:rStyle w:val="ad"/>
            <w:noProof/>
            <w:sz w:val="28"/>
            <w:szCs w:val="28"/>
          </w:rPr>
          <w:t>2.1 Техническое задание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_Toc121404463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7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BA1B0C2" w14:textId="6BD1338F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4" w:history="1">
        <w:r w:rsidRPr="00DD0643">
          <w:rPr>
            <w:rStyle w:val="ad"/>
            <w:noProof/>
            <w:sz w:val="28"/>
            <w:szCs w:val="28"/>
          </w:rPr>
          <w:t>2.1.1 Введение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_Toc121404464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7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3506F651" w14:textId="0B355796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5" w:history="1">
        <w:r w:rsidRPr="00DD0643">
          <w:rPr>
            <w:rStyle w:val="ad"/>
            <w:noProof/>
            <w:sz w:val="28"/>
            <w:szCs w:val="28"/>
          </w:rPr>
          <w:t>2.1.2 Общие сведения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_Toc121404465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7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724545F" w14:textId="1592B7FF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6" w:history="1">
        <w:r w:rsidRPr="00DD0643">
          <w:rPr>
            <w:rStyle w:val="ad"/>
            <w:noProof/>
            <w:sz w:val="28"/>
            <w:szCs w:val="28"/>
          </w:rPr>
          <w:t>2.1.3 Назначение и цели создания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_Toc121404466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8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77C59D45" w14:textId="71EDB6FB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7" w:history="1">
        <w:r w:rsidRPr="00DD0643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_Toc121404467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9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732F5B52" w14:textId="1CAD1580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8" w:history="1">
        <w:r w:rsidRPr="00DD0643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_Toc121404468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9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7ACF5158" w14:textId="30622D07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69" w:history="1">
        <w:r w:rsidRPr="00DD0643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_Toc121404469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10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7E70A735" w14:textId="6E0C0D9B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0" w:history="1">
        <w:r w:rsidRPr="00DD0643">
          <w:rPr>
            <w:rStyle w:val="ad"/>
            <w:noProof/>
            <w:sz w:val="28"/>
            <w:szCs w:val="28"/>
          </w:rPr>
          <w:t>2.1.7 Порядок контроля и приемки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_Toc121404470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10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42CBA167" w14:textId="52EDE737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1" w:history="1">
        <w:r w:rsidRPr="00DD0643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_Toc121404471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11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18FBBDB8" w14:textId="42E6A0FE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2" w:history="1">
        <w:r w:rsidRPr="00DD0643">
          <w:rPr>
            <w:rStyle w:val="ad"/>
            <w:noProof/>
            <w:sz w:val="28"/>
            <w:szCs w:val="28"/>
          </w:rPr>
          <w:t>2.1.9 Приложения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_Toc121404472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11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CA9F265" w14:textId="75C7C07E" w:rsidR="00DD0643" w:rsidRPr="00DD0643" w:rsidRDefault="00DD0643" w:rsidP="00DD0643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3" w:history="1">
        <w:r w:rsidRPr="00DD0643">
          <w:rPr>
            <w:rStyle w:val="ad"/>
            <w:noProof/>
            <w:sz w:val="28"/>
            <w:szCs w:val="28"/>
          </w:rPr>
          <w:t>2.2 Описание проекта в Trello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_Toc121404473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11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EC4C928" w14:textId="47F4EAA9" w:rsidR="00DD0643" w:rsidRPr="00DD0643" w:rsidRDefault="00DD0643" w:rsidP="00DD0643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4" w:history="1">
        <w:r w:rsidRPr="00DD0643">
          <w:rPr>
            <w:rStyle w:val="ad"/>
            <w:noProof/>
            <w:sz w:val="28"/>
            <w:szCs w:val="28"/>
          </w:rPr>
          <w:t>2.3 Проектирование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_Toc121404474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12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E65F3C7" w14:textId="2D9CC25D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5" w:history="1">
        <w:r w:rsidRPr="00DD0643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_Toc121404475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12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7845D0A9" w14:textId="1FDE9B7D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6" w:history="1">
        <w:r w:rsidRPr="00DD0643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_Toc121404476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18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2962EC84" w14:textId="31E39AE2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7" w:history="1">
        <w:r w:rsidRPr="00DD0643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_Toc121404477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19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53184703" w14:textId="5DAAD866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8" w:history="1">
        <w:r w:rsidRPr="00DD0643">
          <w:rPr>
            <w:rStyle w:val="ad"/>
            <w:noProof/>
            <w:sz w:val="28"/>
            <w:szCs w:val="28"/>
          </w:rPr>
          <w:t>2.3.4 Диаграмма классов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_Toc121404478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20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5692DBB" w14:textId="3B43047E" w:rsidR="00DD0643" w:rsidRPr="00DD0643" w:rsidRDefault="00DD0643" w:rsidP="00DD0643">
      <w:pPr>
        <w:pStyle w:val="24"/>
        <w:tabs>
          <w:tab w:val="left" w:pos="880"/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79" w:history="1">
        <w:r w:rsidRPr="00DD0643">
          <w:rPr>
            <w:rStyle w:val="ad"/>
            <w:noProof/>
            <w:sz w:val="28"/>
            <w:szCs w:val="28"/>
          </w:rPr>
          <w:t>2.4</w:t>
        </w:r>
        <w:r w:rsidRPr="00DD064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D0643">
          <w:rPr>
            <w:rStyle w:val="ad"/>
            <w:noProof/>
            <w:sz w:val="28"/>
            <w:szCs w:val="28"/>
          </w:rPr>
          <w:t>Программная реализация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_Toc121404479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21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F0C5181" w14:textId="3C3DA94D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0" w:history="1">
        <w:r w:rsidRPr="00DD0643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_Toc121404480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21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69F6AEC" w14:textId="46817165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1" w:history="1">
        <w:r w:rsidRPr="00DD0643">
          <w:rPr>
            <w:rStyle w:val="ad"/>
            <w:noProof/>
            <w:sz w:val="28"/>
            <w:szCs w:val="28"/>
          </w:rPr>
          <w:t>2.4.2 Описание интерфейса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_Toc121404481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24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CD5CE42" w14:textId="645EDAF1" w:rsidR="00DD0643" w:rsidRPr="00DD0643" w:rsidRDefault="00DD0643" w:rsidP="00DD0643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2" w:history="1">
        <w:r w:rsidRPr="00DD0643">
          <w:rPr>
            <w:rStyle w:val="ad"/>
            <w:noProof/>
            <w:sz w:val="28"/>
            <w:szCs w:val="28"/>
          </w:rPr>
          <w:t>2.4.3 Тестирование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_Toc121404482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27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1566A62" w14:textId="491286EF" w:rsidR="00DD0643" w:rsidRPr="00DD0643" w:rsidRDefault="00DD0643" w:rsidP="00DD0643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3" w:history="1">
        <w:r w:rsidRPr="00DD0643">
          <w:rPr>
            <w:rStyle w:val="ad"/>
            <w:noProof/>
            <w:sz w:val="28"/>
            <w:szCs w:val="28"/>
          </w:rPr>
          <w:t>Заключение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_Toc121404483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34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B3BF21D" w14:textId="71ED0BC3" w:rsidR="00DD0643" w:rsidRPr="00DD0643" w:rsidRDefault="00DD0643" w:rsidP="00DD0643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4" w:history="1">
        <w:r w:rsidRPr="00DD0643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_Toc121404484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35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75C42B6F" w14:textId="7FC49060" w:rsidR="00DD0643" w:rsidRPr="00DD0643" w:rsidRDefault="00DD0643" w:rsidP="00DD0643">
      <w:pPr>
        <w:pStyle w:val="13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5" w:history="1">
        <w:r w:rsidRPr="00DD0643">
          <w:rPr>
            <w:rStyle w:val="ad"/>
            <w:noProof/>
            <w:sz w:val="28"/>
            <w:szCs w:val="28"/>
          </w:rPr>
          <w:t>Приложение А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_Toc121404485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36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01C33218" w14:textId="492E1065" w:rsidR="00DD0643" w:rsidRPr="00DD0643" w:rsidRDefault="00DD0643" w:rsidP="00DD0643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6" w:history="1">
        <w:r w:rsidRPr="00DD0643">
          <w:rPr>
            <w:rStyle w:val="ad"/>
            <w:noProof/>
            <w:sz w:val="28"/>
            <w:szCs w:val="28"/>
          </w:rPr>
          <w:t>Фрагмент сгенерированной документации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_Toc121404486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36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3865846F" w14:textId="0959DE86" w:rsidR="00DD0643" w:rsidRPr="00DD0643" w:rsidRDefault="00DD0643" w:rsidP="00DD0643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1404487" w:history="1">
        <w:r w:rsidRPr="00DD0643">
          <w:rPr>
            <w:rStyle w:val="ad"/>
            <w:noProof/>
            <w:sz w:val="28"/>
            <w:szCs w:val="28"/>
          </w:rPr>
          <w:t>Листинг</w:t>
        </w:r>
        <w:r w:rsidRPr="00DD0643">
          <w:rPr>
            <w:rStyle w:val="ad"/>
            <w:noProof/>
            <w:sz w:val="28"/>
            <w:szCs w:val="28"/>
            <w:lang w:val="en-US"/>
          </w:rPr>
          <w:t xml:space="preserve"> </w:t>
        </w:r>
        <w:r w:rsidRPr="00DD0643">
          <w:rPr>
            <w:rStyle w:val="ad"/>
            <w:noProof/>
            <w:sz w:val="28"/>
            <w:szCs w:val="28"/>
          </w:rPr>
          <w:t>программы</w:t>
        </w:r>
        <w:r w:rsidRPr="00DD0643">
          <w:rPr>
            <w:noProof/>
            <w:webHidden/>
            <w:sz w:val="28"/>
            <w:szCs w:val="28"/>
          </w:rPr>
          <w:tab/>
        </w:r>
        <w:r w:rsidRPr="00DD0643">
          <w:rPr>
            <w:noProof/>
            <w:webHidden/>
            <w:sz w:val="28"/>
            <w:szCs w:val="28"/>
          </w:rPr>
          <w:fldChar w:fldCharType="begin"/>
        </w:r>
        <w:r w:rsidRPr="00DD0643">
          <w:rPr>
            <w:noProof/>
            <w:webHidden/>
            <w:sz w:val="28"/>
            <w:szCs w:val="28"/>
          </w:rPr>
          <w:instrText xml:space="preserve"> PAGEREF _Toc121404487 \h </w:instrText>
        </w:r>
        <w:r w:rsidRPr="00DD0643">
          <w:rPr>
            <w:noProof/>
            <w:webHidden/>
            <w:sz w:val="28"/>
            <w:szCs w:val="28"/>
          </w:rPr>
        </w:r>
        <w:r w:rsidRPr="00DD0643">
          <w:rPr>
            <w:noProof/>
            <w:webHidden/>
            <w:sz w:val="28"/>
            <w:szCs w:val="28"/>
          </w:rPr>
          <w:fldChar w:fldCharType="separate"/>
        </w:r>
        <w:r w:rsidRPr="00DD0643">
          <w:rPr>
            <w:noProof/>
            <w:webHidden/>
            <w:sz w:val="28"/>
            <w:szCs w:val="28"/>
          </w:rPr>
          <w:t>36</w:t>
        </w:r>
        <w:r w:rsidRPr="00DD0643">
          <w:rPr>
            <w:noProof/>
            <w:webHidden/>
            <w:sz w:val="28"/>
            <w:szCs w:val="28"/>
          </w:rPr>
          <w:fldChar w:fldCharType="end"/>
        </w:r>
      </w:hyperlink>
    </w:p>
    <w:p w14:paraId="6F66C023" w14:textId="29965545" w:rsidR="00731CD7" w:rsidRPr="00957EBF" w:rsidRDefault="00731CD7" w:rsidP="00DD0643">
      <w:pPr>
        <w:pStyle w:val="af8"/>
        <w:ind w:firstLine="709"/>
      </w:pPr>
      <w:r w:rsidRPr="00DD0643">
        <w:fldChar w:fldCharType="end"/>
      </w:r>
    </w:p>
    <w:p w14:paraId="7E9E23A7" w14:textId="77777777" w:rsidR="00C4763D" w:rsidRPr="00957EBF" w:rsidRDefault="00731CD7" w:rsidP="00C4763D">
      <w:pPr>
        <w:pStyle w:val="12"/>
        <w:ind w:firstLine="0"/>
        <w:jc w:val="center"/>
      </w:pPr>
      <w:r w:rsidRPr="00957EBF">
        <w:br w:type="page"/>
      </w:r>
      <w:bookmarkStart w:id="19" w:name="_Toc460918489"/>
      <w:bookmarkStart w:id="20" w:name="_Toc18609385"/>
      <w:bookmarkStart w:id="21" w:name="_Toc121404458"/>
      <w:r w:rsidR="00C4763D" w:rsidRPr="00957EBF">
        <w:lastRenderedPageBreak/>
        <w:t>Введение</w:t>
      </w:r>
      <w:bookmarkEnd w:id="19"/>
      <w:bookmarkEnd w:id="20"/>
      <w:bookmarkEnd w:id="21"/>
    </w:p>
    <w:p w14:paraId="13CAABD1" w14:textId="77777777" w:rsidR="00C4763D" w:rsidRPr="00957EBF" w:rsidRDefault="00C4763D" w:rsidP="00C4763D">
      <w:pPr>
        <w:pStyle w:val="aa"/>
      </w:pPr>
      <w:r w:rsidRPr="00957EBF">
        <w:t>В рамках проекта осуществляется проектирование и разработка программного обеспечения, обеспечивающего:</w:t>
      </w:r>
    </w:p>
    <w:p w14:paraId="612E2500" w14:textId="77777777" w:rsidR="00C4763D" w:rsidRPr="008C1739" w:rsidRDefault="00C4763D" w:rsidP="00C4763D">
      <w:pPr>
        <w:pStyle w:val="aa"/>
        <w:ind w:firstLine="0"/>
      </w:pPr>
      <w:r>
        <w:tab/>
        <w:t xml:space="preserve">конвертацию файлов структуры </w:t>
      </w:r>
      <w:r w:rsidRPr="008C1739">
        <w:t xml:space="preserve">Enterprise </w:t>
      </w:r>
      <w:proofErr w:type="spellStart"/>
      <w:r w:rsidRPr="008C1739">
        <w:t>Architect</w:t>
      </w:r>
      <w:proofErr w:type="spellEnd"/>
      <w:r>
        <w:t xml:space="preserve"> в формат </w:t>
      </w:r>
      <w:r w:rsidRPr="008C1739">
        <w:t>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8C1739">
        <w:t>.</w:t>
      </w:r>
    </w:p>
    <w:p w14:paraId="424E540E" w14:textId="77777777" w:rsidR="00C4763D" w:rsidRPr="00957EBF" w:rsidRDefault="00C4763D" w:rsidP="00C4763D">
      <w:pPr>
        <w:pStyle w:val="aa"/>
      </w:pPr>
      <w:r w:rsidRPr="00C4763D">
        <w:t>Актуальность разрабатываемого программного обеспечения</w:t>
      </w:r>
      <w:r w:rsidRPr="00957EBF">
        <w:rPr>
          <w:rStyle w:val="afa"/>
        </w:rPr>
        <w:t xml:space="preserve"> </w:t>
      </w:r>
      <w:r w:rsidRPr="00957EBF">
        <w:t>определяется</w:t>
      </w:r>
      <w:r>
        <w:t xml:space="preserve"> временными затратами в рамках ручного переноса проектов между системами.</w:t>
      </w:r>
    </w:p>
    <w:p w14:paraId="51FB7BDF" w14:textId="77777777" w:rsidR="00C4763D" w:rsidRPr="00957EBF" w:rsidRDefault="00C4763D" w:rsidP="00C4763D">
      <w:pPr>
        <w:pStyle w:val="aa"/>
      </w:pPr>
      <w:r w:rsidRPr="00957EBF">
        <w:t xml:space="preserve">Разрабатываемый программное обеспечение должно автоматизировать деятельность специалистов, в области </w:t>
      </w:r>
      <w:r>
        <w:t>проектирования информационных систем</w:t>
      </w:r>
      <w:r w:rsidRPr="00957EBF">
        <w:t xml:space="preserve">, сокращая их временные затраты при </w:t>
      </w:r>
      <w:r>
        <w:t>переносе и поддержании в актуальном состоянии проектов разной структуры в рамках представленных систем.</w:t>
      </w:r>
    </w:p>
    <w:p w14:paraId="4BA63D4C" w14:textId="4F916A9F" w:rsidR="00245976" w:rsidRDefault="00245976">
      <w:pPr>
        <w:spacing w:after="200" w:line="276" w:lineRule="auto"/>
        <w:rPr>
          <w:sz w:val="28"/>
        </w:rPr>
      </w:pPr>
      <w:r>
        <w:br w:type="page"/>
      </w:r>
    </w:p>
    <w:p w14:paraId="14C0F170" w14:textId="77777777" w:rsidR="00245976" w:rsidRPr="00957EBF" w:rsidRDefault="00245976" w:rsidP="00245976">
      <w:pPr>
        <w:pStyle w:val="12"/>
      </w:pPr>
      <w:bookmarkStart w:id="22" w:name="_Toc460918490"/>
      <w:bookmarkStart w:id="23" w:name="_Toc18609386"/>
      <w:bookmarkStart w:id="24" w:name="_Toc121404459"/>
      <w:r w:rsidRPr="004A67C0">
        <w:lastRenderedPageBreak/>
        <w:t xml:space="preserve">1 </w:t>
      </w:r>
      <w:r w:rsidRPr="00957EBF">
        <w:t>Общая часть</w:t>
      </w:r>
      <w:bookmarkEnd w:id="22"/>
      <w:bookmarkEnd w:id="23"/>
      <w:bookmarkEnd w:id="24"/>
    </w:p>
    <w:p w14:paraId="48FB2197" w14:textId="128B841F" w:rsidR="00245976" w:rsidRDefault="00245976" w:rsidP="00245976">
      <w:pPr>
        <w:pStyle w:val="23"/>
        <w:ind w:left="709" w:firstLine="0"/>
      </w:pPr>
      <w:bookmarkStart w:id="25" w:name="_Toc341547953"/>
      <w:bookmarkStart w:id="26" w:name="_Toc379672190"/>
      <w:bookmarkStart w:id="27" w:name="_Toc404780342"/>
      <w:bookmarkStart w:id="28" w:name="_Toc406411818"/>
      <w:bookmarkStart w:id="29" w:name="_Toc406411868"/>
      <w:bookmarkStart w:id="30" w:name="_Toc413833805"/>
      <w:bookmarkStart w:id="31" w:name="_Toc460918491"/>
      <w:bookmarkStart w:id="32" w:name="_Toc18609387"/>
      <w:bookmarkStart w:id="33" w:name="_Toc121404460"/>
      <w:r>
        <w:t xml:space="preserve">1.1 </w:t>
      </w:r>
      <w:r w:rsidRPr="00957EBF">
        <w:t>Описание предметной области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54477C4" w14:textId="77777777" w:rsidR="00245976" w:rsidRDefault="00245976" w:rsidP="00245976">
      <w:pPr>
        <w:pStyle w:val="aa"/>
      </w:pPr>
      <w:r>
        <w:t xml:space="preserve">Программный компонент осуществляет процесс конвертации файлов </w:t>
      </w:r>
      <w:r w:rsidRPr="00D70BFF">
        <w:rPr>
          <w:lang w:val="en-US"/>
        </w:rPr>
        <w:t>Enterprise</w:t>
      </w:r>
      <w:r w:rsidRPr="00D70BFF">
        <w:t xml:space="preserve"> </w:t>
      </w:r>
      <w:r w:rsidRPr="00D70BFF">
        <w:rPr>
          <w:lang w:val="en-US"/>
        </w:rPr>
        <w:t>Architect</w:t>
      </w:r>
      <w:r w:rsidRPr="00D70BFF">
        <w:t xml:space="preserve"> формат</w:t>
      </w:r>
      <w:r>
        <w:t>а</w:t>
      </w:r>
      <w:r w:rsidRPr="00D70BFF">
        <w:t xml:space="preserve"> редактора продукционных баз знаний</w:t>
      </w:r>
      <w:r>
        <w:t xml:space="preserve"> </w:t>
      </w:r>
      <w:r>
        <w:rPr>
          <w:lang w:val="en-US"/>
        </w:rPr>
        <w:t>EKB</w:t>
      </w:r>
      <w:r>
        <w:t xml:space="preserve">. </w:t>
      </w:r>
    </w:p>
    <w:p w14:paraId="0EB39936" w14:textId="77777777" w:rsidR="00245976" w:rsidRDefault="00245976" w:rsidP="00245976">
      <w:pPr>
        <w:pStyle w:val="aa"/>
      </w:pPr>
      <w:r>
        <w:t xml:space="preserve">Редактор баз знаний </w:t>
      </w:r>
      <w:r>
        <w:rPr>
          <w:lang w:val="en-US"/>
        </w:rPr>
        <w:t>EKB</w:t>
      </w:r>
      <w:r w:rsidRPr="000C6459">
        <w:t xml:space="preserve"> </w:t>
      </w:r>
      <w:r>
        <w:t xml:space="preserve">сохраняет проекты с </w:t>
      </w:r>
      <w:proofErr w:type="gramStart"/>
      <w:r>
        <w:t xml:space="preserve">расширением </w:t>
      </w:r>
      <w:r w:rsidRPr="000C6459">
        <w:t>.</w:t>
      </w:r>
      <w:proofErr w:type="spellStart"/>
      <w:r>
        <w:rPr>
          <w:lang w:val="en-US"/>
        </w:rPr>
        <w:t>ekb</w:t>
      </w:r>
      <w:proofErr w:type="spellEnd"/>
      <w:proofErr w:type="gramEnd"/>
      <w:r>
        <w:t xml:space="preserve"> и содержит многоуровневую структуру.</w:t>
      </w:r>
    </w:p>
    <w:p w14:paraId="1B095B86" w14:textId="77777777" w:rsidR="00245976" w:rsidRDefault="00245976" w:rsidP="00245976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5A39B1D9" wp14:editId="14DFD08C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852" cy="314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8F247" w14:textId="60FCAD5A" w:rsidR="00245976" w:rsidRPr="004B2918" w:rsidRDefault="00245976" w:rsidP="00245976">
      <w:pPr>
        <w:pStyle w:val="aa"/>
        <w:ind w:firstLine="0"/>
        <w:jc w:val="center"/>
      </w:pPr>
      <w:r>
        <w:t xml:space="preserve">Рисунок </w:t>
      </w:r>
      <w:r w:rsidR="00DD5D02">
        <w:t>1</w:t>
      </w:r>
      <w:r w:rsidRPr="007521A5">
        <w:t xml:space="preserve"> – </w:t>
      </w:r>
      <w:r>
        <w:t xml:space="preserve">Фрагмент структуры </w:t>
      </w:r>
      <w:proofErr w:type="gramStart"/>
      <w:r>
        <w:t xml:space="preserve">файла </w:t>
      </w:r>
      <w:r w:rsidRPr="007521A5">
        <w:t>.</w:t>
      </w:r>
      <w:proofErr w:type="spellStart"/>
      <w:r>
        <w:rPr>
          <w:lang w:val="en-US"/>
        </w:rPr>
        <w:t>ekb</w:t>
      </w:r>
      <w:proofErr w:type="spellEnd"/>
      <w:proofErr w:type="gramEnd"/>
    </w:p>
    <w:p w14:paraId="5F437C63" w14:textId="77777777" w:rsidR="00245976" w:rsidRPr="004B2918" w:rsidRDefault="00245976" w:rsidP="00245976">
      <w:pPr>
        <w:pStyle w:val="aa"/>
        <w:ind w:firstLine="0"/>
        <w:jc w:val="center"/>
      </w:pPr>
    </w:p>
    <w:p w14:paraId="3B07BFB3" w14:textId="77777777" w:rsidR="00245976" w:rsidRPr="00245976" w:rsidRDefault="00245976" w:rsidP="00245976">
      <w:pPr>
        <w:pStyle w:val="aa"/>
      </w:pPr>
      <w:r w:rsidRPr="00245976">
        <w:t xml:space="preserve">CASE-инструмент для проектирования и конструирования программного обеспечения хранит файлы с </w:t>
      </w:r>
      <w:proofErr w:type="gramStart"/>
      <w:r w:rsidRPr="00245976">
        <w:t>расширением .</w:t>
      </w:r>
      <w:proofErr w:type="spellStart"/>
      <w:r w:rsidRPr="00245976">
        <w:t>xmi</w:t>
      </w:r>
      <w:proofErr w:type="spellEnd"/>
      <w:proofErr w:type="gramEnd"/>
      <w:r w:rsidRPr="00245976">
        <w:t>. XMI – стандарт OMG (Object Management Group) для обмена метаданными с помощью языка XML. Может использоваться для любых метаданных, если их метамодель может быть выражена с помощью MOF (</w:t>
      </w:r>
      <w:proofErr w:type="spellStart"/>
      <w:r w:rsidRPr="00245976">
        <w:t>Meta</w:t>
      </w:r>
      <w:proofErr w:type="spellEnd"/>
      <w:r w:rsidRPr="00245976">
        <w:t xml:space="preserve">-Object </w:t>
      </w:r>
      <w:proofErr w:type="spellStart"/>
      <w:r w:rsidRPr="00245976">
        <w:t>Facility</w:t>
      </w:r>
      <w:proofErr w:type="spellEnd"/>
      <w:r w:rsidRPr="00245976">
        <w:t>). Наиболее часто XMI применяется как формат обмена UML-моделями.</w:t>
      </w:r>
    </w:p>
    <w:p w14:paraId="335218C9" w14:textId="77777777" w:rsidR="00245976" w:rsidRDefault="00245976" w:rsidP="00245976">
      <w:pPr>
        <w:pStyle w:val="aa"/>
        <w:ind w:firstLine="0"/>
        <w:jc w:val="center"/>
      </w:pPr>
      <w:r w:rsidRPr="00D72F59">
        <w:rPr>
          <w:noProof/>
        </w:rPr>
        <w:drawing>
          <wp:inline distT="0" distB="0" distL="0" distR="0" wp14:anchorId="38BC070C" wp14:editId="20673266">
            <wp:extent cx="3350313" cy="2526172"/>
            <wp:effectExtent l="19050" t="19050" r="2159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136" cy="2535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D99EE" w14:textId="23F4D107" w:rsidR="00245976" w:rsidRDefault="00245976" w:rsidP="00245976">
      <w:pPr>
        <w:pStyle w:val="aa"/>
        <w:ind w:firstLine="0"/>
        <w:jc w:val="center"/>
      </w:pPr>
      <w:r>
        <w:t xml:space="preserve">Рисунок </w:t>
      </w:r>
      <w:r w:rsidR="00DD5D02">
        <w:t>2</w:t>
      </w:r>
      <w:r w:rsidRPr="007521A5">
        <w:t xml:space="preserve"> – </w:t>
      </w:r>
      <w:r>
        <w:t xml:space="preserve">Фрагмент структуры </w:t>
      </w:r>
      <w:proofErr w:type="gramStart"/>
      <w:r>
        <w:t xml:space="preserve">файла </w:t>
      </w:r>
      <w:r w:rsidRPr="007521A5">
        <w:t>.</w:t>
      </w:r>
      <w:proofErr w:type="spellStart"/>
      <w:r>
        <w:rPr>
          <w:lang w:val="en-US"/>
        </w:rPr>
        <w:t>xmi</w:t>
      </w:r>
      <w:proofErr w:type="spellEnd"/>
      <w:proofErr w:type="gramEnd"/>
    </w:p>
    <w:p w14:paraId="2657212B" w14:textId="77777777" w:rsidR="00245976" w:rsidRDefault="00245976" w:rsidP="00245976">
      <w:pPr>
        <w:pStyle w:val="aa"/>
        <w:ind w:firstLine="0"/>
      </w:pPr>
    </w:p>
    <w:p w14:paraId="77A04310" w14:textId="2F837FE8" w:rsidR="00245976" w:rsidRDefault="00245976" w:rsidP="00245976">
      <w:pPr>
        <w:pStyle w:val="aa"/>
      </w:pPr>
      <w:r>
        <w:lastRenderedPageBreak/>
        <w:t xml:space="preserve">Дополнительно программный компонент предоставляет возможность выбора пользователем места хранения </w:t>
      </w:r>
      <w:proofErr w:type="gramStart"/>
      <w:r>
        <w:t xml:space="preserve">файла </w:t>
      </w:r>
      <w:r w:rsidRPr="00315802">
        <w:t>.</w:t>
      </w:r>
      <w:proofErr w:type="spellStart"/>
      <w:r>
        <w:rPr>
          <w:lang w:val="en-US"/>
        </w:rPr>
        <w:t>xmi</w:t>
      </w:r>
      <w:proofErr w:type="spellEnd"/>
      <w:proofErr w:type="gramEnd"/>
      <w:r>
        <w:t xml:space="preserve"> и места сохранения конвертированного файла </w:t>
      </w:r>
      <w:r w:rsidRPr="00315802">
        <w:t>.</w:t>
      </w:r>
      <w:proofErr w:type="spellStart"/>
      <w:r>
        <w:rPr>
          <w:lang w:val="en-US"/>
        </w:rPr>
        <w:t>ekb</w:t>
      </w:r>
      <w:proofErr w:type="spellEnd"/>
      <w:r>
        <w:t xml:space="preserve">. </w:t>
      </w:r>
    </w:p>
    <w:p w14:paraId="62CEAB2A" w14:textId="77777777" w:rsidR="00135E44" w:rsidRPr="002E5739" w:rsidRDefault="00135E44" w:rsidP="00245976">
      <w:pPr>
        <w:pStyle w:val="aa"/>
      </w:pPr>
    </w:p>
    <w:p w14:paraId="3647D66B" w14:textId="5A33CF45" w:rsidR="00F65D56" w:rsidRPr="00957EBF" w:rsidRDefault="00F65D56" w:rsidP="00F65D56">
      <w:pPr>
        <w:pStyle w:val="23"/>
      </w:pPr>
      <w:bookmarkStart w:id="34" w:name="_Toc341547969"/>
      <w:bookmarkStart w:id="35" w:name="_Toc379672191"/>
      <w:bookmarkStart w:id="36" w:name="_Toc404780343"/>
      <w:bookmarkStart w:id="37" w:name="_Toc406411819"/>
      <w:bookmarkStart w:id="38" w:name="_Toc406411869"/>
      <w:bookmarkStart w:id="39" w:name="_Toc413833806"/>
      <w:bookmarkStart w:id="40" w:name="_Toc460918492"/>
      <w:bookmarkStart w:id="41" w:name="_Toc18609388"/>
      <w:bookmarkStart w:id="42" w:name="_Toc121404461"/>
      <w:r>
        <w:t xml:space="preserve">1.2 </w:t>
      </w:r>
      <w:r w:rsidRPr="00957EBF">
        <w:t>Постановка задачи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CF98489" w14:textId="6ADD032E" w:rsidR="00F65D56" w:rsidRPr="00F65D56" w:rsidRDefault="00F65D56" w:rsidP="00F65D56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0B5E686B" w14:textId="77777777" w:rsidR="00F65D56" w:rsidRPr="00957EBF" w:rsidRDefault="00F65D56" w:rsidP="00F65D56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3FD89308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728D82A7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39DA3E53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0495C129" w14:textId="77777777" w:rsidR="00F65D56" w:rsidRPr="00957EBF" w:rsidRDefault="00F65D56" w:rsidP="00F65D56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001FEE8E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640F7AF3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40ECB36A" w14:textId="77777777" w:rsidR="00F65D56" w:rsidRPr="00957EBF" w:rsidRDefault="00F65D56" w:rsidP="00F65D56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18B43932" w14:textId="73F33110" w:rsidR="00B31FAA" w:rsidRDefault="00B31FAA">
      <w:pPr>
        <w:spacing w:after="200" w:line="276" w:lineRule="auto"/>
        <w:rPr>
          <w:sz w:val="28"/>
        </w:rPr>
      </w:pPr>
      <w:r>
        <w:br w:type="page"/>
      </w:r>
    </w:p>
    <w:p w14:paraId="56E88377" w14:textId="77777777" w:rsidR="009B610B" w:rsidRDefault="009B610B" w:rsidP="009B610B">
      <w:pPr>
        <w:pStyle w:val="12"/>
      </w:pPr>
      <w:bookmarkStart w:id="43" w:name="_Toc121404462"/>
      <w:r>
        <w:lastRenderedPageBreak/>
        <w:t>2 Специальная часть</w:t>
      </w:r>
      <w:bookmarkEnd w:id="43"/>
    </w:p>
    <w:p w14:paraId="31084266" w14:textId="77777777" w:rsidR="009B610B" w:rsidRDefault="009B610B" w:rsidP="009B610B">
      <w:pPr>
        <w:pStyle w:val="23"/>
      </w:pPr>
      <w:bookmarkStart w:id="44" w:name="_Toc121404463"/>
      <w:r>
        <w:t>2.1 Техническое задание</w:t>
      </w:r>
      <w:bookmarkEnd w:id="44"/>
    </w:p>
    <w:p w14:paraId="24E8188D" w14:textId="77777777" w:rsidR="009B610B" w:rsidRDefault="009B610B" w:rsidP="009B610B">
      <w:pPr>
        <w:pStyle w:val="31"/>
      </w:pPr>
      <w:bookmarkStart w:id="45" w:name="_Toc121404464"/>
      <w:r>
        <w:t>2.1.1 Введение</w:t>
      </w:r>
      <w:bookmarkEnd w:id="45"/>
    </w:p>
    <w:p w14:paraId="7702965C" w14:textId="77777777" w:rsidR="009B610B" w:rsidRDefault="009B610B" w:rsidP="009B610B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r w:rsidRPr="00327D80">
        <w:t xml:space="preserve">Enterprise </w:t>
      </w:r>
      <w:proofErr w:type="spellStart"/>
      <w:r w:rsidRPr="00327D80">
        <w:t>Architect</w:t>
      </w:r>
      <w:proofErr w:type="spellEnd"/>
      <w:r w:rsidRPr="00327D80">
        <w:t xml:space="preserve"> </w:t>
      </w:r>
      <w:r>
        <w:t xml:space="preserve">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394F5004" w14:textId="77777777" w:rsidR="009B610B" w:rsidRDefault="009B610B" w:rsidP="009B610B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32BD8863" w14:textId="77777777" w:rsidR="009B610B" w:rsidRDefault="009B610B" w:rsidP="009B610B">
      <w:pPr>
        <w:pStyle w:val="aa"/>
      </w:pPr>
      <w:r>
        <w:t xml:space="preserve">Разрабатываемая программа позволит экспортировать проекты продукционных баз знаний </w:t>
      </w:r>
      <w:r>
        <w:rPr>
          <w:lang w:val="en-US"/>
        </w:rPr>
        <w:t>EKB</w:t>
      </w:r>
      <w:r>
        <w:t xml:space="preserve"> в файлы для работы в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F15132">
        <w:t xml:space="preserve"> </w:t>
      </w:r>
      <w:r>
        <w:t>в автоматическом режиме.</w:t>
      </w:r>
    </w:p>
    <w:p w14:paraId="2C261D20" w14:textId="77777777" w:rsidR="009B610B" w:rsidRDefault="009B610B" w:rsidP="009B610B">
      <w:pPr>
        <w:pStyle w:val="aa"/>
      </w:pPr>
    </w:p>
    <w:p w14:paraId="4D382253" w14:textId="77777777" w:rsidR="009B610B" w:rsidRDefault="009B610B" w:rsidP="009B610B">
      <w:pPr>
        <w:pStyle w:val="31"/>
      </w:pPr>
      <w:bookmarkStart w:id="46" w:name="_Toc121404465"/>
      <w:r>
        <w:t>2.1.2 Общие сведения</w:t>
      </w:r>
      <w:bookmarkEnd w:id="46"/>
    </w:p>
    <w:p w14:paraId="7D89B1DA" w14:textId="77777777" w:rsidR="009B610B" w:rsidRDefault="009B610B" w:rsidP="009B610B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2678E106" w14:textId="77777777" w:rsidR="009B610B" w:rsidRDefault="009B610B" w:rsidP="009B610B">
      <w:pPr>
        <w:pStyle w:val="aa"/>
        <w:numPr>
          <w:ilvl w:val="0"/>
          <w:numId w:val="21"/>
        </w:numPr>
        <w:ind w:left="0" w:firstLine="709"/>
      </w:pPr>
      <w:r>
        <w:t>Полное название системы</w:t>
      </w:r>
    </w:p>
    <w:p w14:paraId="065D5B28" w14:textId="77777777" w:rsidR="009B610B" w:rsidRDefault="009B610B" w:rsidP="009B610B">
      <w:pPr>
        <w:pStyle w:val="aa"/>
      </w:pPr>
      <w:r>
        <w:t>Программный компонент «Транслятор файлов структуры».</w:t>
      </w:r>
    </w:p>
    <w:p w14:paraId="467EB4F2" w14:textId="77777777" w:rsidR="009B610B" w:rsidRDefault="009B610B" w:rsidP="009B610B">
      <w:pPr>
        <w:pStyle w:val="aa"/>
        <w:numPr>
          <w:ilvl w:val="0"/>
          <w:numId w:val="21"/>
        </w:numPr>
        <w:ind w:left="0" w:firstLine="709"/>
      </w:pPr>
      <w:r>
        <w:t>Шифр системы</w:t>
      </w:r>
    </w:p>
    <w:p w14:paraId="05F07039" w14:textId="77777777" w:rsidR="009B610B" w:rsidRDefault="009B610B" w:rsidP="009B610B">
      <w:pPr>
        <w:pStyle w:val="aa"/>
      </w:pPr>
      <w:r>
        <w:t>Шифр системы – ПК ТФС.</w:t>
      </w:r>
    </w:p>
    <w:p w14:paraId="740DF90B" w14:textId="77777777" w:rsidR="009B610B" w:rsidRDefault="009B610B" w:rsidP="009B610B">
      <w:pPr>
        <w:pStyle w:val="aa"/>
      </w:pPr>
    </w:p>
    <w:p w14:paraId="57181FFE" w14:textId="77777777" w:rsidR="009B610B" w:rsidRDefault="009B610B" w:rsidP="009B610B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53903CFF" w14:textId="77777777" w:rsidR="009B610B" w:rsidRDefault="009B610B" w:rsidP="009B610B">
      <w:pPr>
        <w:pStyle w:val="aa"/>
        <w:numPr>
          <w:ilvl w:val="0"/>
          <w:numId w:val="22"/>
        </w:numPr>
        <w:ind w:left="0" w:firstLine="709"/>
      </w:pPr>
      <w:r>
        <w:t>Заказчик</w:t>
      </w:r>
    </w:p>
    <w:p w14:paraId="5F80E7CA" w14:textId="77777777" w:rsidR="009B610B" w:rsidRPr="00B44E54" w:rsidRDefault="009B610B" w:rsidP="009B610B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6F491276" w14:textId="77777777" w:rsidR="009B610B" w:rsidRPr="00B44E54" w:rsidRDefault="009B610B" w:rsidP="009B610B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61563027" w14:textId="77777777" w:rsidR="009B610B" w:rsidRDefault="009B610B" w:rsidP="009B610B">
      <w:pPr>
        <w:pStyle w:val="aa"/>
        <w:numPr>
          <w:ilvl w:val="0"/>
          <w:numId w:val="22"/>
        </w:numPr>
        <w:ind w:left="0" w:firstLine="709"/>
      </w:pPr>
      <w:r>
        <w:t>Исполнитель</w:t>
      </w:r>
    </w:p>
    <w:p w14:paraId="4282289A" w14:textId="77777777" w:rsidR="009B610B" w:rsidRDefault="009B610B" w:rsidP="009B610B">
      <w:pPr>
        <w:pStyle w:val="aa"/>
      </w:pPr>
      <w:r w:rsidRPr="00B44E54">
        <w:t>Студент Вовиков Д.Е.</w:t>
      </w:r>
    </w:p>
    <w:p w14:paraId="165C6D05" w14:textId="77777777" w:rsidR="009B610B" w:rsidRDefault="009B610B" w:rsidP="009B610B">
      <w:pPr>
        <w:pStyle w:val="aa"/>
      </w:pPr>
    </w:p>
    <w:p w14:paraId="72CF20D2" w14:textId="77777777" w:rsidR="009B610B" w:rsidRDefault="009B610B" w:rsidP="009B610B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0F2B077C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Основания для разработки программного компонента</w:t>
      </w:r>
    </w:p>
    <w:p w14:paraId="00CAE8CE" w14:textId="77777777" w:rsidR="009B610B" w:rsidRPr="00984F83" w:rsidRDefault="009B610B" w:rsidP="009B610B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0351E8A1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Основания для разработки документа</w:t>
      </w:r>
    </w:p>
    <w:p w14:paraId="78560808" w14:textId="77777777" w:rsidR="009B610B" w:rsidRPr="00984F83" w:rsidRDefault="009B610B" w:rsidP="009B610B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177F124E" w14:textId="77777777" w:rsidR="009B610B" w:rsidRPr="00907928" w:rsidRDefault="009B610B" w:rsidP="009B610B">
      <w:pPr>
        <w:pStyle w:val="aa"/>
        <w:numPr>
          <w:ilvl w:val="0"/>
          <w:numId w:val="23"/>
        </w:numPr>
        <w:ind w:left="0" w:firstLine="709"/>
      </w:pPr>
      <w:r w:rsidRPr="00907928">
        <w:t>Нормативные документы</w:t>
      </w:r>
    </w:p>
    <w:p w14:paraId="00EDFB27" w14:textId="77777777" w:rsidR="009B610B" w:rsidRPr="00984F83" w:rsidRDefault="009B610B" w:rsidP="009B610B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44C8BF37" w14:textId="77777777" w:rsidR="009B610B" w:rsidRPr="00984F83" w:rsidRDefault="009B610B" w:rsidP="009B610B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645C75B9" w14:textId="77777777" w:rsidR="009B610B" w:rsidRPr="00984F83" w:rsidRDefault="009B610B" w:rsidP="009B610B">
      <w:pPr>
        <w:pStyle w:val="aa"/>
        <w:numPr>
          <w:ilvl w:val="0"/>
          <w:numId w:val="24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4A1D3038" w14:textId="77777777" w:rsidR="009B610B" w:rsidRPr="00984F83" w:rsidRDefault="009B610B" w:rsidP="009B610B">
      <w:pPr>
        <w:pStyle w:val="aa"/>
        <w:numPr>
          <w:ilvl w:val="0"/>
          <w:numId w:val="24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5CCFB167" w14:textId="77777777" w:rsidR="009B610B" w:rsidRDefault="009B610B" w:rsidP="009B610B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26D5AD30" w14:textId="77777777" w:rsidR="009B610B" w:rsidRDefault="009B610B" w:rsidP="009B610B">
      <w:pPr>
        <w:pStyle w:val="aa"/>
      </w:pPr>
    </w:p>
    <w:p w14:paraId="6E61CC12" w14:textId="77777777" w:rsidR="009B610B" w:rsidRPr="00984F83" w:rsidRDefault="009B610B" w:rsidP="009B610B">
      <w:pPr>
        <w:pStyle w:val="aa"/>
      </w:pPr>
    </w:p>
    <w:p w14:paraId="38DED33D" w14:textId="77777777" w:rsidR="009B610B" w:rsidRDefault="009B610B" w:rsidP="009B610B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575A9902" w14:textId="77777777" w:rsidR="009B610B" w:rsidRDefault="009B610B" w:rsidP="009B610B">
      <w:pPr>
        <w:pStyle w:val="aa"/>
      </w:pPr>
      <w:r>
        <w:t>Начало разработки – «01» сентября 2022 г.</w:t>
      </w:r>
    </w:p>
    <w:p w14:paraId="49ACD75D" w14:textId="77777777" w:rsidR="009B610B" w:rsidRDefault="009B610B" w:rsidP="009B610B">
      <w:pPr>
        <w:pStyle w:val="aa"/>
      </w:pPr>
      <w:r>
        <w:t>Окончание разработки – «25» декабря 2022 г.</w:t>
      </w:r>
    </w:p>
    <w:p w14:paraId="06CEEB5F" w14:textId="77777777" w:rsidR="009B610B" w:rsidRDefault="009B610B" w:rsidP="009B610B">
      <w:pPr>
        <w:pStyle w:val="aa"/>
      </w:pPr>
    </w:p>
    <w:p w14:paraId="4B285428" w14:textId="77777777" w:rsidR="009B610B" w:rsidRPr="00A1592F" w:rsidRDefault="009B610B" w:rsidP="009B610B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653168A8" w14:textId="77777777" w:rsidR="009B610B" w:rsidRDefault="009B610B" w:rsidP="009B610B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3388E4FA" w14:textId="77777777" w:rsidR="009B610B" w:rsidRDefault="009B610B" w:rsidP="009B610B">
      <w:pPr>
        <w:pStyle w:val="aa"/>
      </w:pPr>
      <w:r>
        <w:t>Порядок финансирования определяется условиями методического указания.</w:t>
      </w:r>
    </w:p>
    <w:p w14:paraId="25C50C89" w14:textId="77777777" w:rsidR="009B610B" w:rsidRDefault="009B610B" w:rsidP="009B610B">
      <w:pPr>
        <w:pStyle w:val="aa"/>
      </w:pPr>
    </w:p>
    <w:p w14:paraId="137EA2B6" w14:textId="77777777" w:rsidR="009B610B" w:rsidRDefault="009B610B" w:rsidP="009B610B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7C34E9C5" w14:textId="77777777" w:rsidR="009B610B" w:rsidRPr="008D045D" w:rsidRDefault="009B610B" w:rsidP="009B610B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14F9199D" w14:textId="77777777" w:rsidR="009B610B" w:rsidRDefault="009B610B" w:rsidP="009B610B">
      <w:pPr>
        <w:pStyle w:val="aa"/>
      </w:pPr>
    </w:p>
    <w:p w14:paraId="33585701" w14:textId="77777777" w:rsidR="009B610B" w:rsidRDefault="009B610B" w:rsidP="009B610B">
      <w:pPr>
        <w:pStyle w:val="31"/>
      </w:pPr>
      <w:bookmarkStart w:id="47" w:name="_Toc121404466"/>
      <w:r>
        <w:t>2.1.3 Назначение и цели создания</w:t>
      </w:r>
      <w:bookmarkEnd w:id="47"/>
    </w:p>
    <w:p w14:paraId="5F0E9954" w14:textId="77777777" w:rsidR="009B610B" w:rsidRPr="00A23102" w:rsidRDefault="009B610B" w:rsidP="009B610B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4E1D0ECC" w14:textId="77777777" w:rsidR="009B610B" w:rsidRDefault="009B610B" w:rsidP="009B610B">
      <w:pPr>
        <w:pStyle w:val="aa"/>
      </w:pPr>
      <w:r>
        <w:t xml:space="preserve">Программный компонент ПК ТФС предназначен для автоматической конвертации файлов прикладное </w:t>
      </w:r>
      <w:r>
        <w:rPr>
          <w:lang w:val="en-US"/>
        </w:rPr>
        <w:t>CASE</w:t>
      </w:r>
      <w:r w:rsidRPr="00F15132">
        <w:t>-</w:t>
      </w:r>
      <w:r>
        <w:t xml:space="preserve">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>
        <w:t xml:space="preserve"> в </w:t>
      </w:r>
      <w:r w:rsidRPr="00DF359E">
        <w:t>формат редактора продукционных баз знаний</w:t>
      </w:r>
      <w:r>
        <w:t xml:space="preserve"> </w:t>
      </w:r>
      <w:r>
        <w:rPr>
          <w:lang w:val="en-US"/>
        </w:rPr>
        <w:t>EKB</w:t>
      </w:r>
      <w:r w:rsidRPr="00DF359E">
        <w:t>.</w:t>
      </w:r>
    </w:p>
    <w:p w14:paraId="4BCD756F" w14:textId="77777777" w:rsidR="009B610B" w:rsidRDefault="009B610B" w:rsidP="009B610B">
      <w:pPr>
        <w:pStyle w:val="aa"/>
      </w:pPr>
    </w:p>
    <w:p w14:paraId="241F0E8C" w14:textId="77777777" w:rsidR="009B610B" w:rsidRPr="00251592" w:rsidRDefault="009B610B" w:rsidP="009B610B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567DE7ED" w14:textId="77777777" w:rsidR="009B610B" w:rsidRDefault="009B610B" w:rsidP="009B610B">
      <w:pPr>
        <w:pStyle w:val="aa"/>
        <w:numPr>
          <w:ilvl w:val="0"/>
          <w:numId w:val="25"/>
        </w:numPr>
        <w:ind w:left="0" w:firstLine="709"/>
      </w:pPr>
      <w:r>
        <w:t>Цели создания и внедрения ПК ТФС:</w:t>
      </w:r>
    </w:p>
    <w:p w14:paraId="37374B7C" w14:textId="77777777" w:rsidR="009B610B" w:rsidRDefault="009B610B" w:rsidP="009B610B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5F57AC76" w14:textId="77777777" w:rsidR="009B610B" w:rsidRDefault="009B610B" w:rsidP="009B610B">
      <w:pPr>
        <w:pStyle w:val="aa"/>
        <w:numPr>
          <w:ilvl w:val="0"/>
          <w:numId w:val="25"/>
        </w:numPr>
        <w:ind w:left="0" w:firstLine="709"/>
      </w:pPr>
      <w:r>
        <w:t>Цели текущего этапа</w:t>
      </w:r>
    </w:p>
    <w:p w14:paraId="41801198" w14:textId="77777777" w:rsidR="009B610B" w:rsidRDefault="009B610B" w:rsidP="009B610B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692FCF2E" w14:textId="77777777" w:rsidR="009B610B" w:rsidRDefault="009B610B" w:rsidP="009B610B">
      <w:pPr>
        <w:pStyle w:val="aa"/>
      </w:pPr>
    </w:p>
    <w:p w14:paraId="6A2C052E" w14:textId="77777777" w:rsidR="009B610B" w:rsidRDefault="009B610B" w:rsidP="009B610B">
      <w:pPr>
        <w:pStyle w:val="31"/>
      </w:pPr>
      <w:bookmarkStart w:id="48" w:name="_Toc121404467"/>
      <w:r>
        <w:lastRenderedPageBreak/>
        <w:t>2.1.4 Характеристика объектов автоматизации</w:t>
      </w:r>
      <w:bookmarkEnd w:id="48"/>
    </w:p>
    <w:p w14:paraId="35CF9E03" w14:textId="77777777" w:rsidR="009B610B" w:rsidRPr="006B3981" w:rsidRDefault="009B610B" w:rsidP="009B610B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78EDACEE" w14:textId="77777777" w:rsidR="009B610B" w:rsidRDefault="009B610B" w:rsidP="009B610B">
      <w:pPr>
        <w:pStyle w:val="aa"/>
      </w:pPr>
      <w:r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5110307A" w14:textId="77777777" w:rsidR="009B610B" w:rsidRDefault="009B610B" w:rsidP="009B610B">
      <w:pPr>
        <w:pStyle w:val="aa"/>
      </w:pPr>
      <w:r>
        <w:t>Предметом автоматизации является процесс конвертации файлов структуры.</w:t>
      </w:r>
    </w:p>
    <w:p w14:paraId="7520A8A3" w14:textId="77777777" w:rsidR="009B610B" w:rsidRDefault="009B610B" w:rsidP="009B610B">
      <w:pPr>
        <w:pStyle w:val="aa"/>
      </w:pPr>
    </w:p>
    <w:p w14:paraId="00F259C6" w14:textId="77777777" w:rsidR="009B610B" w:rsidRPr="00A44672" w:rsidRDefault="009B610B" w:rsidP="009B610B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6C6AAB69" w14:textId="77777777" w:rsidR="009B610B" w:rsidRDefault="009B610B" w:rsidP="009B610B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533EDAF9" w14:textId="77777777" w:rsidR="009B610B" w:rsidRDefault="009B610B" w:rsidP="009B610B">
      <w:pPr>
        <w:pStyle w:val="aa"/>
      </w:pPr>
    </w:p>
    <w:p w14:paraId="2D636331" w14:textId="77777777" w:rsidR="009B610B" w:rsidRDefault="009B610B" w:rsidP="009B610B">
      <w:pPr>
        <w:pStyle w:val="31"/>
      </w:pPr>
      <w:bookmarkStart w:id="49" w:name="_Toc121404468"/>
      <w:r>
        <w:t>2.1.5 Требования к программе или программному изделию</w:t>
      </w:r>
      <w:bookmarkEnd w:id="49"/>
    </w:p>
    <w:p w14:paraId="58E11562" w14:textId="77777777" w:rsidR="009B610B" w:rsidRDefault="009B610B" w:rsidP="009B610B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4DFE2E7C" w14:textId="77777777" w:rsidR="009B610B" w:rsidRPr="00864AFD" w:rsidRDefault="009B610B" w:rsidP="009B610B">
      <w:pPr>
        <w:pStyle w:val="aa"/>
        <w:numPr>
          <w:ilvl w:val="0"/>
          <w:numId w:val="26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2B4A3BBE" w14:textId="77777777" w:rsidR="009B610B" w:rsidRPr="00864AFD" w:rsidRDefault="009B610B" w:rsidP="009B610B">
      <w:pPr>
        <w:pStyle w:val="aa"/>
      </w:pPr>
      <w:r w:rsidRPr="00864AFD">
        <w:t xml:space="preserve">указание пути к файлу программного 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864AFD">
        <w:t>;</w:t>
      </w:r>
    </w:p>
    <w:p w14:paraId="59E2A2B1" w14:textId="77777777" w:rsidR="009B610B" w:rsidRPr="00864AFD" w:rsidRDefault="009B610B" w:rsidP="009B610B">
      <w:pPr>
        <w:pStyle w:val="aa"/>
      </w:pPr>
      <w:r w:rsidRPr="00864AFD">
        <w:t>указание пути к месту сохранения конвертированного файла;</w:t>
      </w:r>
    </w:p>
    <w:p w14:paraId="668842C1" w14:textId="77777777" w:rsidR="009B610B" w:rsidRPr="00864AFD" w:rsidRDefault="009B610B" w:rsidP="009B610B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1475D9E1" w14:textId="77777777" w:rsidR="009B610B" w:rsidRPr="00864AFD" w:rsidRDefault="009B610B" w:rsidP="009B610B">
      <w:pPr>
        <w:pStyle w:val="aa"/>
      </w:pPr>
      <w:r w:rsidRPr="00864AFD">
        <w:t>оповещение пользователя об ошибке при конвертации файла.</w:t>
      </w:r>
    </w:p>
    <w:p w14:paraId="08345892" w14:textId="77777777" w:rsidR="009B610B" w:rsidRPr="00864AFD" w:rsidRDefault="009B610B" w:rsidP="009B610B">
      <w:pPr>
        <w:pStyle w:val="aa"/>
        <w:numPr>
          <w:ilvl w:val="0"/>
          <w:numId w:val="26"/>
        </w:numPr>
        <w:ind w:left="0" w:firstLine="709"/>
      </w:pPr>
      <w:r w:rsidRPr="00864AFD">
        <w:t>Исходные данные:</w:t>
      </w:r>
    </w:p>
    <w:p w14:paraId="5B36859F" w14:textId="77777777" w:rsidR="009B610B" w:rsidRPr="00864AFD" w:rsidRDefault="009B610B" w:rsidP="009B610B">
      <w:pPr>
        <w:pStyle w:val="aa"/>
      </w:pPr>
      <w:r w:rsidRPr="00864AFD">
        <w:t xml:space="preserve">путь к файлу программного средства </w:t>
      </w:r>
      <w:r w:rsidRPr="00F83008">
        <w:rPr>
          <w:lang w:val="en-US"/>
        </w:rPr>
        <w:t>Enterprise</w:t>
      </w:r>
      <w:r w:rsidRPr="00F15132">
        <w:t xml:space="preserve"> </w:t>
      </w:r>
      <w:r w:rsidRPr="00F83008">
        <w:rPr>
          <w:lang w:val="en-US"/>
        </w:rPr>
        <w:t>Architect</w:t>
      </w:r>
      <w:r w:rsidRPr="00864AFD">
        <w:t>;</w:t>
      </w:r>
    </w:p>
    <w:p w14:paraId="55B10186" w14:textId="77777777" w:rsidR="009B610B" w:rsidRPr="00864AFD" w:rsidRDefault="009B610B" w:rsidP="009B610B">
      <w:pPr>
        <w:pStyle w:val="aa"/>
      </w:pPr>
      <w:r w:rsidRPr="00864AFD">
        <w:t>пусть к месту сохранения конвертированного файла.</w:t>
      </w:r>
    </w:p>
    <w:p w14:paraId="02944694" w14:textId="77777777" w:rsidR="009B610B" w:rsidRDefault="009B610B" w:rsidP="009B610B">
      <w:pPr>
        <w:pStyle w:val="aa"/>
      </w:pPr>
    </w:p>
    <w:p w14:paraId="0D644787" w14:textId="77777777" w:rsidR="009B610B" w:rsidRDefault="009B610B" w:rsidP="009B610B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5B18BC84" w14:textId="77777777" w:rsidR="009B610B" w:rsidRDefault="009B610B" w:rsidP="009B610B">
      <w:pPr>
        <w:pStyle w:val="aa"/>
      </w:pPr>
      <w:r>
        <w:t>Предусмотреть контроль вводимой информации.</w:t>
      </w:r>
    </w:p>
    <w:p w14:paraId="5F0506D1" w14:textId="77777777" w:rsidR="009B610B" w:rsidRDefault="009B610B" w:rsidP="009B610B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5EE36B39" w14:textId="77777777" w:rsidR="009B610B" w:rsidRDefault="009B610B" w:rsidP="009B610B">
      <w:pPr>
        <w:pStyle w:val="aa"/>
      </w:pPr>
    </w:p>
    <w:p w14:paraId="559547BE" w14:textId="77777777" w:rsidR="009B610B" w:rsidRPr="008767C6" w:rsidRDefault="009B610B" w:rsidP="009B610B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5AEE1C4A" w14:textId="77777777" w:rsidR="009B610B" w:rsidRDefault="009B610B" w:rsidP="009B610B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7BC01BAB" w14:textId="77777777" w:rsidR="009B610B" w:rsidRDefault="009B610B" w:rsidP="009B610B">
      <w:pPr>
        <w:pStyle w:val="aa"/>
      </w:pPr>
      <w:r>
        <w:t>Минимальная конфигурация:</w:t>
      </w:r>
    </w:p>
    <w:p w14:paraId="13F278B1" w14:textId="77777777" w:rsidR="009B610B" w:rsidRDefault="009B610B" w:rsidP="009B610B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580CE4A8" w14:textId="77777777" w:rsidR="009B610B" w:rsidRDefault="009B610B" w:rsidP="009B610B">
      <w:pPr>
        <w:pStyle w:val="aa"/>
      </w:pPr>
      <w:r>
        <w:t>объем оперативного запоминающего устройства: 2048 Мб и более.</w:t>
      </w:r>
    </w:p>
    <w:p w14:paraId="01ACF061" w14:textId="77777777" w:rsidR="009B610B" w:rsidRDefault="009B610B" w:rsidP="009B610B">
      <w:pPr>
        <w:pStyle w:val="aa"/>
      </w:pPr>
    </w:p>
    <w:p w14:paraId="628E6991" w14:textId="77777777" w:rsidR="009B610B" w:rsidRDefault="009B610B" w:rsidP="009B610B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0C74BF97" w14:textId="77777777" w:rsidR="009B610B" w:rsidRDefault="009B610B" w:rsidP="009B610B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75E6BB26" w14:textId="77777777" w:rsidR="009B610B" w:rsidRDefault="009B610B" w:rsidP="009B610B">
      <w:pPr>
        <w:pStyle w:val="aa"/>
      </w:pPr>
    </w:p>
    <w:p w14:paraId="2FA6A2F5" w14:textId="77777777" w:rsidR="009B610B" w:rsidRDefault="009B610B" w:rsidP="009B610B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26C6581D" w14:textId="77777777" w:rsidR="009B610B" w:rsidRDefault="009B610B" w:rsidP="009B610B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222F1279" w14:textId="77777777" w:rsidR="009B610B" w:rsidRDefault="009B610B" w:rsidP="009B610B">
      <w:pPr>
        <w:pStyle w:val="aa"/>
      </w:pPr>
      <w:r>
        <w:lastRenderedPageBreak/>
        <w:t>- административные вопросы;</w:t>
      </w:r>
    </w:p>
    <w:p w14:paraId="02E47FCE" w14:textId="77777777" w:rsidR="009B610B" w:rsidRDefault="009B610B" w:rsidP="009B610B">
      <w:pPr>
        <w:pStyle w:val="aa"/>
      </w:pPr>
      <w:r>
        <w:t>- инженерно-технические вопросы;</w:t>
      </w:r>
    </w:p>
    <w:p w14:paraId="1307BF21" w14:textId="77777777" w:rsidR="009B610B" w:rsidRDefault="009B610B" w:rsidP="009B610B">
      <w:pPr>
        <w:pStyle w:val="aa"/>
      </w:pPr>
      <w:r>
        <w:t>- вопросы методического обеспечения.</w:t>
      </w:r>
    </w:p>
    <w:p w14:paraId="2B3C1ECC" w14:textId="77777777" w:rsidR="009B610B" w:rsidRDefault="009B610B" w:rsidP="009B610B">
      <w:pPr>
        <w:pStyle w:val="aa"/>
      </w:pPr>
    </w:p>
    <w:p w14:paraId="3C763F5E" w14:textId="77777777" w:rsidR="009B610B" w:rsidRDefault="009B610B" w:rsidP="009B610B">
      <w:pPr>
        <w:pStyle w:val="31"/>
      </w:pPr>
      <w:bookmarkStart w:id="50" w:name="_Toc121404469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0"/>
    </w:p>
    <w:p w14:paraId="1F69C906" w14:textId="77777777" w:rsidR="009B610B" w:rsidRDefault="009B610B" w:rsidP="009B610B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9B610B" w:rsidRPr="00ED16D9" w14:paraId="311B52AC" w14:textId="77777777" w:rsidTr="00205A8B">
        <w:tc>
          <w:tcPr>
            <w:tcW w:w="522" w:type="dxa"/>
            <w:shd w:val="clear" w:color="auto" w:fill="auto"/>
          </w:tcPr>
          <w:p w14:paraId="3851B6C8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31DDFB10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2BF55793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7E2D762B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9B610B" w:rsidRPr="00ED16D9" w14:paraId="6BB19520" w14:textId="77777777" w:rsidTr="00205A8B">
        <w:tc>
          <w:tcPr>
            <w:tcW w:w="522" w:type="dxa"/>
            <w:shd w:val="clear" w:color="auto" w:fill="auto"/>
          </w:tcPr>
          <w:p w14:paraId="003F5E7D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1A189843" w14:textId="77777777" w:rsidR="009B610B" w:rsidRPr="00ED16D9" w:rsidRDefault="009B610B" w:rsidP="00205A8B">
            <w:pPr>
              <w:pStyle w:val="aa"/>
              <w:ind w:firstLine="0"/>
            </w:pPr>
            <w:r>
              <w:rPr>
                <w:spacing w:val="-1"/>
              </w:rPr>
              <w:t>Выбор языка программирования и подходящей среды для разработки.</w:t>
            </w:r>
          </w:p>
          <w:p w14:paraId="3C95F452" w14:textId="77777777" w:rsidR="009B610B" w:rsidRPr="00ED16D9" w:rsidRDefault="009B610B" w:rsidP="00205A8B">
            <w:pPr>
              <w:pStyle w:val="aa"/>
              <w:rPr>
                <w:spacing w:val="-3"/>
              </w:rPr>
            </w:pPr>
          </w:p>
        </w:tc>
        <w:tc>
          <w:tcPr>
            <w:tcW w:w="1894" w:type="dxa"/>
            <w:shd w:val="clear" w:color="auto" w:fill="auto"/>
          </w:tcPr>
          <w:p w14:paraId="5FCAB58D" w14:textId="77777777" w:rsidR="009B610B" w:rsidRPr="00ED16D9" w:rsidRDefault="009B610B" w:rsidP="00205A8B">
            <w:pPr>
              <w:pStyle w:val="aa"/>
              <w:ind w:firstLine="0"/>
              <w:rPr>
                <w:spacing w:val="-3"/>
              </w:rPr>
            </w:pPr>
            <w:r w:rsidRPr="00ED16D9">
              <w:rPr>
                <w:spacing w:val="7"/>
              </w:rPr>
              <w:t>01.0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  <w:r w:rsidRPr="00ED16D9">
              <w:rPr>
                <w:spacing w:val="7"/>
              </w:rPr>
              <w:t>-</w:t>
            </w:r>
            <w:r>
              <w:rPr>
                <w:spacing w:val="7"/>
              </w:rPr>
              <w:t>11</w:t>
            </w:r>
            <w:r w:rsidRPr="00ED16D9">
              <w:rPr>
                <w:spacing w:val="7"/>
              </w:rPr>
              <w:t>.0</w:t>
            </w:r>
            <w:r>
              <w:rPr>
                <w:spacing w:val="7"/>
              </w:rPr>
              <w:t>9</w:t>
            </w:r>
            <w:r w:rsidRPr="00ED16D9">
              <w:rPr>
                <w:spacing w:val="7"/>
              </w:rPr>
              <w:t>.20</w:t>
            </w:r>
            <w:r>
              <w:rPr>
                <w:spacing w:val="7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7EA3C460" w14:textId="77777777" w:rsidR="009B610B" w:rsidRPr="00ED16D9" w:rsidRDefault="009B610B" w:rsidP="00205A8B">
            <w:pPr>
              <w:pStyle w:val="aa"/>
              <w:ind w:firstLine="0"/>
              <w:rPr>
                <w:spacing w:val="-3"/>
              </w:rPr>
            </w:pPr>
            <w:r>
              <w:rPr>
                <w:spacing w:val="-3"/>
              </w:rPr>
              <w:t>Обоснование выбора языка программирования.</w:t>
            </w:r>
          </w:p>
        </w:tc>
      </w:tr>
      <w:tr w:rsidR="009B610B" w:rsidRPr="00ED16D9" w14:paraId="373A9F76" w14:textId="77777777" w:rsidTr="00205A8B">
        <w:tc>
          <w:tcPr>
            <w:tcW w:w="522" w:type="dxa"/>
            <w:shd w:val="clear" w:color="auto" w:fill="auto"/>
          </w:tcPr>
          <w:p w14:paraId="16B2EF61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69960E5D" w14:textId="77777777" w:rsidR="009B610B" w:rsidRPr="00ED16D9" w:rsidRDefault="009B610B" w:rsidP="00205A8B">
            <w:pPr>
              <w:pStyle w:val="aa"/>
              <w:ind w:firstLine="0"/>
            </w:pPr>
            <w:r>
              <w:rPr>
                <w:spacing w:val="3"/>
              </w:rPr>
              <w:t>Разработка ядра программного компонента.</w:t>
            </w:r>
          </w:p>
          <w:p w14:paraId="3CB1F37B" w14:textId="77777777" w:rsidR="009B610B" w:rsidRPr="00ED16D9" w:rsidRDefault="009B610B" w:rsidP="00205A8B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11D68C87" w14:textId="77777777" w:rsidR="009B610B" w:rsidRPr="00ED16D9" w:rsidRDefault="009B610B" w:rsidP="00205A8B">
            <w:pPr>
              <w:pStyle w:val="aa"/>
              <w:ind w:firstLine="0"/>
              <w:rPr>
                <w:spacing w:val="7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.0</w:t>
            </w:r>
            <w:r>
              <w:rPr>
                <w:spacing w:val="6"/>
              </w:rPr>
              <w:t>9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-30.</w:t>
            </w:r>
            <w:r>
              <w:rPr>
                <w:spacing w:val="6"/>
              </w:rPr>
              <w:t>10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ED9DE86" w14:textId="77777777" w:rsidR="009B610B" w:rsidRPr="00ED16D9" w:rsidRDefault="009B610B" w:rsidP="00205A8B">
            <w:pPr>
              <w:pStyle w:val="aa"/>
              <w:ind w:firstLine="0"/>
              <w:rPr>
                <w:spacing w:val="6"/>
              </w:rPr>
            </w:pPr>
            <w:r>
              <w:rPr>
                <w:spacing w:val="2"/>
              </w:rPr>
              <w:t>Реализация системы на уровне ядра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 xml:space="preserve"> Описание методов и алгоритмов.</w:t>
            </w:r>
          </w:p>
        </w:tc>
      </w:tr>
      <w:tr w:rsidR="009B610B" w:rsidRPr="00ED16D9" w14:paraId="0C021FD9" w14:textId="77777777" w:rsidTr="00205A8B">
        <w:tc>
          <w:tcPr>
            <w:tcW w:w="522" w:type="dxa"/>
            <w:shd w:val="clear" w:color="auto" w:fill="auto"/>
          </w:tcPr>
          <w:p w14:paraId="5F04312E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3EDF9E35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3"/>
              </w:rPr>
              <w:t xml:space="preserve">Разработка </w:t>
            </w:r>
            <w:r>
              <w:rPr>
                <w:spacing w:val="3"/>
              </w:rPr>
              <w:t>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23C531B2" w14:textId="77777777" w:rsidR="009B610B" w:rsidRPr="00ED16D9" w:rsidRDefault="009B610B" w:rsidP="00205A8B">
            <w:pPr>
              <w:pStyle w:val="aa"/>
              <w:ind w:firstLine="0"/>
              <w:rPr>
                <w:spacing w:val="6"/>
              </w:rPr>
            </w:pPr>
            <w:r>
              <w:rPr>
                <w:spacing w:val="1"/>
              </w:rPr>
              <w:t>31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10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13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F10365B" w14:textId="77777777" w:rsidR="009B610B" w:rsidRPr="00ED16D9" w:rsidRDefault="009B610B" w:rsidP="00205A8B">
            <w:pPr>
              <w:pStyle w:val="aa"/>
              <w:ind w:firstLine="0"/>
              <w:rPr>
                <w:spacing w:val="2"/>
              </w:rPr>
            </w:pPr>
            <w:r w:rsidRPr="00ED16D9">
              <w:rPr>
                <w:spacing w:val="-1"/>
              </w:rPr>
              <w:t xml:space="preserve">Описание </w:t>
            </w:r>
            <w:r>
              <w:rPr>
                <w:spacing w:val="-1"/>
              </w:rPr>
              <w:t>базового графического интерфейса.</w:t>
            </w:r>
          </w:p>
        </w:tc>
      </w:tr>
      <w:tr w:rsidR="009B610B" w:rsidRPr="00ED16D9" w14:paraId="5FC103C2" w14:textId="77777777" w:rsidTr="00205A8B">
        <w:tc>
          <w:tcPr>
            <w:tcW w:w="522" w:type="dxa"/>
            <w:shd w:val="clear" w:color="auto" w:fill="auto"/>
          </w:tcPr>
          <w:p w14:paraId="488C72B1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4F18C63E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модуля выбора места нахождения файла и пути для сохранения результата.</w:t>
            </w:r>
          </w:p>
        </w:tc>
        <w:tc>
          <w:tcPr>
            <w:tcW w:w="1894" w:type="dxa"/>
            <w:shd w:val="clear" w:color="auto" w:fill="auto"/>
          </w:tcPr>
          <w:p w14:paraId="047A1F7B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14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04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5C1654D3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методов и алгоритмов модуля.</w:t>
            </w:r>
          </w:p>
        </w:tc>
      </w:tr>
      <w:tr w:rsidR="009B610B" w:rsidRPr="00ED16D9" w14:paraId="46D59794" w14:textId="77777777" w:rsidTr="00205A8B">
        <w:tc>
          <w:tcPr>
            <w:tcW w:w="522" w:type="dxa"/>
            <w:shd w:val="clear" w:color="auto" w:fill="auto"/>
          </w:tcPr>
          <w:p w14:paraId="0ABA12E7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5</w:t>
            </w:r>
          </w:p>
        </w:tc>
        <w:tc>
          <w:tcPr>
            <w:tcW w:w="4088" w:type="dxa"/>
            <w:shd w:val="clear" w:color="auto" w:fill="auto"/>
          </w:tcPr>
          <w:p w14:paraId="1F73F133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>
              <w:rPr>
                <w:spacing w:val="3"/>
              </w:rPr>
              <w:t>Разработка расширенного графического интерфейса с возможностью выбора местоположения файла и пути для сохранения.</w:t>
            </w:r>
          </w:p>
        </w:tc>
        <w:tc>
          <w:tcPr>
            <w:tcW w:w="1894" w:type="dxa"/>
            <w:shd w:val="clear" w:color="auto" w:fill="auto"/>
          </w:tcPr>
          <w:p w14:paraId="3DF8FDBB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1"/>
              </w:rPr>
              <w:t>05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  <w:r w:rsidRPr="00ED16D9">
              <w:rPr>
                <w:spacing w:val="1"/>
              </w:rPr>
              <w:t xml:space="preserve">- </w:t>
            </w:r>
            <w:r>
              <w:rPr>
                <w:spacing w:val="1"/>
              </w:rPr>
              <w:t>11</w:t>
            </w:r>
            <w:r w:rsidRPr="00ED16D9">
              <w:rPr>
                <w:spacing w:val="1"/>
              </w:rPr>
              <w:t>.</w:t>
            </w:r>
            <w:r>
              <w:rPr>
                <w:spacing w:val="1"/>
              </w:rPr>
              <w:t>12</w:t>
            </w:r>
            <w:r w:rsidRPr="00ED16D9">
              <w:rPr>
                <w:spacing w:val="1"/>
              </w:rPr>
              <w:t>.20</w:t>
            </w:r>
            <w:r>
              <w:rPr>
                <w:spacing w:val="1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142ABE5C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>
              <w:rPr>
                <w:spacing w:val="-1"/>
              </w:rPr>
              <w:t>Описание расширенного графического интерфейса.</w:t>
            </w:r>
          </w:p>
        </w:tc>
      </w:tr>
      <w:tr w:rsidR="009B610B" w:rsidRPr="00ED16D9" w14:paraId="29BB2E1D" w14:textId="77777777" w:rsidTr="00205A8B">
        <w:tc>
          <w:tcPr>
            <w:tcW w:w="522" w:type="dxa"/>
            <w:shd w:val="clear" w:color="auto" w:fill="auto"/>
          </w:tcPr>
          <w:p w14:paraId="0B24DF89" w14:textId="77777777" w:rsidR="009B610B" w:rsidRPr="00ED16D9" w:rsidRDefault="009B610B" w:rsidP="00205A8B">
            <w:pPr>
              <w:pStyle w:val="aa"/>
              <w:ind w:firstLine="0"/>
              <w:jc w:val="center"/>
              <w:rPr>
                <w:spacing w:val="-3"/>
              </w:rPr>
            </w:pPr>
            <w:r>
              <w:rPr>
                <w:spacing w:val="-3"/>
              </w:rPr>
              <w:t>6</w:t>
            </w:r>
          </w:p>
        </w:tc>
        <w:tc>
          <w:tcPr>
            <w:tcW w:w="4088" w:type="dxa"/>
            <w:shd w:val="clear" w:color="auto" w:fill="auto"/>
          </w:tcPr>
          <w:p w14:paraId="20A04B49" w14:textId="77777777" w:rsidR="009B610B" w:rsidRPr="00ED16D9" w:rsidRDefault="009B610B" w:rsidP="00205A8B">
            <w:pPr>
              <w:pStyle w:val="aa"/>
              <w:ind w:firstLine="0"/>
              <w:rPr>
                <w:spacing w:val="3"/>
              </w:rPr>
            </w:pPr>
            <w:r w:rsidRPr="00ED16D9">
              <w:rPr>
                <w:spacing w:val="5"/>
              </w:rPr>
              <w:t>Тестирование программ</w:t>
            </w:r>
            <w:r w:rsidRPr="00ED16D9">
              <w:rPr>
                <w:spacing w:val="5"/>
              </w:rPr>
              <w:softHyphen/>
            </w:r>
            <w:r w:rsidRPr="00ED16D9">
              <w:rPr>
                <w:spacing w:val="3"/>
              </w:rPr>
              <w:t xml:space="preserve">ного продукта и составление </w:t>
            </w:r>
            <w:r w:rsidRPr="00ED16D9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4074F20E" w14:textId="77777777" w:rsidR="009B610B" w:rsidRPr="00ED16D9" w:rsidRDefault="009B610B" w:rsidP="00205A8B">
            <w:pPr>
              <w:pStyle w:val="aa"/>
              <w:ind w:firstLine="0"/>
              <w:rPr>
                <w:spacing w:val="1"/>
              </w:rPr>
            </w:pPr>
            <w:r>
              <w:rPr>
                <w:spacing w:val="6"/>
              </w:rPr>
              <w:t>12</w:t>
            </w:r>
            <w:r w:rsidRPr="00ED16D9">
              <w:rPr>
                <w:spacing w:val="6"/>
              </w:rPr>
              <w:t>.1</w:t>
            </w:r>
            <w:r>
              <w:rPr>
                <w:spacing w:val="6"/>
              </w:rPr>
              <w:t>2</w:t>
            </w:r>
            <w:r w:rsidRPr="00ED16D9">
              <w:rPr>
                <w:spacing w:val="6"/>
              </w:rPr>
              <w:t>.20</w:t>
            </w:r>
            <w:r>
              <w:rPr>
                <w:spacing w:val="6"/>
              </w:rPr>
              <w:t>22</w:t>
            </w:r>
            <w:r w:rsidRPr="00ED16D9">
              <w:rPr>
                <w:spacing w:val="6"/>
              </w:rPr>
              <w:t>-</w:t>
            </w:r>
            <w:r>
              <w:rPr>
                <w:spacing w:val="6"/>
              </w:rPr>
              <w:t>25</w:t>
            </w:r>
            <w:r w:rsidRPr="00ED16D9">
              <w:rPr>
                <w:spacing w:val="6"/>
              </w:rPr>
              <w:t>.12.20</w:t>
            </w:r>
            <w:r>
              <w:rPr>
                <w:spacing w:val="6"/>
              </w:rPr>
              <w:t>22</w:t>
            </w:r>
          </w:p>
        </w:tc>
        <w:tc>
          <w:tcPr>
            <w:tcW w:w="2841" w:type="dxa"/>
            <w:shd w:val="clear" w:color="auto" w:fill="auto"/>
          </w:tcPr>
          <w:p w14:paraId="6176E850" w14:textId="77777777" w:rsidR="009B610B" w:rsidRPr="00ED16D9" w:rsidRDefault="009B610B" w:rsidP="00205A8B">
            <w:pPr>
              <w:pStyle w:val="aa"/>
              <w:ind w:firstLine="0"/>
              <w:rPr>
                <w:spacing w:val="-1"/>
              </w:rPr>
            </w:pPr>
            <w:r w:rsidRPr="00ED16D9">
              <w:t>Тесты. Документация. Про</w:t>
            </w:r>
            <w:r w:rsidRPr="00ED16D9">
              <w:softHyphen/>
            </w:r>
            <w:r w:rsidRPr="00ED16D9">
              <w:rPr>
                <w:spacing w:val="-1"/>
              </w:rPr>
              <w:t>граммный продукт.</w:t>
            </w:r>
          </w:p>
        </w:tc>
      </w:tr>
    </w:tbl>
    <w:p w14:paraId="0CE4DB57" w14:textId="77777777" w:rsidR="009B610B" w:rsidRDefault="009B610B" w:rsidP="009B610B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42BF530D" w14:textId="77777777" w:rsidR="009B610B" w:rsidRDefault="009B610B" w:rsidP="009B610B">
      <w:pPr>
        <w:pStyle w:val="aa"/>
      </w:pPr>
    </w:p>
    <w:p w14:paraId="40E1E746" w14:textId="77777777" w:rsidR="009B610B" w:rsidRDefault="009B610B" w:rsidP="009B610B">
      <w:pPr>
        <w:pStyle w:val="31"/>
      </w:pPr>
      <w:bookmarkStart w:id="51" w:name="_Toc121404470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1"/>
    </w:p>
    <w:p w14:paraId="35724232" w14:textId="77777777" w:rsidR="009B610B" w:rsidRPr="008A22D1" w:rsidRDefault="009B610B" w:rsidP="009B610B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7B6242DD" w14:textId="77777777" w:rsidR="009B610B" w:rsidRDefault="009B610B" w:rsidP="009B610B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03AC1C2A" w14:textId="77777777" w:rsidR="009B610B" w:rsidRDefault="009B610B" w:rsidP="009B610B">
      <w:pPr>
        <w:pStyle w:val="aa"/>
      </w:pPr>
    </w:p>
    <w:p w14:paraId="7CC11EBE" w14:textId="77777777" w:rsidR="009B610B" w:rsidRPr="00BC7B42" w:rsidRDefault="009B610B" w:rsidP="009B610B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17C554AA" w14:textId="77777777" w:rsidR="009B610B" w:rsidRDefault="009B610B" w:rsidP="009B610B">
      <w:pPr>
        <w:pStyle w:val="aa"/>
      </w:pPr>
      <w:r>
        <w:t xml:space="preserve"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соответствия требованиям ТЗ. Предварительные испытания должны </w:t>
      </w:r>
      <w:r>
        <w:lastRenderedPageBreak/>
        <w:t>проводиться представителями Заказчика по программе тестирования, составленной Исполнителем и согласованной с Заказчиком.</w:t>
      </w:r>
    </w:p>
    <w:p w14:paraId="084DB821" w14:textId="77777777" w:rsidR="009B610B" w:rsidRDefault="009B610B" w:rsidP="009B610B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289D9093" w14:textId="77777777" w:rsidR="009B610B" w:rsidRDefault="009B610B" w:rsidP="009B610B">
      <w:pPr>
        <w:pStyle w:val="aa"/>
      </w:pPr>
    </w:p>
    <w:p w14:paraId="3FC00EED" w14:textId="77777777" w:rsidR="009B610B" w:rsidRPr="004F20B0" w:rsidRDefault="009B610B" w:rsidP="009B610B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4609646D" w14:textId="77777777" w:rsidR="009B610B" w:rsidRDefault="009B610B" w:rsidP="009B610B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715E8AA1" w14:textId="77777777" w:rsidR="009B610B" w:rsidRDefault="009B610B" w:rsidP="009B610B">
      <w:pPr>
        <w:pStyle w:val="aa"/>
      </w:pPr>
      <w:r>
        <w:t>Опытная эксплуатация должна проводиться на технических средствах Заказчика.</w:t>
      </w:r>
    </w:p>
    <w:p w14:paraId="52F924F1" w14:textId="77777777" w:rsidR="009B610B" w:rsidRDefault="009B610B" w:rsidP="009B610B">
      <w:pPr>
        <w:pStyle w:val="aa"/>
      </w:pPr>
    </w:p>
    <w:p w14:paraId="3B0B2577" w14:textId="77777777" w:rsidR="009B610B" w:rsidRDefault="009B610B" w:rsidP="009B610B">
      <w:pPr>
        <w:pStyle w:val="31"/>
      </w:pPr>
      <w:bookmarkStart w:id="52" w:name="_Toc121404471"/>
      <w:r>
        <w:t xml:space="preserve">2.1.8 </w:t>
      </w:r>
      <w:r w:rsidRPr="000D3319">
        <w:t>Требования к программной документации</w:t>
      </w:r>
      <w:bookmarkEnd w:id="52"/>
    </w:p>
    <w:p w14:paraId="35A91FFF" w14:textId="77777777" w:rsidR="009B610B" w:rsidRDefault="009B610B" w:rsidP="009B610B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343D4457" w14:textId="77777777" w:rsidR="009B610B" w:rsidRDefault="009B610B" w:rsidP="009B610B">
      <w:pPr>
        <w:pStyle w:val="aa"/>
      </w:pPr>
      <w:r>
        <w:t>В состав сопровождающей документации должны входить:</w:t>
      </w:r>
    </w:p>
    <w:p w14:paraId="2D739B1E" w14:textId="77777777" w:rsidR="009B610B" w:rsidRDefault="009B610B" w:rsidP="009B610B">
      <w:pPr>
        <w:pStyle w:val="aa"/>
      </w:pPr>
      <w:r>
        <w:t>Пояснительная записка на 25-30 листах, содержащая описание разработки.</w:t>
      </w:r>
    </w:p>
    <w:p w14:paraId="47129BC0" w14:textId="77777777" w:rsidR="009B610B" w:rsidRDefault="009B610B" w:rsidP="009B610B">
      <w:pPr>
        <w:pStyle w:val="aa"/>
      </w:pPr>
      <w:r>
        <w:t>Руководство пользователя.</w:t>
      </w:r>
    </w:p>
    <w:p w14:paraId="2FEDE407" w14:textId="77777777" w:rsidR="009B610B" w:rsidRDefault="009B610B" w:rsidP="009B610B">
      <w:pPr>
        <w:pStyle w:val="aa"/>
      </w:pPr>
    </w:p>
    <w:p w14:paraId="54519AC3" w14:textId="77777777" w:rsidR="009B610B" w:rsidRDefault="009B610B" w:rsidP="009B610B">
      <w:pPr>
        <w:pStyle w:val="31"/>
      </w:pPr>
      <w:bookmarkStart w:id="53" w:name="_Toc121404472"/>
      <w:r>
        <w:t>2.1.9 Приложения</w:t>
      </w:r>
      <w:bookmarkEnd w:id="53"/>
    </w:p>
    <w:p w14:paraId="59AB09D9" w14:textId="77777777" w:rsidR="009B610B" w:rsidRDefault="009B610B" w:rsidP="009B610B">
      <w:pPr>
        <w:pStyle w:val="aa"/>
        <w:ind w:firstLine="0"/>
        <w:jc w:val="center"/>
      </w:pPr>
      <w:r w:rsidRPr="00003E57">
        <w:rPr>
          <w:noProof/>
        </w:rPr>
        <w:drawing>
          <wp:inline distT="0" distB="0" distL="0" distR="0" wp14:anchorId="57F31AA2" wp14:editId="2631DD40">
            <wp:extent cx="6384474" cy="1285335"/>
            <wp:effectExtent l="19050" t="19050" r="1651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88"/>
                    <a:stretch/>
                  </pic:blipFill>
                  <pic:spPr bwMode="auto">
                    <a:xfrm>
                      <a:off x="0" y="0"/>
                      <a:ext cx="6471798" cy="1302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AFF6" w14:textId="61508DF8" w:rsidR="009B610B" w:rsidRDefault="009B610B" w:rsidP="009B610B">
      <w:pPr>
        <w:pStyle w:val="aa"/>
        <w:ind w:firstLine="0"/>
        <w:jc w:val="center"/>
      </w:pPr>
      <w:r>
        <w:t xml:space="preserve">Рисунок </w:t>
      </w:r>
      <w:r w:rsidR="00DD5D02">
        <w:t>3</w:t>
      </w:r>
      <w:r>
        <w:t xml:space="preserve"> – Диаграмма </w:t>
      </w:r>
      <w:proofErr w:type="spellStart"/>
      <w:r>
        <w:t>Ганта</w:t>
      </w:r>
      <w:proofErr w:type="spellEnd"/>
    </w:p>
    <w:p w14:paraId="1C5C39F3" w14:textId="77777777" w:rsidR="009B610B" w:rsidRDefault="009B610B" w:rsidP="009B610B">
      <w:pPr>
        <w:pStyle w:val="aa"/>
        <w:ind w:firstLine="0"/>
        <w:jc w:val="center"/>
      </w:pPr>
    </w:p>
    <w:p w14:paraId="1927E0FE" w14:textId="77777777" w:rsidR="009B610B" w:rsidRDefault="009B610B" w:rsidP="009B610B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BA2DD5F" wp14:editId="621375E7">
            <wp:extent cx="6397675" cy="657225"/>
            <wp:effectExtent l="19050" t="19050" r="222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357" cy="663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F2F37" w14:textId="7DA97D09" w:rsidR="009B610B" w:rsidRDefault="009B610B" w:rsidP="009B610B">
      <w:pPr>
        <w:pStyle w:val="aa"/>
        <w:ind w:firstLine="0"/>
        <w:jc w:val="center"/>
      </w:pPr>
      <w:r>
        <w:t xml:space="preserve">Рисунок </w:t>
      </w:r>
      <w:r w:rsidR="00DD5D02">
        <w:t>4</w:t>
      </w:r>
      <w:r>
        <w:t xml:space="preserve"> – Перт диаграмма</w:t>
      </w:r>
    </w:p>
    <w:p w14:paraId="53AE163E" w14:textId="640E3951" w:rsidR="00ED6340" w:rsidRDefault="00ED6340" w:rsidP="009B610B">
      <w:pPr>
        <w:pStyle w:val="aa"/>
      </w:pPr>
    </w:p>
    <w:p w14:paraId="421AA84B" w14:textId="77777777" w:rsidR="00254B6C" w:rsidRPr="001F0BE8" w:rsidRDefault="00254B6C" w:rsidP="00254B6C">
      <w:pPr>
        <w:pStyle w:val="23"/>
      </w:pPr>
      <w:bookmarkStart w:id="54" w:name="_Toc18609391"/>
      <w:bookmarkStart w:id="55" w:name="_Toc121404473"/>
      <w:r>
        <w:t>2.2 О</w:t>
      </w:r>
      <w:r w:rsidRPr="001F0BE8">
        <w:t>писани</w:t>
      </w:r>
      <w:r>
        <w:t>е</w:t>
      </w:r>
      <w:r w:rsidRPr="001F0BE8">
        <w:t xml:space="preserve"> проекта в </w:t>
      </w:r>
      <w:proofErr w:type="spellStart"/>
      <w:r w:rsidRPr="001F0BE8">
        <w:t>Trello</w:t>
      </w:r>
      <w:bookmarkEnd w:id="54"/>
      <w:bookmarkEnd w:id="55"/>
      <w:proofErr w:type="spellEnd"/>
      <w:r w:rsidRPr="001F0BE8">
        <w:t xml:space="preserve">  </w:t>
      </w:r>
    </w:p>
    <w:p w14:paraId="13B71FC3" w14:textId="77777777" w:rsidR="00254B6C" w:rsidRDefault="00254B6C" w:rsidP="00254B6C">
      <w:pPr>
        <w:pStyle w:val="aa"/>
      </w:pPr>
      <w:r>
        <w:t xml:space="preserve">В качестве программы для управления проектом был выбрана </w:t>
      </w:r>
      <w:r>
        <w:rPr>
          <w:lang w:val="en-US"/>
        </w:rPr>
        <w:t>Trello</w:t>
      </w:r>
      <w:r>
        <w:t xml:space="preserve">. Для ведения прогресса выполнения курсового проекта было создано четыре колонки с соответствующими заголовками. Колонка «Сделано» содержит в себе выполненные и проверенные карточки. Колонка «На проверке» содержит карты с отданными на проверку частями курсового проекта. Колонка «В </w:t>
      </w:r>
      <w:r>
        <w:lastRenderedPageBreak/>
        <w:t>работе» предназначена для хранения карт с пунктами текущей разработки. Последняя колонка создана для хранения карт с предстоящими задачами.</w:t>
      </w:r>
    </w:p>
    <w:p w14:paraId="734A3F7F" w14:textId="77777777" w:rsidR="00254B6C" w:rsidRDefault="00254B6C" w:rsidP="00254B6C">
      <w:pPr>
        <w:pStyle w:val="aa"/>
        <w:ind w:firstLine="0"/>
        <w:jc w:val="center"/>
        <w:rPr>
          <w:lang w:eastAsia="en-US"/>
        </w:rPr>
      </w:pPr>
      <w:r w:rsidRPr="00EC475E">
        <w:rPr>
          <w:noProof/>
          <w:lang w:eastAsia="en-US"/>
        </w:rPr>
        <w:drawing>
          <wp:inline distT="0" distB="0" distL="0" distR="0" wp14:anchorId="0DDAD902" wp14:editId="1FC3DBBA">
            <wp:extent cx="5940425" cy="30467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EC2B" w14:textId="1BF36FA5" w:rsidR="00254B6C" w:rsidRPr="004846DA" w:rsidRDefault="00254B6C" w:rsidP="00254B6C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DD5D02">
        <w:rPr>
          <w:lang w:eastAsia="en-US"/>
        </w:rPr>
        <w:t>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проект в программе </w:t>
      </w:r>
      <w:r>
        <w:rPr>
          <w:lang w:val="en-US" w:eastAsia="en-US"/>
        </w:rPr>
        <w:t>Trello</w:t>
      </w:r>
    </w:p>
    <w:p w14:paraId="10B9C72C" w14:textId="1A7057B2" w:rsidR="00254B6C" w:rsidRDefault="00254B6C" w:rsidP="009B610B">
      <w:pPr>
        <w:pStyle w:val="aa"/>
      </w:pPr>
    </w:p>
    <w:p w14:paraId="7B8A3E71" w14:textId="77777777" w:rsidR="000D0CE8" w:rsidRPr="000A18C8" w:rsidRDefault="000D0CE8" w:rsidP="000D0CE8">
      <w:pPr>
        <w:pStyle w:val="23"/>
      </w:pPr>
      <w:bookmarkStart w:id="56" w:name="_Toc460918495"/>
      <w:bookmarkStart w:id="57" w:name="_Toc18609392"/>
      <w:bookmarkStart w:id="58" w:name="_Toc121404474"/>
      <w:r w:rsidRPr="000A18C8">
        <w:t>2.3 Проектирование</w:t>
      </w:r>
      <w:bookmarkEnd w:id="56"/>
      <w:bookmarkEnd w:id="57"/>
      <w:bookmarkEnd w:id="58"/>
    </w:p>
    <w:p w14:paraId="018A7302" w14:textId="77777777" w:rsidR="000D0CE8" w:rsidRPr="000A18C8" w:rsidRDefault="000D0CE8" w:rsidP="000D0CE8">
      <w:pPr>
        <w:pStyle w:val="aa"/>
      </w:pPr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 xml:space="preserve">-средство Enterprise </w:t>
      </w:r>
      <w:proofErr w:type="spellStart"/>
      <w:r w:rsidRPr="000A18C8">
        <w:t>Architect</w:t>
      </w:r>
      <w:proofErr w:type="spellEnd"/>
      <w:r w:rsidRPr="000A18C8">
        <w:t xml:space="preserve">. Enterprise </w:t>
      </w:r>
      <w:proofErr w:type="spellStart"/>
      <w:r w:rsidRPr="000A18C8">
        <w:t>Architect</w:t>
      </w:r>
      <w:proofErr w:type="spellEnd"/>
      <w:r w:rsidRPr="000A18C8">
        <w:t xml:space="preserve"> —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376AD43E" w14:textId="77777777" w:rsidR="000D0CE8" w:rsidRPr="000A18C8" w:rsidRDefault="000D0CE8" w:rsidP="000D0CE8">
      <w:pPr>
        <w:pStyle w:val="31"/>
      </w:pPr>
      <w:bookmarkStart w:id="59" w:name="_Toc121404475"/>
      <w:r w:rsidRPr="000A18C8">
        <w:t xml:space="preserve">2.3.1 </w:t>
      </w:r>
      <w:bookmarkStart w:id="60" w:name="_Toc379672199"/>
      <w:bookmarkStart w:id="61" w:name="_Toc404780346"/>
      <w:bookmarkStart w:id="62" w:name="_Toc406411822"/>
      <w:bookmarkStart w:id="63" w:name="_Toc406411872"/>
      <w:bookmarkStart w:id="64" w:name="_Toc413833809"/>
      <w:bookmarkStart w:id="65" w:name="_Toc460918496"/>
      <w:bookmarkStart w:id="66" w:name="_Toc18609393"/>
      <w:r w:rsidRPr="000A18C8">
        <w:t>Диаграммы вариантов использования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185D1110" w14:textId="77777777" w:rsidR="000D0CE8" w:rsidRPr="000A18C8" w:rsidRDefault="000D0CE8" w:rsidP="000D0CE8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45645D24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lastRenderedPageBreak/>
        <w:drawing>
          <wp:inline distT="0" distB="0" distL="0" distR="0" wp14:anchorId="008BFDB5" wp14:editId="1590BA82">
            <wp:extent cx="4422775" cy="397364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47" cy="39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0F1C" w14:textId="035A2AA4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6</w:t>
      </w:r>
      <w:r w:rsidRPr="000A18C8">
        <w:t xml:space="preserve"> – диаграмма вариантов использования программного компонента</w:t>
      </w:r>
    </w:p>
    <w:p w14:paraId="1E8E87A1" w14:textId="77777777" w:rsidR="000D0CE8" w:rsidRPr="000A18C8" w:rsidRDefault="000D0CE8" w:rsidP="000D0CE8">
      <w:pPr>
        <w:pStyle w:val="aa"/>
        <w:ind w:firstLine="0"/>
        <w:jc w:val="center"/>
      </w:pPr>
    </w:p>
    <w:p w14:paraId="5CF5F8E3" w14:textId="77777777" w:rsidR="000D0CE8" w:rsidRPr="000A18C8" w:rsidRDefault="000D0CE8" w:rsidP="000D0CE8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635A0EA7" w14:textId="77777777" w:rsidR="000D0CE8" w:rsidRPr="000A18C8" w:rsidRDefault="000D0CE8" w:rsidP="000D0CE8">
      <w:pPr>
        <w:pStyle w:val="aa"/>
      </w:pPr>
    </w:p>
    <w:p w14:paraId="10F115FB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«Открыть приложение»</w:t>
      </w:r>
    </w:p>
    <w:p w14:paraId="0BE4F49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открыть программный компонент для конвертации файлов.</w:t>
      </w:r>
    </w:p>
    <w:p w14:paraId="6987CD0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19D1314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открывает приложение для дальнейшей конвертации файлов.</w:t>
      </w:r>
    </w:p>
    <w:p w14:paraId="095D33D0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5799680F" w14:textId="77777777" w:rsidR="000D0CE8" w:rsidRPr="000A18C8" w:rsidRDefault="000D0CE8" w:rsidP="000D0CE8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Пользователю потребовалось конвертировать файл Enterprise </w:t>
      </w:r>
      <w:proofErr w:type="spellStart"/>
      <w:r w:rsidRPr="000A18C8">
        <w:t>Architect</w:t>
      </w:r>
      <w:proofErr w:type="spellEnd"/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3339FBD0" w14:textId="77777777" w:rsidR="000D0CE8" w:rsidRPr="000A18C8" w:rsidRDefault="000D0CE8" w:rsidP="000D0CE8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527E37C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 xml:space="preserve">Альтернативные потоки событий: </w:t>
      </w:r>
      <w:r w:rsidRPr="000A18C8">
        <w:t>нет.</w:t>
      </w:r>
    </w:p>
    <w:p w14:paraId="4F2E7F4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 xml:space="preserve">: операционная система семейства </w:t>
      </w:r>
      <w:r w:rsidRPr="000A18C8">
        <w:rPr>
          <w:lang w:val="en-US"/>
        </w:rPr>
        <w:t>Microsoft</w:t>
      </w:r>
      <w:r w:rsidRPr="000A18C8">
        <w:t xml:space="preserve"> </w:t>
      </w:r>
      <w:r w:rsidRPr="000A18C8">
        <w:rPr>
          <w:lang w:val="en-US"/>
        </w:rPr>
        <w:t>Windows</w:t>
      </w:r>
      <w:r w:rsidRPr="000A18C8">
        <w:t>.</w:t>
      </w:r>
    </w:p>
    <w:p w14:paraId="45D559D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нет.</w:t>
      </w:r>
    </w:p>
    <w:p w14:paraId="24E3D2B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Enterprise </w:t>
      </w:r>
      <w:proofErr w:type="spellStart"/>
      <w:r w:rsidRPr="000A18C8">
        <w:t>Architect</w:t>
      </w:r>
      <w:proofErr w:type="spellEnd"/>
      <w:r w:rsidRPr="000A18C8">
        <w:t>», «</w:t>
      </w:r>
      <w:bookmarkStart w:id="67" w:name="_Hlk119808854"/>
      <w:r w:rsidRPr="000A18C8">
        <w:t>Указать путь места для сохранения файла</w:t>
      </w:r>
      <w:bookmarkEnd w:id="67"/>
      <w:r w:rsidRPr="000A18C8">
        <w:t>», «Запустить процесс конвертации файла» или «Закрыть приложение».</w:t>
      </w:r>
    </w:p>
    <w:p w14:paraId="5318636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</w:t>
      </w:r>
      <w:r w:rsidRPr="000A18C8">
        <w:lastRenderedPageBreak/>
        <w:t xml:space="preserve">сценариев «Загрузить файл Enterprise </w:t>
      </w:r>
      <w:proofErr w:type="spellStart"/>
      <w:r w:rsidRPr="000A18C8">
        <w:t>Architect</w:t>
      </w:r>
      <w:proofErr w:type="spellEnd"/>
      <w:r w:rsidRPr="000A18C8">
        <w:t>» и «Указать путь места для сохранения файла».</w:t>
      </w:r>
    </w:p>
    <w:p w14:paraId="69A9DF26" w14:textId="77777777" w:rsidR="000D0CE8" w:rsidRPr="000A18C8" w:rsidRDefault="000D0CE8" w:rsidP="000D0CE8">
      <w:pPr>
        <w:pStyle w:val="aa"/>
      </w:pPr>
    </w:p>
    <w:p w14:paraId="34E29D41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Спецификация варианта использования «Загрузить файл Enterprise </w:t>
      </w:r>
      <w:proofErr w:type="spellStart"/>
      <w:r w:rsidRPr="000A18C8">
        <w:rPr>
          <w:b/>
          <w:bCs/>
        </w:rPr>
        <w:t>Architect</w:t>
      </w:r>
      <w:proofErr w:type="spellEnd"/>
      <w:r w:rsidRPr="000A18C8">
        <w:rPr>
          <w:b/>
          <w:bCs/>
        </w:rPr>
        <w:t>»</w:t>
      </w:r>
    </w:p>
    <w:p w14:paraId="74B7A86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для дальнейшей конвертации</w:t>
      </w:r>
    </w:p>
    <w:p w14:paraId="44C4061B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F2B045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загружает файл Enterprise </w:t>
      </w:r>
      <w:proofErr w:type="spellStart"/>
      <w:r w:rsidRPr="000A18C8">
        <w:t>Architect</w:t>
      </w:r>
      <w:proofErr w:type="spellEnd"/>
      <w:r w:rsidRPr="000A18C8">
        <w:t xml:space="preserve"> посредством меню загрузки файла.</w:t>
      </w:r>
    </w:p>
    <w:p w14:paraId="2053335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2E62684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Пользователю потребовалось конвертировать файл Enterprise </w:t>
      </w:r>
      <w:proofErr w:type="spellStart"/>
      <w:r w:rsidRPr="000A18C8">
        <w:t>Architect</w:t>
      </w:r>
      <w:proofErr w:type="spellEnd"/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4260647A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06FB83F3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 xml:space="preserve">Пользователь нажимает на кнопку «Загрузить файл Enterprise </w:t>
      </w:r>
      <w:proofErr w:type="spellStart"/>
      <w:r w:rsidRPr="000A18C8">
        <w:t>Architect</w:t>
      </w:r>
      <w:proofErr w:type="spellEnd"/>
      <w:r w:rsidRPr="000A18C8">
        <w:t>».</w:t>
      </w:r>
    </w:p>
    <w:p w14:paraId="7A01BCC4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2FB3B3F3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1C0B37CA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7567F0EF" w14:textId="77777777" w:rsidR="000D0CE8" w:rsidRPr="000A18C8" w:rsidRDefault="000D0CE8" w:rsidP="000D0CE8">
      <w:pPr>
        <w:pStyle w:val="aa"/>
        <w:numPr>
          <w:ilvl w:val="1"/>
          <w:numId w:val="28"/>
        </w:numPr>
        <w:ind w:left="0" w:firstLine="709"/>
      </w:pPr>
      <w:r w:rsidRPr="000A18C8">
        <w:t>Пользователь получает текстовое уведомление об успешной загрузке файла.</w:t>
      </w:r>
    </w:p>
    <w:p w14:paraId="2F92F5A4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3E64EF3" w14:textId="77777777" w:rsidR="000D0CE8" w:rsidRPr="000A18C8" w:rsidRDefault="000D0CE8" w:rsidP="000D0CE8">
      <w:pPr>
        <w:pStyle w:val="aa"/>
        <w:numPr>
          <w:ilvl w:val="0"/>
          <w:numId w:val="29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256F86DD" w14:textId="77777777" w:rsidR="000D0CE8" w:rsidRPr="000A18C8" w:rsidRDefault="000D0CE8" w:rsidP="000D0CE8">
      <w:pPr>
        <w:pStyle w:val="aa"/>
        <w:numPr>
          <w:ilvl w:val="0"/>
          <w:numId w:val="29"/>
        </w:numPr>
        <w:ind w:left="0" w:firstLine="709"/>
      </w:pPr>
      <w:r w:rsidRPr="000A18C8">
        <w:t>Активация сценария «Закрыть приложение».</w:t>
      </w:r>
    </w:p>
    <w:p w14:paraId="429583CF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7CEE668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выполнен сценарий «Открыть приложение»</w:t>
      </w:r>
    </w:p>
    <w:p w14:paraId="60E02A1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файла», «Запустить процесс конвертации файла» или «Закрыть приложение».</w:t>
      </w:r>
    </w:p>
    <w:p w14:paraId="12BAFD70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Enterprise </w:t>
      </w:r>
      <w:proofErr w:type="spellStart"/>
      <w:r w:rsidRPr="000A18C8">
        <w:t>Architect</w:t>
      </w:r>
      <w:proofErr w:type="spellEnd"/>
      <w:r w:rsidRPr="000A18C8">
        <w:t>» и «Указать путь места для сохранения файла».</w:t>
      </w:r>
    </w:p>
    <w:p w14:paraId="2A995FB2" w14:textId="77777777" w:rsidR="000D0CE8" w:rsidRPr="000A18C8" w:rsidRDefault="000D0CE8" w:rsidP="000D0CE8">
      <w:pPr>
        <w:pStyle w:val="aa"/>
        <w:rPr>
          <w:b/>
          <w:bCs/>
        </w:rPr>
      </w:pPr>
    </w:p>
    <w:p w14:paraId="58F8F75F" w14:textId="77777777" w:rsidR="000D0CE8" w:rsidRPr="000A18C8" w:rsidRDefault="000D0CE8" w:rsidP="000D0CE8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6236CAD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6B10269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65A6620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3B0C60D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64ECFDD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lastRenderedPageBreak/>
        <w:t xml:space="preserve">Пользователю потребовалось конвертировать файл Enterprise </w:t>
      </w:r>
      <w:proofErr w:type="spellStart"/>
      <w:r w:rsidRPr="000A18C8">
        <w:t>Architect</w:t>
      </w:r>
      <w:proofErr w:type="spellEnd"/>
      <w:r w:rsidRPr="000A18C8">
        <w:t xml:space="preserve"> в файл приложения EKB.</w:t>
      </w:r>
    </w:p>
    <w:p w14:paraId="72D1F43E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7B93ED0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нажимает на кнопку «Выбрать место для сохранения файла».</w:t>
      </w:r>
    </w:p>
    <w:p w14:paraId="74F80A37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Приложения открывает окно интерфейса-меню выбора директории.</w:t>
      </w:r>
    </w:p>
    <w:p w14:paraId="6AACCB80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0207E085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033CFAD4" w14:textId="77777777" w:rsidR="000D0CE8" w:rsidRPr="000A18C8" w:rsidRDefault="000D0CE8" w:rsidP="000D0CE8">
      <w:pPr>
        <w:pStyle w:val="aa"/>
        <w:numPr>
          <w:ilvl w:val="1"/>
          <w:numId w:val="30"/>
        </w:numPr>
        <w:ind w:left="0" w:firstLine="709"/>
      </w:pPr>
      <w:r w:rsidRPr="000A18C8">
        <w:t>Пользователь получает текстовое уведомление об успешном выборе места сохранения файла.</w:t>
      </w:r>
    </w:p>
    <w:p w14:paraId="556F4672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28EE736E" w14:textId="77777777" w:rsidR="000D0CE8" w:rsidRPr="000A18C8" w:rsidRDefault="000D0CE8" w:rsidP="000D0CE8">
      <w:pPr>
        <w:pStyle w:val="aa"/>
        <w:numPr>
          <w:ilvl w:val="0"/>
          <w:numId w:val="31"/>
        </w:numPr>
        <w:ind w:left="0" w:firstLine="709"/>
      </w:pPr>
      <w:r w:rsidRPr="000A18C8">
        <w:t xml:space="preserve">Активация сценария «Загрузить файл Enterprise </w:t>
      </w:r>
      <w:proofErr w:type="spellStart"/>
      <w:r w:rsidRPr="000A18C8">
        <w:t>Architect</w:t>
      </w:r>
      <w:proofErr w:type="spellEnd"/>
      <w:r w:rsidRPr="000A18C8">
        <w:t>».</w:t>
      </w:r>
    </w:p>
    <w:p w14:paraId="5ECF03FF" w14:textId="77777777" w:rsidR="000D0CE8" w:rsidRPr="000A18C8" w:rsidRDefault="000D0CE8" w:rsidP="000D0CE8">
      <w:pPr>
        <w:pStyle w:val="aa"/>
        <w:numPr>
          <w:ilvl w:val="0"/>
          <w:numId w:val="31"/>
        </w:numPr>
        <w:ind w:left="0" w:firstLine="709"/>
      </w:pPr>
      <w:r w:rsidRPr="000A18C8">
        <w:t>Активация сценария «Закрыть приложение».</w:t>
      </w:r>
    </w:p>
    <w:p w14:paraId="46D940F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79D9906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>: выполнен сценарий «Открыть приложение».</w:t>
      </w:r>
    </w:p>
    <w:p w14:paraId="1404407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Enterprise </w:t>
      </w:r>
      <w:proofErr w:type="spellStart"/>
      <w:r w:rsidRPr="000A18C8">
        <w:t>Architect</w:t>
      </w:r>
      <w:proofErr w:type="spellEnd"/>
      <w:r w:rsidRPr="000A18C8">
        <w:t>», «Запустить процесс конвертации файла» или «Закрыть приложение».</w:t>
      </w:r>
    </w:p>
    <w:p w14:paraId="022AD5E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Enterprise </w:t>
      </w:r>
      <w:proofErr w:type="spellStart"/>
      <w:r w:rsidRPr="000A18C8">
        <w:t>Architect</w:t>
      </w:r>
      <w:proofErr w:type="spellEnd"/>
      <w:r w:rsidRPr="000A18C8">
        <w:t>» и «Указать путь места для сохранения файла».</w:t>
      </w:r>
    </w:p>
    <w:p w14:paraId="405DA8C2" w14:textId="77777777" w:rsidR="000D0CE8" w:rsidRPr="000A18C8" w:rsidRDefault="000D0CE8" w:rsidP="000D0CE8">
      <w:pPr>
        <w:pStyle w:val="aa"/>
        <w:rPr>
          <w:b/>
          <w:bCs/>
        </w:rPr>
      </w:pPr>
    </w:p>
    <w:p w14:paraId="641FF524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390C4EAE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28333291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4F27B7D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41C4CB23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5B1C63F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Пользователю потребовалось конвертировать файл Enterprise </w:t>
      </w:r>
      <w:proofErr w:type="spellStart"/>
      <w:r w:rsidRPr="000A18C8">
        <w:t>Architect</w:t>
      </w:r>
      <w:proofErr w:type="spellEnd"/>
      <w:r w:rsidRPr="000A18C8">
        <w:t xml:space="preserve"> в файл приложения </w:t>
      </w:r>
      <w:r w:rsidRPr="000A18C8">
        <w:rPr>
          <w:lang w:val="en-US"/>
        </w:rPr>
        <w:t>EKB</w:t>
      </w:r>
      <w:r w:rsidRPr="000A18C8">
        <w:t>.</w:t>
      </w:r>
    </w:p>
    <w:p w14:paraId="000F3223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Пользователь запускает приложение посредством исполняемого </w:t>
      </w:r>
      <w:r w:rsidRPr="000A18C8">
        <w:rPr>
          <w:lang w:val="en-US"/>
        </w:rPr>
        <w:t>EXE</w:t>
      </w:r>
      <w:r w:rsidRPr="000A18C8">
        <w:t>-файла.</w:t>
      </w:r>
    </w:p>
    <w:p w14:paraId="6203149F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 xml:space="preserve">Пользователь нажимает на кнопку «Загрузить файл Enterprise </w:t>
      </w:r>
      <w:proofErr w:type="spellStart"/>
      <w:r w:rsidRPr="000A18C8">
        <w:t>Architect</w:t>
      </w:r>
      <w:proofErr w:type="spellEnd"/>
      <w:r w:rsidRPr="000A18C8">
        <w:t>».</w:t>
      </w:r>
    </w:p>
    <w:p w14:paraId="2B3B028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Приложения открывает окно интерфейса-меню выбора файла.</w:t>
      </w:r>
    </w:p>
    <w:p w14:paraId="11DD2308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указывает путь до необходимого файла с помощью меню загрузки файла.</w:t>
      </w:r>
    </w:p>
    <w:p w14:paraId="6B95948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lastRenderedPageBreak/>
        <w:t>Система записывает полный пуль до файла в заранее определенную переменную.</w:t>
      </w:r>
    </w:p>
    <w:p w14:paraId="64705988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получает текстовое уведомление об успешной загрузке файла.</w:t>
      </w:r>
    </w:p>
    <w:p w14:paraId="4527A9B9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нажимает на кнопку «Выбрать место для сохранения файла».</w:t>
      </w:r>
    </w:p>
    <w:p w14:paraId="1DA6E697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Приложения открывает окно интерфейса-меню выбора директории.</w:t>
      </w:r>
    </w:p>
    <w:p w14:paraId="26E8F42A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указывает путь до необходимой директории с помощью меню.</w:t>
      </w:r>
    </w:p>
    <w:p w14:paraId="51EBC9C5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DA87497" w14:textId="77777777" w:rsidR="000D0CE8" w:rsidRPr="000A18C8" w:rsidRDefault="000D0CE8" w:rsidP="000D0CE8">
      <w:pPr>
        <w:pStyle w:val="aa"/>
        <w:numPr>
          <w:ilvl w:val="1"/>
          <w:numId w:val="32"/>
        </w:numPr>
      </w:pPr>
      <w:r w:rsidRPr="000A18C8">
        <w:t>Пользователь получает текстовое уведомление об успешном выборе места сохранения файла.</w:t>
      </w:r>
    </w:p>
    <w:p w14:paraId="228D9F85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Пользователь запускает конвертацию файла нажатием на кнопку «Конвертировать файл».</w:t>
      </w:r>
    </w:p>
    <w:p w14:paraId="2E2D82EA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Файл загружается в приложение из указанного пути.</w:t>
      </w:r>
    </w:p>
    <w:p w14:paraId="23041D6E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 полями файла.</w:t>
      </w:r>
    </w:p>
    <w:p w14:paraId="6FE9D74E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78F5BD13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066377EB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соотносятся и перезаписываются</w:t>
      </w:r>
    </w:p>
    <w:p w14:paraId="30FC2925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54C341D0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</w:t>
      </w:r>
      <w:proofErr w:type="gramStart"/>
      <w:r w:rsidRPr="000A18C8">
        <w:t>формате .</w:t>
      </w:r>
      <w:proofErr w:type="spellStart"/>
      <w:r w:rsidRPr="000A18C8">
        <w:rPr>
          <w:lang w:val="en-US"/>
        </w:rPr>
        <w:t>ekb</w:t>
      </w:r>
      <w:proofErr w:type="spellEnd"/>
      <w:proofErr w:type="gramEnd"/>
      <w:r w:rsidRPr="000A18C8">
        <w:t xml:space="preserve"> в заданной пользователем директории.</w:t>
      </w:r>
    </w:p>
    <w:p w14:paraId="61C0AC71" w14:textId="77777777" w:rsidR="000D0CE8" w:rsidRPr="000A18C8" w:rsidRDefault="000D0CE8" w:rsidP="000D0CE8">
      <w:pPr>
        <w:pStyle w:val="aa"/>
        <w:numPr>
          <w:ilvl w:val="1"/>
          <w:numId w:val="32"/>
        </w:numPr>
        <w:ind w:left="0" w:firstLine="709"/>
      </w:pPr>
      <w:r w:rsidRPr="000A18C8">
        <w:t>Пользователь получает текстовое уведомление об успешной конвертации файла.</w:t>
      </w:r>
    </w:p>
    <w:p w14:paraId="37A449C3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4AE8818" w14:textId="77777777" w:rsidR="000D0CE8" w:rsidRPr="000A18C8" w:rsidRDefault="000D0CE8" w:rsidP="000D0CE8">
      <w:pPr>
        <w:pStyle w:val="aa"/>
        <w:numPr>
          <w:ilvl w:val="0"/>
          <w:numId w:val="33"/>
        </w:numPr>
      </w:pPr>
      <w:r w:rsidRPr="000A18C8">
        <w:t>Активация сценария «Закрыть приложение».</w:t>
      </w:r>
    </w:p>
    <w:p w14:paraId="26A7DAC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081113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427EF7D3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«Открыть приложение».</w:t>
      </w:r>
    </w:p>
    <w:p w14:paraId="1BF62901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 xml:space="preserve">Выполнен сценарий «Загрузить файл Enterprise </w:t>
      </w:r>
      <w:proofErr w:type="spellStart"/>
      <w:r w:rsidRPr="000A18C8">
        <w:t>Architect</w:t>
      </w:r>
      <w:proofErr w:type="spellEnd"/>
      <w:r w:rsidRPr="000A18C8">
        <w:t>».</w:t>
      </w:r>
    </w:p>
    <w:p w14:paraId="4D8FCC8D" w14:textId="77777777" w:rsidR="000D0CE8" w:rsidRPr="000A18C8" w:rsidRDefault="000D0CE8" w:rsidP="000D0CE8">
      <w:pPr>
        <w:pStyle w:val="aa"/>
        <w:numPr>
          <w:ilvl w:val="0"/>
          <w:numId w:val="34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20A7181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сценарий вариантов использования: «Закрыть приложение».</w:t>
      </w:r>
    </w:p>
    <w:p w14:paraId="4554D0AC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Enterprise </w:t>
      </w:r>
      <w:proofErr w:type="spellStart"/>
      <w:r w:rsidRPr="000A18C8">
        <w:t>Architect</w:t>
      </w:r>
      <w:proofErr w:type="spellEnd"/>
      <w:r w:rsidRPr="000A18C8">
        <w:t>» и «Указать путь места для сохранения файла».</w:t>
      </w:r>
    </w:p>
    <w:p w14:paraId="61D642E7" w14:textId="77777777" w:rsidR="000D0CE8" w:rsidRPr="000A18C8" w:rsidRDefault="000D0CE8" w:rsidP="000D0CE8">
      <w:pPr>
        <w:pStyle w:val="aa"/>
        <w:rPr>
          <w:b/>
          <w:bCs/>
        </w:rPr>
      </w:pPr>
    </w:p>
    <w:p w14:paraId="73D191C0" w14:textId="77777777" w:rsidR="000D0CE8" w:rsidRPr="000A18C8" w:rsidRDefault="000D0CE8" w:rsidP="000D0CE8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«Закрыть приложение»</w:t>
      </w:r>
    </w:p>
    <w:p w14:paraId="49D159ED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Цель</w:t>
      </w:r>
      <w:r w:rsidRPr="000A18C8">
        <w:t>: закрыть программный компонент для конвертации файлов.</w:t>
      </w:r>
    </w:p>
    <w:p w14:paraId="7F73B79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lastRenderedPageBreak/>
        <w:t>Активные субъекты</w:t>
      </w:r>
      <w:r w:rsidRPr="000A18C8">
        <w:t>: пользователь.</w:t>
      </w:r>
    </w:p>
    <w:p w14:paraId="1556AAD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открывает приложение для конвертации файлов.</w:t>
      </w:r>
    </w:p>
    <w:p w14:paraId="38E4E08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F86A6D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Пользователю потребовалось конвертировать файл Enterprise </w:t>
      </w:r>
      <w:proofErr w:type="spellStart"/>
      <w:r w:rsidRPr="000A18C8">
        <w:t>Architect</w:t>
      </w:r>
      <w:proofErr w:type="spellEnd"/>
      <w:r w:rsidRPr="000A18C8">
        <w:t xml:space="preserve"> в файл приложения EKB.</w:t>
      </w:r>
    </w:p>
    <w:p w14:paraId="2BBC1D8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запускает приложение посредством исполняемого EXE-файла.</w:t>
      </w:r>
    </w:p>
    <w:p w14:paraId="6AC5116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Пользователь нажимает на кнопку «Загрузить файл Enterprise </w:t>
      </w:r>
      <w:proofErr w:type="spellStart"/>
      <w:r w:rsidRPr="000A18C8">
        <w:t>Architect</w:t>
      </w:r>
      <w:proofErr w:type="spellEnd"/>
      <w:r w:rsidRPr="000A18C8">
        <w:t>».</w:t>
      </w:r>
    </w:p>
    <w:p w14:paraId="25390B43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Приложения открывает окно интерфейса-меню выбора файла.</w:t>
      </w:r>
    </w:p>
    <w:p w14:paraId="1871CC67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указывает путь до необходимого файла с помощью меню загрузки файла.</w:t>
      </w:r>
    </w:p>
    <w:p w14:paraId="60BB54B2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Система записывает полный пуль до файла в заранее определенную переменную.</w:t>
      </w:r>
    </w:p>
    <w:p w14:paraId="0DAD233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успешной загрузке файла.</w:t>
      </w:r>
    </w:p>
    <w:p w14:paraId="462D5DD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нажимает на кнопку «Выбрать место для сохранения файла».</w:t>
      </w:r>
    </w:p>
    <w:p w14:paraId="55768914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Приложения открывает окно интерфейса-меню выбора директории.</w:t>
      </w:r>
    </w:p>
    <w:p w14:paraId="3F759B08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указывает путь до необходимой директории с помощью меню.</w:t>
      </w:r>
    </w:p>
    <w:p w14:paraId="1DC968C9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Система записывает полный пуль до конечной директории в заранее определенную переменную.</w:t>
      </w:r>
    </w:p>
    <w:p w14:paraId="52C5A98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успешном выборе места сохранения файла.</w:t>
      </w:r>
    </w:p>
    <w:p w14:paraId="040691D1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запускает конвертацию файла нажатием на кнопку «Конвертировать файл».</w:t>
      </w:r>
    </w:p>
    <w:p w14:paraId="0B14C19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Файл загружается в приложение из указанного пути.</w:t>
      </w:r>
    </w:p>
    <w:p w14:paraId="365470D6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Создается объект класса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 полями файла.</w:t>
      </w:r>
    </w:p>
    <w:p w14:paraId="6079A28C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Данные из файла заносятся в соответствующие переменные объекта класса.</w:t>
      </w:r>
    </w:p>
    <w:p w14:paraId="355DC8C6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Создается объект класса </w:t>
      </w:r>
      <w:r w:rsidRPr="000A18C8">
        <w:rPr>
          <w:lang w:val="en-US"/>
        </w:rPr>
        <w:t>EKB</w:t>
      </w:r>
      <w:r w:rsidRPr="000A18C8">
        <w:t>.</w:t>
      </w:r>
    </w:p>
    <w:p w14:paraId="69EC2DB1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 w:rsidRPr="000A18C8">
        <w:rPr>
          <w:lang w:val="en-US"/>
        </w:rPr>
        <w:t>Enterprise</w:t>
      </w:r>
      <w:r w:rsidRPr="000A18C8">
        <w:t xml:space="preserve"> </w:t>
      </w:r>
      <w:r w:rsidRPr="000A18C8">
        <w:rPr>
          <w:lang w:val="en-US"/>
        </w:rPr>
        <w:t>Architect</w:t>
      </w:r>
      <w:r w:rsidRPr="000A18C8">
        <w:t xml:space="preserve"> соотносятся и перезаписываются</w:t>
      </w:r>
    </w:p>
    <w:p w14:paraId="24A1D05F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Конечный объект </w:t>
      </w:r>
      <w:r w:rsidRPr="000A18C8">
        <w:rPr>
          <w:lang w:val="en-US"/>
        </w:rPr>
        <w:t>EKB</w:t>
      </w:r>
      <w:r w:rsidRPr="000A18C8">
        <w:t xml:space="preserve"> дополняется необходимыми конструкциями для работоспособности файла.</w:t>
      </w:r>
    </w:p>
    <w:p w14:paraId="6EC383A8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 xml:space="preserve">Объект </w:t>
      </w:r>
      <w:r w:rsidRPr="000A18C8">
        <w:rPr>
          <w:lang w:val="en-US"/>
        </w:rPr>
        <w:t>EKB</w:t>
      </w:r>
      <w:r w:rsidRPr="000A18C8">
        <w:t xml:space="preserve"> с дополненными конструкциями сохраняется в </w:t>
      </w:r>
      <w:proofErr w:type="gramStart"/>
      <w:r w:rsidRPr="000A18C8">
        <w:t>формате .</w:t>
      </w:r>
      <w:proofErr w:type="spellStart"/>
      <w:r w:rsidRPr="000A18C8">
        <w:rPr>
          <w:lang w:val="en-US"/>
        </w:rPr>
        <w:t>ekb</w:t>
      </w:r>
      <w:proofErr w:type="spellEnd"/>
      <w:proofErr w:type="gramEnd"/>
      <w:r w:rsidRPr="000A18C8">
        <w:t xml:space="preserve"> в заданной пользователем директории.</w:t>
      </w:r>
    </w:p>
    <w:p w14:paraId="5D9EB83E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получает текстовое уведомление об успешной конвертации файла.</w:t>
      </w:r>
    </w:p>
    <w:p w14:paraId="2D0F183D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Пользователь закрывает приложение.</w:t>
      </w:r>
    </w:p>
    <w:p w14:paraId="37219D59" w14:textId="77777777" w:rsidR="000D0CE8" w:rsidRPr="000A18C8" w:rsidRDefault="000D0CE8" w:rsidP="000D0CE8">
      <w:pPr>
        <w:pStyle w:val="aa"/>
        <w:numPr>
          <w:ilvl w:val="0"/>
          <w:numId w:val="36"/>
        </w:numPr>
      </w:pPr>
      <w:r w:rsidRPr="000A18C8">
        <w:t>Операционная система завершает процесс приложения.</w:t>
      </w:r>
    </w:p>
    <w:p w14:paraId="1F9E3A3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 xml:space="preserve">Альтернативные потоки событий: </w:t>
      </w:r>
      <w:r w:rsidRPr="000A18C8">
        <w:t>нет.</w:t>
      </w:r>
    </w:p>
    <w:p w14:paraId="142C5CD9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lastRenderedPageBreak/>
        <w:t>Специальные требования</w:t>
      </w:r>
      <w:r w:rsidRPr="000A18C8">
        <w:t>: нет.</w:t>
      </w:r>
    </w:p>
    <w:p w14:paraId="04F2B6E5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6E5F1C4C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«Открыть приложение».</w:t>
      </w:r>
    </w:p>
    <w:p w14:paraId="51CD76C9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 xml:space="preserve">Выполнен сценарий «Загрузить файл Enterprise </w:t>
      </w:r>
      <w:proofErr w:type="spellStart"/>
      <w:r w:rsidRPr="000A18C8">
        <w:t>Architect</w:t>
      </w:r>
      <w:proofErr w:type="spellEnd"/>
      <w:r w:rsidRPr="000A18C8">
        <w:t>».</w:t>
      </w:r>
    </w:p>
    <w:p w14:paraId="5252DB81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4FBBBF93" w14:textId="77777777" w:rsidR="000D0CE8" w:rsidRPr="000A18C8" w:rsidRDefault="000D0CE8" w:rsidP="000D0CE8">
      <w:pPr>
        <w:pStyle w:val="aa"/>
        <w:numPr>
          <w:ilvl w:val="0"/>
          <w:numId w:val="35"/>
        </w:numPr>
        <w:ind w:left="0" w:firstLine="709"/>
      </w:pPr>
      <w:r w:rsidRPr="000A18C8">
        <w:t>Выполнен сценарий «Запустить процесс конвертации файла».</w:t>
      </w:r>
    </w:p>
    <w:p w14:paraId="70B150D4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Постусловия</w:t>
      </w:r>
      <w:r w:rsidRPr="000A18C8">
        <w:t>: нет.</w:t>
      </w:r>
    </w:p>
    <w:p w14:paraId="5D76BA78" w14:textId="77777777" w:rsidR="000D0CE8" w:rsidRPr="000A18C8" w:rsidRDefault="000D0CE8" w:rsidP="000D0CE8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>: нет.</w:t>
      </w:r>
    </w:p>
    <w:p w14:paraId="2EDC6556" w14:textId="77777777" w:rsidR="000D0CE8" w:rsidRPr="000A18C8" w:rsidRDefault="000D0CE8" w:rsidP="000D0CE8">
      <w:pPr>
        <w:pStyle w:val="aa"/>
        <w:rPr>
          <w:b/>
          <w:bCs/>
        </w:rPr>
      </w:pPr>
    </w:p>
    <w:p w14:paraId="5828629E" w14:textId="77777777" w:rsidR="000D0CE8" w:rsidRPr="000A18C8" w:rsidRDefault="000D0CE8" w:rsidP="000D0CE8">
      <w:pPr>
        <w:pStyle w:val="31"/>
      </w:pPr>
      <w:bookmarkStart w:id="68" w:name="_Toc404780347"/>
      <w:bookmarkStart w:id="69" w:name="_Toc406411823"/>
      <w:bookmarkStart w:id="70" w:name="_Toc406411873"/>
      <w:bookmarkStart w:id="71" w:name="_Toc413833810"/>
      <w:bookmarkStart w:id="72" w:name="_Toc460918497"/>
      <w:bookmarkStart w:id="73" w:name="_Toc18609394"/>
      <w:bookmarkStart w:id="74" w:name="_Toc121404476"/>
      <w:r w:rsidRPr="000A18C8">
        <w:t>2.3.2 Диаграмма последовательностей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205C2117" w14:textId="77777777" w:rsidR="000D0CE8" w:rsidRPr="000A18C8" w:rsidRDefault="000D0CE8" w:rsidP="000D0CE8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096E3318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6C4FD814" wp14:editId="4E216E37">
            <wp:extent cx="5324475" cy="6390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32" cy="6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DAFC" w14:textId="07A61EA2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7</w:t>
      </w:r>
      <w:r w:rsidRPr="000A18C8">
        <w:t xml:space="preserve"> – диаграмма последовательностей</w:t>
      </w:r>
    </w:p>
    <w:p w14:paraId="2C9FE963" w14:textId="77777777" w:rsidR="000D0CE8" w:rsidRPr="000A18C8" w:rsidRDefault="000D0CE8" w:rsidP="000D0CE8">
      <w:pPr>
        <w:pStyle w:val="aa"/>
        <w:ind w:firstLine="0"/>
        <w:jc w:val="center"/>
      </w:pPr>
    </w:p>
    <w:p w14:paraId="0DC94DC4" w14:textId="77777777" w:rsidR="000D0CE8" w:rsidRPr="000A18C8" w:rsidRDefault="000D0CE8" w:rsidP="000D0CE8">
      <w:pPr>
        <w:pStyle w:val="aa"/>
      </w:pPr>
      <w:r w:rsidRPr="000A18C8">
        <w:t xml:space="preserve">Пользователь с помощью операционной системы запускает исполняемый </w:t>
      </w:r>
      <w:r w:rsidRPr="000A18C8">
        <w:rPr>
          <w:lang w:val="en-US"/>
        </w:rPr>
        <w:t>EXE</w:t>
      </w:r>
      <w:r w:rsidRPr="000A18C8">
        <w:t>-файл программного компонента. Запускается окно графического интерфейса приложения. Далее пользователь с помощью меню выбора файла операционной системы задает приложению директорию для загрузки файла и директорию для сохранения результата конвертации.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 После пользователь закрывает приложение.</w:t>
      </w:r>
    </w:p>
    <w:p w14:paraId="7EB900A9" w14:textId="77777777" w:rsidR="000D0CE8" w:rsidRPr="000A18C8" w:rsidRDefault="000D0CE8" w:rsidP="000D0CE8">
      <w:pPr>
        <w:pStyle w:val="aa"/>
      </w:pPr>
    </w:p>
    <w:p w14:paraId="1A5B56E5" w14:textId="77777777" w:rsidR="000D0CE8" w:rsidRPr="000A18C8" w:rsidRDefault="000D0CE8" w:rsidP="000D0CE8">
      <w:pPr>
        <w:pStyle w:val="31"/>
      </w:pPr>
      <w:bookmarkStart w:id="75" w:name="_Toc341547997"/>
      <w:bookmarkStart w:id="76" w:name="_Toc379672202"/>
      <w:bookmarkStart w:id="77" w:name="_Toc404780348"/>
      <w:bookmarkStart w:id="78" w:name="_Toc406411824"/>
      <w:bookmarkStart w:id="79" w:name="_Toc406411874"/>
      <w:bookmarkStart w:id="80" w:name="_Toc413833811"/>
      <w:bookmarkStart w:id="81" w:name="_Toc460918498"/>
      <w:bookmarkStart w:id="82" w:name="_Toc18609395"/>
      <w:bookmarkStart w:id="83" w:name="_Toc121404477"/>
      <w:r w:rsidRPr="000A18C8">
        <w:t>2.3.3 Алгоритмическое обеспечение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3D2160A4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738E0846" wp14:editId="605A69C2">
            <wp:extent cx="4552724" cy="60769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29" cy="60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3810" w14:textId="7E2ED18D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 xml:space="preserve">8 </w:t>
      </w:r>
      <w:r w:rsidRPr="000A18C8">
        <w:t>– диаграмма деятельности</w:t>
      </w:r>
    </w:p>
    <w:p w14:paraId="45C49867" w14:textId="77777777" w:rsidR="000D0CE8" w:rsidRPr="000A18C8" w:rsidRDefault="000D0CE8" w:rsidP="000D0CE8">
      <w:pPr>
        <w:pStyle w:val="aa"/>
        <w:ind w:firstLine="0"/>
        <w:jc w:val="center"/>
      </w:pPr>
    </w:p>
    <w:p w14:paraId="2217720C" w14:textId="77777777" w:rsidR="000D0CE8" w:rsidRPr="000A18C8" w:rsidRDefault="000D0CE8" w:rsidP="000D0CE8">
      <w:pPr>
        <w:pStyle w:val="aa"/>
      </w:pPr>
      <w:r w:rsidRPr="000A18C8">
        <w:lastRenderedPageBreak/>
        <w:t>Первым этапом после инициализации деятельности выступает блок «Запуск приложения». На данном этапе пользователь запускает 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787F0CE6" w14:textId="77777777" w:rsidR="000D0CE8" w:rsidRPr="000A18C8" w:rsidRDefault="000D0CE8" w:rsidP="000D0CE8">
      <w:pPr>
        <w:pStyle w:val="aa"/>
      </w:pPr>
    </w:p>
    <w:p w14:paraId="3D1ECBE4" w14:textId="77777777" w:rsidR="000D0CE8" w:rsidRPr="000A18C8" w:rsidRDefault="000D0CE8" w:rsidP="000D0CE8">
      <w:pPr>
        <w:pStyle w:val="31"/>
      </w:pPr>
      <w:bookmarkStart w:id="84" w:name="_Toc404780349"/>
      <w:bookmarkStart w:id="85" w:name="_Toc406411825"/>
      <w:bookmarkStart w:id="86" w:name="_Toc406411875"/>
      <w:bookmarkStart w:id="87" w:name="_Toc413833812"/>
      <w:bookmarkStart w:id="88" w:name="_Toc460918499"/>
      <w:bookmarkStart w:id="89" w:name="_Toc18609396"/>
      <w:bookmarkStart w:id="90" w:name="_Toc121404478"/>
      <w:r w:rsidRPr="000A18C8">
        <w:t>2.3.4 Диаграмма классов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6180B8E0" w14:textId="77777777" w:rsidR="000D0CE8" w:rsidRPr="000A18C8" w:rsidRDefault="000D0CE8" w:rsidP="000D0CE8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22415B6B" w14:textId="77777777" w:rsidR="000D0CE8" w:rsidRPr="000A18C8" w:rsidRDefault="000D0CE8" w:rsidP="000D0CE8">
      <w:pPr>
        <w:pStyle w:val="aa"/>
        <w:ind w:firstLine="0"/>
        <w:jc w:val="center"/>
      </w:pPr>
      <w:r w:rsidRPr="000A18C8">
        <w:rPr>
          <w:noProof/>
        </w:rPr>
        <w:drawing>
          <wp:inline distT="0" distB="0" distL="0" distR="0" wp14:anchorId="79E4D4D8" wp14:editId="0E5D6692">
            <wp:extent cx="5940425" cy="4262595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DCE1" w14:textId="51BB95C9" w:rsidR="000D0CE8" w:rsidRPr="000A18C8" w:rsidRDefault="000D0CE8" w:rsidP="000D0CE8">
      <w:pPr>
        <w:pStyle w:val="aa"/>
        <w:ind w:firstLine="0"/>
        <w:jc w:val="center"/>
      </w:pPr>
      <w:r w:rsidRPr="000A18C8">
        <w:t xml:space="preserve">Рисунок </w:t>
      </w:r>
      <w:r w:rsidR="00DD5D02">
        <w:t>9</w:t>
      </w:r>
      <w:r w:rsidRPr="000A18C8">
        <w:t xml:space="preserve"> – диаграмма классов</w:t>
      </w:r>
    </w:p>
    <w:p w14:paraId="459288BE" w14:textId="77777777" w:rsidR="000D0CE8" w:rsidRPr="000A18C8" w:rsidRDefault="000D0CE8" w:rsidP="000D0CE8">
      <w:pPr>
        <w:pStyle w:val="aa"/>
        <w:ind w:firstLine="0"/>
        <w:jc w:val="center"/>
      </w:pPr>
    </w:p>
    <w:p w14:paraId="2194B52C" w14:textId="77777777" w:rsidR="000D0CE8" w:rsidRPr="000A18C8" w:rsidRDefault="000D0CE8" w:rsidP="000D0CE8">
      <w:pPr>
        <w:pStyle w:val="aa"/>
      </w:pPr>
      <w:r w:rsidRPr="000A18C8">
        <w:t xml:space="preserve">Диаграмма представляет из себя три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>1 представляет из себя контроллер графического приложения. Основными переменными являются: путь до директории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60F70BC9" w14:textId="77777777" w:rsidR="000D0CE8" w:rsidRPr="008D2984" w:rsidRDefault="000D0CE8" w:rsidP="000D0CE8">
      <w:pPr>
        <w:pStyle w:val="aa"/>
      </w:pPr>
      <w:r w:rsidRPr="000A18C8">
        <w:lastRenderedPageBreak/>
        <w:t xml:space="preserve">Классы </w:t>
      </w:r>
      <w:r w:rsidRPr="000A18C8">
        <w:rPr>
          <w:lang w:val="en-US"/>
        </w:rPr>
        <w:t>EA</w:t>
      </w:r>
      <w:r w:rsidRPr="000A18C8">
        <w:t xml:space="preserve"> и </w:t>
      </w:r>
      <w:r w:rsidRPr="000A18C8">
        <w:rPr>
          <w:lang w:val="en-US"/>
        </w:rPr>
        <w:t>EKB</w:t>
      </w:r>
      <w:r w:rsidRPr="000A18C8">
        <w:t xml:space="preserve"> предназначены для хранения данных из файлов. При запуске процесса конвертации файл Enterprise </w:t>
      </w:r>
      <w:proofErr w:type="spellStart"/>
      <w:r w:rsidRPr="000A18C8">
        <w:t>Architect</w:t>
      </w:r>
      <w:proofErr w:type="spellEnd"/>
      <w:r w:rsidRPr="000A18C8">
        <w:t xml:space="preserve"> будет декомпозирован в отдельные переменные объекта класса. Далее полученные значения будут пересобраны в экземпляре </w:t>
      </w:r>
      <w:r w:rsidRPr="000A18C8">
        <w:rPr>
          <w:lang w:val="en-US"/>
        </w:rPr>
        <w:t>EKB</w:t>
      </w:r>
      <w:r w:rsidRPr="000A18C8">
        <w:t xml:space="preserve"> и дополнены необходимыми для структурной целостности файла данными. 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62E0F4B2" w14:textId="057ABC13" w:rsidR="00AA413A" w:rsidRDefault="005C278D" w:rsidP="00BB5932">
      <w:pPr>
        <w:pStyle w:val="23"/>
        <w:numPr>
          <w:ilvl w:val="1"/>
          <w:numId w:val="31"/>
        </w:numPr>
      </w:pPr>
      <w:bookmarkStart w:id="91" w:name="_Hlk121402920"/>
      <w:bookmarkStart w:id="92" w:name="_Toc121404479"/>
      <w:r w:rsidRPr="005C278D">
        <w:t>Программная реализация</w:t>
      </w:r>
      <w:bookmarkEnd w:id="92"/>
    </w:p>
    <w:p w14:paraId="0364BABF" w14:textId="6FAEEBE7" w:rsidR="00BB5932" w:rsidRPr="00957EBF" w:rsidRDefault="00BB5932" w:rsidP="00BB5932">
      <w:pPr>
        <w:pStyle w:val="31"/>
      </w:pPr>
      <w:bookmarkStart w:id="93" w:name="_Toc404780351"/>
      <w:bookmarkStart w:id="94" w:name="_Toc406411827"/>
      <w:bookmarkStart w:id="95" w:name="_Toc406411877"/>
      <w:bookmarkStart w:id="96" w:name="_Toc413833814"/>
      <w:bookmarkStart w:id="97" w:name="_Toc460918501"/>
      <w:bookmarkStart w:id="98" w:name="_Toc18609398"/>
      <w:bookmarkStart w:id="99" w:name="_Toc121404480"/>
      <w:r>
        <w:t xml:space="preserve">2.4.1 </w:t>
      </w:r>
      <w:r w:rsidRPr="00957EBF">
        <w:t>Автоматически сгенерированный код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C71B9F9" w14:textId="29A512D6" w:rsidR="005C278D" w:rsidRDefault="009A78BE" w:rsidP="005C278D">
      <w:pPr>
        <w:pStyle w:val="aa"/>
      </w:pPr>
      <w:r>
        <w:t>На основе разработанной диаграммы классов был сгенерирован код</w:t>
      </w:r>
      <w:r w:rsidR="00FE4262">
        <w:t xml:space="preserve">. В качестве выбранного языка программирования был установлен </w:t>
      </w:r>
      <w:r w:rsidR="00FE4262">
        <w:rPr>
          <w:lang w:val="en-US"/>
        </w:rPr>
        <w:t>C</w:t>
      </w:r>
      <w:r w:rsidR="00FE4262" w:rsidRPr="00FE4262">
        <w:t>#</w:t>
      </w:r>
      <w:r w:rsidR="00FE4262">
        <w:t>.</w:t>
      </w:r>
    </w:p>
    <w:p w14:paraId="3CD0615A" w14:textId="213389B9" w:rsidR="005108A1" w:rsidRDefault="005108A1" w:rsidP="005C278D">
      <w:pPr>
        <w:pStyle w:val="aa"/>
      </w:pPr>
    </w:p>
    <w:p w14:paraId="51373162" w14:textId="12368A7E" w:rsidR="005108A1" w:rsidRPr="00022F77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bookmarkEnd w:id="91"/>
    <w:p w14:paraId="72BBF09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2F0AC8E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Form1.cs</w:t>
      </w:r>
      <w:proofErr w:type="gramEnd"/>
    </w:p>
    <w:p w14:paraId="4BCAD263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Implementation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of the Class Form1</w:t>
      </w:r>
    </w:p>
    <w:p w14:paraId="3EF5F2D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Generated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by Enterprise Architect</w:t>
      </w:r>
    </w:p>
    <w:p w14:paraId="7C71D18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Created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on:      08-дек-2022 0:16:07</w:t>
      </w:r>
    </w:p>
    <w:p w14:paraId="35804DC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Original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author: worker</w:t>
      </w:r>
    </w:p>
    <w:p w14:paraId="1634E9C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06F8E49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565326B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664BFEFF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826B7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6133C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660C560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24DF4C4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3B3A4A0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DBF420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Form1 {</w:t>
      </w:r>
    </w:p>
    <w:p w14:paraId="4D55D8D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16C5874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String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pathToFile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8A400B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String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pathToSave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C7C109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EKB role c;</w:t>
      </w:r>
    </w:p>
    <w:p w14:paraId="5845445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EA role b;</w:t>
      </w:r>
    </w:p>
    <w:p w14:paraId="745BC82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01A2E07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public Form1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14:paraId="07647C5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501E4A1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CB4FF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0A84DE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~Form1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14:paraId="23C2508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09841E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25A1A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AB7A4F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22415A8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403A8DA3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void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selectPathToFile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 A){</w:t>
      </w:r>
    </w:p>
    <w:p w14:paraId="2158809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B4989D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3A531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B92DD4A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void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convertFile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7C405FB5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CA49E7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EA82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4B46EA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6906701C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/// &lt;param name="Parameter"&gt;&lt;/param&gt;</w:t>
      </w:r>
    </w:p>
    <w:p w14:paraId="3707C1C8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void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selectPathToSave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Parameter){</w:t>
      </w:r>
    </w:p>
    <w:p w14:paraId="3FA1E6CE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203BD0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CA35F46" w14:textId="77777777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16BC0C4" w14:textId="728AC98F" w:rsidR="005108A1" w:rsidRPr="002E6EF0" w:rsidRDefault="005108A1" w:rsidP="005108A1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}//end Form1</w:t>
      </w:r>
    </w:p>
    <w:p w14:paraId="7760363C" w14:textId="410D999A" w:rsidR="005108A1" w:rsidRPr="005108A1" w:rsidRDefault="005108A1" w:rsidP="005C278D">
      <w:pPr>
        <w:pStyle w:val="aa"/>
        <w:rPr>
          <w:lang w:val="en-US"/>
        </w:rPr>
      </w:pPr>
    </w:p>
    <w:p w14:paraId="41CA81E3" w14:textId="45ADE6A7" w:rsidR="005108A1" w:rsidRPr="00022F77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EA</w:t>
      </w:r>
    </w:p>
    <w:p w14:paraId="76503F1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7F927F7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/ 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EA.cs</w:t>
      </w:r>
      <w:proofErr w:type="spellEnd"/>
      <w:proofErr w:type="gramEnd"/>
    </w:p>
    <w:p w14:paraId="32311E7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Implementation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of the Class EA</w:t>
      </w:r>
    </w:p>
    <w:p w14:paraId="216BCA6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Generated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by Enterprise Architect</w:t>
      </w:r>
    </w:p>
    <w:p w14:paraId="3F3F8F5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Created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on:      08-дек-2022 0:15:27</w:t>
      </w:r>
    </w:p>
    <w:p w14:paraId="046B5EA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Original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author: worker</w:t>
      </w:r>
    </w:p>
    <w:p w14:paraId="261B79F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0723139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7B40C7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014EB49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73587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15322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3733046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B3D8AC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3021BE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2F579C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EA {</w:t>
      </w:r>
    </w:p>
    <w:p w14:paraId="5E4DDA1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BB404B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String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Assotiation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26877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Attribute;</w:t>
      </w:r>
    </w:p>
    <w:p w14:paraId="05280B7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private String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EntityItem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4BC9D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28B042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EA(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A2A940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E7E685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2751B7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1AA3EB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EA(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5B35316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2B50001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4CDFA10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CFEE72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19F72EAC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3AC62BF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void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setAssotiation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String Parameter A){</w:t>
      </w:r>
    </w:p>
    <w:p w14:paraId="5F9268E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ECEE6D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279C0A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3E0D9F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641729B4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name="Parameter"&gt;&lt;/param&gt;</w:t>
      </w:r>
    </w:p>
    <w:p w14:paraId="67A7CF15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String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getAssotiation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Parameter){</w:t>
      </w:r>
    </w:p>
    <w:p w14:paraId="2BC039AA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870EADB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6EEE7A98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E20B69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DC8E16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String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getAttribute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6F43E51D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AB984F2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5A2DF1AF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9DA223" w14:textId="77777777" w:rsidR="001E6CF6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B767ADF" w14:textId="4D61F134" w:rsidR="005108A1" w:rsidRPr="002E6EF0" w:rsidRDefault="001E6CF6" w:rsidP="001E6CF6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}//end EA</w:t>
      </w:r>
    </w:p>
    <w:p w14:paraId="05C78AE8" w14:textId="3ADBD062" w:rsidR="005108A1" w:rsidRPr="00526D61" w:rsidRDefault="005108A1" w:rsidP="005C278D">
      <w:pPr>
        <w:pStyle w:val="aa"/>
        <w:rPr>
          <w:lang w:val="en-US"/>
        </w:rPr>
      </w:pPr>
    </w:p>
    <w:p w14:paraId="1DD610D4" w14:textId="07A2542B" w:rsidR="005108A1" w:rsidRDefault="005108A1" w:rsidP="005C278D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EKB</w:t>
      </w:r>
    </w:p>
    <w:p w14:paraId="14FE26E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75260E8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/ 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EKB.cs</w:t>
      </w:r>
      <w:proofErr w:type="spellEnd"/>
      <w:proofErr w:type="gramEnd"/>
    </w:p>
    <w:p w14:paraId="50074E5E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Implementation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of the Class EKB</w:t>
      </w:r>
    </w:p>
    <w:p w14:paraId="43564E6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Generated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by Enterprise Architect</w:t>
      </w:r>
    </w:p>
    <w:p w14:paraId="6109BE19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lastRenderedPageBreak/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Created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on:      08-дек-2022 0:15:27</w:t>
      </w:r>
    </w:p>
    <w:p w14:paraId="4DCE9D46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/  Original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 author: worker</w:t>
      </w:r>
    </w:p>
    <w:p w14:paraId="0A74584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</w:t>
      </w:r>
    </w:p>
    <w:p w14:paraId="2C6A7694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B53D1C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29A27F4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F8A58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E6EF0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F3C9E5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14:paraId="4D952E75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24174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69E7B73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8F2D78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>public class EKB {</w:t>
      </w:r>
    </w:p>
    <w:p w14:paraId="3742127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CCBCF5F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fact;</w:t>
      </w:r>
    </w:p>
    <w:p w14:paraId="31DF75C9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action;</w:t>
      </w:r>
    </w:p>
    <w:p w14:paraId="64B666A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private String rule;</w:t>
      </w:r>
    </w:p>
    <w:p w14:paraId="448DDFB4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CBC29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EKB(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50F548F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CFDF0D8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50D6DA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F338757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~</w:t>
      </w:r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EKB(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06DBE3E2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CC20F52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D29BC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9AFC73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477B38D1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 A"&gt;&lt;/param&gt;</w:t>
      </w:r>
    </w:p>
    <w:p w14:paraId="5D3F729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String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getFact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Parameter A){</w:t>
      </w:r>
    </w:p>
    <w:p w14:paraId="661C857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39FCCD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  <w:lang w:val="en-US"/>
        </w:rPr>
        <w:tab/>
        <w:t>return "";</w:t>
      </w:r>
    </w:p>
    <w:p w14:paraId="1EA42FFF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D2164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5ADE7C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/// </w:t>
      </w:r>
    </w:p>
    <w:p w14:paraId="5BA0ACE8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>/// &lt;param name="Parameter"&gt;&lt;/param&gt;</w:t>
      </w:r>
    </w:p>
    <w:p w14:paraId="3E16194C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  <w:t xml:space="preserve">public void </w:t>
      </w:r>
      <w:proofErr w:type="spellStart"/>
      <w:proofErr w:type="gramStart"/>
      <w:r w:rsidRPr="002E6EF0">
        <w:rPr>
          <w:rFonts w:ascii="Courier New" w:hAnsi="Courier New" w:cs="Courier New"/>
          <w:sz w:val="20"/>
          <w:szCs w:val="20"/>
          <w:lang w:val="en-US"/>
        </w:rPr>
        <w:t>setRule</w:t>
      </w:r>
      <w:proofErr w:type="spellEnd"/>
      <w:r w:rsidRPr="002E6EF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6EF0">
        <w:rPr>
          <w:rFonts w:ascii="Courier New" w:hAnsi="Courier New" w:cs="Courier New"/>
          <w:sz w:val="20"/>
          <w:szCs w:val="20"/>
          <w:lang w:val="en-US"/>
        </w:rPr>
        <w:t>String Parameter){</w:t>
      </w:r>
    </w:p>
    <w:p w14:paraId="70D54A5A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192656B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  <w:r w:rsidRPr="002E6EF0">
        <w:rPr>
          <w:rFonts w:ascii="Courier New" w:hAnsi="Courier New" w:cs="Courier New"/>
          <w:sz w:val="20"/>
          <w:szCs w:val="20"/>
          <w:lang w:val="en-US"/>
        </w:rPr>
        <w:tab/>
      </w:r>
      <w:r w:rsidRPr="002E6EF0">
        <w:rPr>
          <w:rFonts w:ascii="Courier New" w:hAnsi="Courier New" w:cs="Courier New"/>
          <w:sz w:val="20"/>
          <w:szCs w:val="20"/>
        </w:rPr>
        <w:t>}</w:t>
      </w:r>
    </w:p>
    <w:p w14:paraId="28498420" w14:textId="77777777" w:rsidR="003E50D0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</w:p>
    <w:p w14:paraId="7983A173" w14:textId="275E99B1" w:rsidR="001E6CF6" w:rsidRPr="002E6EF0" w:rsidRDefault="003E50D0" w:rsidP="003E50D0">
      <w:pPr>
        <w:pStyle w:val="aa"/>
        <w:rPr>
          <w:rFonts w:ascii="Courier New" w:hAnsi="Courier New" w:cs="Courier New"/>
          <w:sz w:val="20"/>
          <w:szCs w:val="20"/>
        </w:rPr>
      </w:pPr>
      <w:r w:rsidRPr="002E6EF0">
        <w:rPr>
          <w:rFonts w:ascii="Courier New" w:hAnsi="Courier New" w:cs="Courier New"/>
          <w:sz w:val="20"/>
          <w:szCs w:val="20"/>
        </w:rPr>
        <w:t>}//</w:t>
      </w:r>
      <w:r w:rsidRPr="002E6EF0">
        <w:rPr>
          <w:rFonts w:ascii="Courier New" w:hAnsi="Courier New" w:cs="Courier New"/>
          <w:sz w:val="20"/>
          <w:szCs w:val="20"/>
          <w:lang w:val="en-US"/>
        </w:rPr>
        <w:t>end</w:t>
      </w:r>
      <w:r w:rsidRPr="002E6EF0">
        <w:rPr>
          <w:rFonts w:ascii="Courier New" w:hAnsi="Courier New" w:cs="Courier New"/>
          <w:sz w:val="20"/>
          <w:szCs w:val="20"/>
        </w:rPr>
        <w:t xml:space="preserve"> </w:t>
      </w:r>
      <w:r w:rsidRPr="002E6EF0">
        <w:rPr>
          <w:rFonts w:ascii="Courier New" w:hAnsi="Courier New" w:cs="Courier New"/>
          <w:sz w:val="20"/>
          <w:szCs w:val="20"/>
          <w:lang w:val="en-US"/>
        </w:rPr>
        <w:t>EKB</w:t>
      </w:r>
    </w:p>
    <w:p w14:paraId="7D32D389" w14:textId="21EA33D8" w:rsidR="001E6CF6" w:rsidRPr="002E6EF0" w:rsidRDefault="002E6EF0" w:rsidP="002E6EF0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FA31D7B" w14:textId="77777777" w:rsidR="008B59E6" w:rsidRDefault="008B59E6" w:rsidP="008B59E6">
      <w:pPr>
        <w:pStyle w:val="31"/>
      </w:pPr>
      <w:bookmarkStart w:id="100" w:name="_Toc121404481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0"/>
    </w:p>
    <w:p w14:paraId="6FAED677" w14:textId="77777777" w:rsidR="008B59E6" w:rsidRDefault="008B59E6" w:rsidP="008B59E6">
      <w:pPr>
        <w:pStyle w:val="aa"/>
      </w:pPr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шесть прототипов возможных состояний программного компонента.</w:t>
      </w:r>
    </w:p>
    <w:p w14:paraId="21668AD1" w14:textId="77777777" w:rsidR="008B59E6" w:rsidRDefault="008B59E6" w:rsidP="008B59E6">
      <w:pPr>
        <w:pStyle w:val="aa"/>
      </w:pPr>
      <w:r>
        <w:t>Первый фрагмент отображает первоначальное состояние приложения после запуска. Пользователю доступны возможности загрузки файла и выбора директории для сохранения результата.</w:t>
      </w:r>
    </w:p>
    <w:p w14:paraId="75E849DE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83BDE3B" wp14:editId="4D85AFF6">
            <wp:extent cx="4280390" cy="2692400"/>
            <wp:effectExtent l="19050" t="19050" r="2540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59" cy="2710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6B099" w14:textId="05AF08F1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10</w:t>
      </w:r>
      <w:r w:rsidRPr="00786D29">
        <w:t xml:space="preserve"> – </w:t>
      </w:r>
      <w:r>
        <w:t>Макет стартового окна</w:t>
      </w:r>
    </w:p>
    <w:p w14:paraId="5D91CD99" w14:textId="77777777" w:rsidR="008B59E6" w:rsidRDefault="008B59E6" w:rsidP="008B59E6">
      <w:pPr>
        <w:pStyle w:val="aa"/>
        <w:ind w:firstLine="0"/>
        <w:jc w:val="center"/>
      </w:pPr>
    </w:p>
    <w:p w14:paraId="3D8955B3" w14:textId="77777777" w:rsidR="008B59E6" w:rsidRDefault="008B59E6" w:rsidP="008B59E6">
      <w:pPr>
        <w:pStyle w:val="aa"/>
      </w:pPr>
      <w:r>
        <w:t>При нажатии на кнопки загрузки или выбора директории открывается окно соответствующего выбора.</w:t>
      </w:r>
    </w:p>
    <w:p w14:paraId="58A99C2D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3584F158" wp14:editId="33246B06">
            <wp:extent cx="4064269" cy="2349500"/>
            <wp:effectExtent l="19050" t="19050" r="1270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20" cy="2357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9569E" w14:textId="089CACF6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11</w:t>
      </w:r>
      <w:r w:rsidRPr="006C095F">
        <w:t xml:space="preserve"> – </w:t>
      </w:r>
      <w:r>
        <w:t>Взаимодействие с кнопками выбора</w:t>
      </w:r>
    </w:p>
    <w:p w14:paraId="15DCD74C" w14:textId="77777777" w:rsidR="008B59E6" w:rsidRDefault="008B59E6" w:rsidP="008B59E6">
      <w:pPr>
        <w:pStyle w:val="aa"/>
      </w:pPr>
    </w:p>
    <w:p w14:paraId="543C47AA" w14:textId="77777777" w:rsidR="008B59E6" w:rsidRDefault="008B59E6" w:rsidP="008B59E6">
      <w:pPr>
        <w:pStyle w:val="aa"/>
        <w:keepNext/>
      </w:pPr>
      <w:r>
        <w:lastRenderedPageBreak/>
        <w:t>Текущие состояния работы с файлами и директориями указывают информационные поля. В качестве упрощения визуального восприятия типа состояния текст окрашен соответствующим цветом.</w:t>
      </w:r>
    </w:p>
    <w:p w14:paraId="2796226C" w14:textId="77777777" w:rsidR="008B59E6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B4B149D" wp14:editId="2496A4B8">
            <wp:extent cx="3800376" cy="2390468"/>
            <wp:effectExtent l="19050" t="19050" r="10160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64" cy="2412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33EA9" w14:textId="157FF678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12</w:t>
      </w:r>
      <w:r w:rsidRPr="006C095F">
        <w:t xml:space="preserve"> – </w:t>
      </w:r>
      <w:r>
        <w:t>Отображение полей состояния</w:t>
      </w:r>
    </w:p>
    <w:p w14:paraId="0877A06E" w14:textId="77777777" w:rsidR="008B59E6" w:rsidRDefault="008B59E6" w:rsidP="008B59E6">
      <w:pPr>
        <w:pStyle w:val="aa"/>
        <w:ind w:firstLine="0"/>
        <w:jc w:val="center"/>
      </w:pPr>
    </w:p>
    <w:p w14:paraId="705256ED" w14:textId="77777777" w:rsidR="008B59E6" w:rsidRDefault="008B59E6" w:rsidP="008B59E6">
      <w:pPr>
        <w:pStyle w:val="aa"/>
      </w:pPr>
      <w:r>
        <w:t xml:space="preserve">После запуска пользователем механизма конвертации прогресс процесса отображается визуально с помощью </w:t>
      </w:r>
      <w:r>
        <w:rPr>
          <w:lang w:val="en-US"/>
        </w:rPr>
        <w:t>Progress Bar</w:t>
      </w:r>
      <w:r>
        <w:t>.</w:t>
      </w:r>
    </w:p>
    <w:p w14:paraId="21DDC06E" w14:textId="77777777" w:rsidR="008B59E6" w:rsidRPr="00BE4762" w:rsidRDefault="008B59E6" w:rsidP="008B59E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40E860C" wp14:editId="4B2A8927">
            <wp:extent cx="4021004" cy="2529243"/>
            <wp:effectExtent l="19050" t="19050" r="1778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23" cy="2546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BF907" w14:textId="67A418F1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13</w:t>
      </w:r>
      <w:r w:rsidRPr="006C095F">
        <w:t xml:space="preserve"> – </w:t>
      </w:r>
      <w:r>
        <w:t>Визуализация процесса конвертации</w:t>
      </w:r>
    </w:p>
    <w:p w14:paraId="58FD5CCE" w14:textId="77777777" w:rsidR="008B59E6" w:rsidRDefault="008B59E6" w:rsidP="008B59E6">
      <w:pPr>
        <w:pStyle w:val="aa"/>
        <w:ind w:firstLine="0"/>
        <w:jc w:val="center"/>
      </w:pPr>
    </w:p>
    <w:p w14:paraId="0ADE2DD2" w14:textId="77777777" w:rsidR="008B59E6" w:rsidRDefault="008B59E6" w:rsidP="008B59E6">
      <w:pPr>
        <w:pStyle w:val="aa"/>
      </w:pPr>
      <w:r>
        <w:t>После завершения данного процесса отображается окно с сообщением об успешной конвертацией или ошибкой</w:t>
      </w:r>
    </w:p>
    <w:p w14:paraId="089082BF" w14:textId="77777777" w:rsidR="008B59E6" w:rsidRPr="00CD75A2" w:rsidRDefault="008B59E6" w:rsidP="008B59E6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F51C74" wp14:editId="1E92149B">
            <wp:extent cx="3838575" cy="2414496"/>
            <wp:effectExtent l="19050" t="19050" r="952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84" cy="2447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4885E" w14:textId="30AAE3A5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14</w:t>
      </w:r>
      <w:r w:rsidRPr="006C095F">
        <w:t xml:space="preserve"> – </w:t>
      </w:r>
      <w:r>
        <w:t>Визуализация завершения процесса (успех)</w:t>
      </w:r>
    </w:p>
    <w:p w14:paraId="022053B8" w14:textId="77777777" w:rsidR="008B59E6" w:rsidRDefault="008B59E6" w:rsidP="008B59E6">
      <w:pPr>
        <w:pStyle w:val="aa"/>
        <w:ind w:firstLine="0"/>
        <w:jc w:val="center"/>
      </w:pPr>
    </w:p>
    <w:p w14:paraId="2D387DF4" w14:textId="77777777" w:rsidR="008B59E6" w:rsidRDefault="008B59E6" w:rsidP="008B59E6">
      <w:pPr>
        <w:pStyle w:val="aa"/>
        <w:ind w:firstLine="0"/>
        <w:jc w:val="center"/>
      </w:pPr>
      <w:r w:rsidRPr="008A7593">
        <w:rPr>
          <w:noProof/>
        </w:rPr>
        <w:drawing>
          <wp:inline distT="0" distB="0" distL="0" distR="0" wp14:anchorId="5DACC73B" wp14:editId="51B79754">
            <wp:extent cx="4105790" cy="2577145"/>
            <wp:effectExtent l="19050" t="19050" r="28575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731" cy="2600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4D7C0" w14:textId="461EE695" w:rsidR="008B59E6" w:rsidRDefault="008B59E6" w:rsidP="008B59E6">
      <w:pPr>
        <w:pStyle w:val="aa"/>
        <w:ind w:firstLine="0"/>
        <w:jc w:val="center"/>
      </w:pPr>
      <w:r>
        <w:t xml:space="preserve">Рисунок </w:t>
      </w:r>
      <w:r w:rsidR="00DD5D02">
        <w:t>15</w:t>
      </w:r>
      <w:r w:rsidRPr="006C095F">
        <w:t xml:space="preserve"> – </w:t>
      </w:r>
      <w:r>
        <w:t>Визуализация завершения процесса (ошибка)</w:t>
      </w:r>
    </w:p>
    <w:p w14:paraId="4B15D6FD" w14:textId="77777777" w:rsidR="008B59E6" w:rsidRDefault="008B59E6" w:rsidP="008B59E6">
      <w:pPr>
        <w:pStyle w:val="aa"/>
        <w:ind w:firstLine="0"/>
        <w:jc w:val="center"/>
      </w:pPr>
    </w:p>
    <w:p w14:paraId="1FE573AA" w14:textId="77777777" w:rsidR="008B59E6" w:rsidRPr="00786D29" w:rsidRDefault="008B59E6" w:rsidP="008B59E6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40930CBC" w14:textId="77777777" w:rsidR="008B59E6" w:rsidRDefault="008B59E6" w:rsidP="008B59E6">
      <w:pPr>
        <w:pStyle w:val="aa"/>
        <w:ind w:firstLine="0"/>
        <w:jc w:val="center"/>
      </w:pPr>
      <w:r w:rsidRPr="00EE519D">
        <w:rPr>
          <w:noProof/>
        </w:rPr>
        <w:drawing>
          <wp:inline distT="0" distB="0" distL="0" distR="0" wp14:anchorId="41CE78B3" wp14:editId="345B4D30">
            <wp:extent cx="4221480" cy="25342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239" cy="25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9B79" w14:textId="268A1859" w:rsidR="001E6CF6" w:rsidRPr="002E6EF0" w:rsidRDefault="008B59E6" w:rsidP="002E6EF0">
      <w:pPr>
        <w:pStyle w:val="aa"/>
        <w:ind w:firstLine="0"/>
        <w:jc w:val="center"/>
      </w:pPr>
      <w:r>
        <w:t xml:space="preserve">Рисунок </w:t>
      </w:r>
      <w:r w:rsidR="00DD5D02">
        <w:t>16</w:t>
      </w:r>
      <w:r w:rsidRPr="006C095F">
        <w:t xml:space="preserve"> – </w:t>
      </w:r>
      <w:r>
        <w:t>Графический интерфейс в среде разработки</w:t>
      </w:r>
    </w:p>
    <w:p w14:paraId="53228053" w14:textId="77777777" w:rsidR="008B59E6" w:rsidRPr="00EC004B" w:rsidRDefault="008B59E6" w:rsidP="008B59E6">
      <w:pPr>
        <w:pStyle w:val="31"/>
      </w:pPr>
      <w:bookmarkStart w:id="101" w:name="_Toc404780354"/>
      <w:bookmarkStart w:id="102" w:name="_Toc406411880"/>
      <w:bookmarkStart w:id="103" w:name="_Toc413833816"/>
      <w:bookmarkStart w:id="104" w:name="_Toc460918503"/>
      <w:bookmarkStart w:id="105" w:name="_Toc18609400"/>
      <w:bookmarkStart w:id="106" w:name="_Toc121404482"/>
      <w:r>
        <w:lastRenderedPageBreak/>
        <w:t xml:space="preserve">2.4.3 </w:t>
      </w:r>
      <w:r w:rsidRPr="00EC004B">
        <w:t>Тестирование</w:t>
      </w:r>
      <w:bookmarkEnd w:id="101"/>
      <w:bookmarkEnd w:id="102"/>
      <w:bookmarkEnd w:id="103"/>
      <w:bookmarkEnd w:id="104"/>
      <w:bookmarkEnd w:id="105"/>
      <w:bookmarkEnd w:id="106"/>
    </w:p>
    <w:p w14:paraId="6DA1C6FE" w14:textId="77777777" w:rsidR="008B59E6" w:rsidRPr="00957EBF" w:rsidRDefault="008B59E6" w:rsidP="008B59E6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725BEC1E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4B7E1FD4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4097D544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1BDD75F6" w14:textId="77777777" w:rsidR="008B59E6" w:rsidRPr="00957EBF" w:rsidRDefault="008B59E6" w:rsidP="008B59E6">
      <w:pPr>
        <w:pStyle w:val="aa"/>
        <w:numPr>
          <w:ilvl w:val="0"/>
          <w:numId w:val="37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1A031332" w14:textId="7EB407F0" w:rsidR="008B59E6" w:rsidRDefault="008B59E6" w:rsidP="008B59E6">
      <w:pPr>
        <w:pStyle w:val="aa"/>
      </w:pPr>
      <w:r>
        <w:t xml:space="preserve">Таблица </w:t>
      </w:r>
      <w:r w:rsidR="00E420CE">
        <w:t>2</w:t>
      </w:r>
      <w:r>
        <w:t xml:space="preserve"> – Тесты программного компонента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536"/>
      </w:tblGrid>
      <w:tr w:rsidR="008B59E6" w:rsidRPr="00ED16D9" w14:paraId="46C14696" w14:textId="77777777" w:rsidTr="00205A8B">
        <w:tc>
          <w:tcPr>
            <w:tcW w:w="648" w:type="dxa"/>
            <w:shd w:val="clear" w:color="auto" w:fill="auto"/>
          </w:tcPr>
          <w:p w14:paraId="03041AD1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4F857980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4E92F878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536" w:type="dxa"/>
            <w:shd w:val="clear" w:color="auto" w:fill="auto"/>
          </w:tcPr>
          <w:p w14:paraId="775303AF" w14:textId="77777777" w:rsidR="008B59E6" w:rsidRPr="00ED16D9" w:rsidRDefault="008B59E6" w:rsidP="00205A8B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8B59E6" w:rsidRPr="009106C4" w14:paraId="30C2011C" w14:textId="77777777" w:rsidTr="00205A8B">
        <w:tc>
          <w:tcPr>
            <w:tcW w:w="648" w:type="dxa"/>
            <w:shd w:val="clear" w:color="auto" w:fill="auto"/>
          </w:tcPr>
          <w:p w14:paraId="7FBDC5A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2E5382DD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со стандартным файлом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54D015F3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из</w:t>
            </w:r>
            <w:r w:rsidRPr="005F2D8F">
              <w:rPr>
                <w:sz w:val="28"/>
                <w:szCs w:val="28"/>
                <w:lang w:val="en-US"/>
              </w:rPr>
              <w:t xml:space="preserve"> Enterprise Architect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4DE6F7EC" w14:textId="77777777" w:rsidR="008B59E6" w:rsidRPr="00186652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B59E6" w:rsidRPr="009106C4" w14:paraId="7F762EF1" w14:textId="77777777" w:rsidTr="00205A8B">
        <w:tc>
          <w:tcPr>
            <w:tcW w:w="648" w:type="dxa"/>
            <w:shd w:val="clear" w:color="auto" w:fill="auto"/>
          </w:tcPr>
          <w:p w14:paraId="1DB169FD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A3BC815" w14:textId="77777777" w:rsidR="008B59E6" w:rsidRPr="009106C4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файлом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9106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227797CF" w14:textId="77777777" w:rsidR="008B59E6" w:rsidRPr="009106C4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  <w:lang w:val="en-US"/>
              </w:rPr>
              <w:t xml:space="preserve">xml </w:t>
            </w:r>
            <w:r>
              <w:rPr>
                <w:sz w:val="28"/>
                <w:szCs w:val="28"/>
              </w:rPr>
              <w:t>нестандартной конфигурации.</w:t>
            </w:r>
          </w:p>
        </w:tc>
        <w:tc>
          <w:tcPr>
            <w:tcW w:w="2536" w:type="dxa"/>
            <w:shd w:val="clear" w:color="auto" w:fill="auto"/>
          </w:tcPr>
          <w:p w14:paraId="6107B34B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38357F6A" w14:textId="77777777" w:rsidTr="00205A8B">
        <w:tc>
          <w:tcPr>
            <w:tcW w:w="648" w:type="dxa"/>
            <w:shd w:val="clear" w:color="auto" w:fill="auto"/>
          </w:tcPr>
          <w:p w14:paraId="73F3C69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6A157B9F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55345F99" w14:textId="77777777" w:rsidR="008B59E6" w:rsidRPr="008F564E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Указан путь к файлу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55444C71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B59E6" w:rsidRPr="009106C4" w14:paraId="1F88BADB" w14:textId="77777777" w:rsidTr="00205A8B">
        <w:tc>
          <w:tcPr>
            <w:tcW w:w="648" w:type="dxa"/>
            <w:shd w:val="clear" w:color="auto" w:fill="auto"/>
          </w:tcPr>
          <w:p w14:paraId="7765E2B7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AB78530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0D7D3BE9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536" w:type="dxa"/>
            <w:shd w:val="clear" w:color="auto" w:fill="auto"/>
          </w:tcPr>
          <w:p w14:paraId="18701956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8B59E6" w:rsidRPr="009106C4" w14:paraId="7CBED985" w14:textId="77777777" w:rsidTr="00205A8B">
        <w:tc>
          <w:tcPr>
            <w:tcW w:w="648" w:type="dxa"/>
            <w:shd w:val="clear" w:color="auto" w:fill="auto"/>
          </w:tcPr>
          <w:p w14:paraId="5B752964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8C1C642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7CDF9F26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29E97875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3ADBDF74" w14:textId="77777777" w:rsidTr="00205A8B">
        <w:tc>
          <w:tcPr>
            <w:tcW w:w="648" w:type="dxa"/>
            <w:shd w:val="clear" w:color="auto" w:fill="auto"/>
          </w:tcPr>
          <w:p w14:paraId="40ABCC49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9C8E7DC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работы компонента с пустым файлом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463" w:type="dxa"/>
            <w:shd w:val="clear" w:color="auto" w:fill="auto"/>
          </w:tcPr>
          <w:p w14:paraId="4B73A682" w14:textId="77777777" w:rsidR="008B59E6" w:rsidRPr="002D51C3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Пустой файл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2EC79CEC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8B59E6" w:rsidRPr="009106C4" w14:paraId="48FF383D" w14:textId="77777777" w:rsidTr="00205A8B">
        <w:tc>
          <w:tcPr>
            <w:tcW w:w="648" w:type="dxa"/>
            <w:shd w:val="clear" w:color="auto" w:fill="auto"/>
          </w:tcPr>
          <w:p w14:paraId="20183730" w14:textId="77777777" w:rsidR="008B59E6" w:rsidRPr="008171CF" w:rsidRDefault="008B59E6" w:rsidP="008B59E6">
            <w:pPr>
              <w:pStyle w:val="a9"/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C0A024E" w14:textId="77777777" w:rsidR="008B59E6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07074A53" w14:textId="77777777" w:rsidR="008B59E6" w:rsidRPr="002D51C3" w:rsidRDefault="008B59E6" w:rsidP="00205A8B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из</w:t>
            </w:r>
            <w:r w:rsidRPr="005F2D8F">
              <w:rPr>
                <w:sz w:val="28"/>
                <w:szCs w:val="28"/>
                <w:lang w:val="en-US"/>
              </w:rPr>
              <w:t xml:space="preserve"> Enterprise Architect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xml</w:t>
            </w:r>
            <w:r w:rsidRPr="00186652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536" w:type="dxa"/>
            <w:shd w:val="clear" w:color="auto" w:fill="auto"/>
          </w:tcPr>
          <w:p w14:paraId="3DBAF96A" w14:textId="77777777" w:rsidR="008B59E6" w:rsidRPr="000D1397" w:rsidRDefault="008B59E6" w:rsidP="00205A8B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proofErr w:type="spellStart"/>
            <w:r>
              <w:rPr>
                <w:sz w:val="28"/>
                <w:szCs w:val="28"/>
                <w:lang w:val="en-US"/>
              </w:rPr>
              <w:t>ekb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021D691C" w14:textId="77777777" w:rsidR="008B59E6" w:rsidRDefault="008B59E6" w:rsidP="008B59E6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3D560EB2" w14:textId="69CB08DA" w:rsidR="008B59E6" w:rsidRDefault="008B59E6" w:rsidP="008B59E6">
      <w:pPr>
        <w:pStyle w:val="aa"/>
      </w:pPr>
      <w:r>
        <w:t xml:space="preserve">Результаты тестирования представлены на рисунках </w:t>
      </w:r>
      <w:r w:rsidR="00DD5D02">
        <w:t>17-30</w:t>
      </w:r>
      <w:r>
        <w:t>.</w:t>
      </w:r>
    </w:p>
    <w:p w14:paraId="297E8CFF" w14:textId="77777777" w:rsidR="008B59E6" w:rsidRDefault="008B59E6" w:rsidP="008B59E6">
      <w:pPr>
        <w:pStyle w:val="aa"/>
        <w:rPr>
          <w:b/>
          <w:bCs/>
          <w:szCs w:val="28"/>
        </w:rPr>
      </w:pPr>
      <w:r w:rsidRPr="00044505">
        <w:rPr>
          <w:b/>
          <w:bCs/>
        </w:rPr>
        <w:lastRenderedPageBreak/>
        <w:t xml:space="preserve">Тест №1 – </w:t>
      </w:r>
      <w:r w:rsidRPr="00044505">
        <w:rPr>
          <w:b/>
          <w:bCs/>
          <w:szCs w:val="28"/>
        </w:rPr>
        <w:t xml:space="preserve">Проверка работы компонента со стандартным файлом </w:t>
      </w:r>
      <w:r w:rsidRPr="00044505">
        <w:rPr>
          <w:b/>
          <w:bCs/>
          <w:szCs w:val="28"/>
          <w:lang w:val="en-US"/>
        </w:rPr>
        <w:t>xml</w:t>
      </w:r>
      <w:r w:rsidRPr="00044505">
        <w:rPr>
          <w:b/>
          <w:bCs/>
          <w:szCs w:val="28"/>
        </w:rPr>
        <w:t>.</w:t>
      </w:r>
    </w:p>
    <w:p w14:paraId="76F3E44E" w14:textId="77777777" w:rsidR="008B59E6" w:rsidRDefault="008B59E6" w:rsidP="008B59E6">
      <w:pPr>
        <w:pStyle w:val="aa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5224A0" wp14:editId="4F53DDC6">
            <wp:extent cx="5539559" cy="3975100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68" cy="39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8418" w14:textId="70A5C227" w:rsidR="008B59E6" w:rsidRPr="00EA2F02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17</w:t>
      </w:r>
      <w:r w:rsidRPr="00EA2F02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Исходная диаграмма классов</w:t>
      </w:r>
    </w:p>
    <w:p w14:paraId="2DFA34A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noProof/>
          <w:sz w:val="28"/>
          <w:szCs w:val="28"/>
        </w:rPr>
      </w:pPr>
    </w:p>
    <w:p w14:paraId="72C2E3C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F17EF2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F6FD1FD" wp14:editId="5FD7C7AD">
            <wp:extent cx="5886716" cy="3689350"/>
            <wp:effectExtent l="19050" t="19050" r="1905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206"/>
                    <a:stretch/>
                  </pic:blipFill>
                  <pic:spPr bwMode="auto">
                    <a:xfrm>
                      <a:off x="0" y="0"/>
                      <a:ext cx="5899451" cy="3697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2AF8" w14:textId="4932A892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18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для конвертации</w:t>
      </w:r>
    </w:p>
    <w:p w14:paraId="03854D6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BF82691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166E13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74141FD8" wp14:editId="4316A62B">
            <wp:extent cx="4937125" cy="2934832"/>
            <wp:effectExtent l="19050" t="19050" r="1587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290" cy="293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C4597" w14:textId="57A0079B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19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Уведомление об успешной конвертации</w:t>
      </w:r>
    </w:p>
    <w:p w14:paraId="2836A58C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379B0B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2F17CB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6F18D78" wp14:editId="0BCD2A3C">
            <wp:extent cx="5031947" cy="2153168"/>
            <wp:effectExtent l="19050" t="19050" r="1651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3237" cy="2157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D59E8" w14:textId="5DD9CFB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20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29EF1C0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5133765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114F77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8D9FA04" wp14:editId="3D594A76">
            <wp:extent cx="5076825" cy="2645593"/>
            <wp:effectExtent l="19050" t="19050" r="95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909" cy="2648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10B63" w14:textId="5A47A71C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21</w:t>
      </w:r>
      <w:r w:rsidRPr="00166E13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 Результат импортирования</w:t>
      </w:r>
    </w:p>
    <w:p w14:paraId="235EABC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01F1EBAF" w14:textId="77777777" w:rsidR="008B59E6" w:rsidRPr="002960B5" w:rsidRDefault="008B59E6" w:rsidP="008B59E6">
      <w:pPr>
        <w:pStyle w:val="aa"/>
        <w:keepNext/>
        <w:rPr>
          <w:b/>
          <w:bCs/>
        </w:rPr>
      </w:pPr>
      <w:r w:rsidRPr="002960B5">
        <w:rPr>
          <w:b/>
          <w:bCs/>
        </w:rPr>
        <w:lastRenderedPageBreak/>
        <w:t xml:space="preserve">Тест №2 - </w:t>
      </w:r>
      <w:r w:rsidRPr="002960B5">
        <w:rPr>
          <w:b/>
          <w:bCs/>
          <w:szCs w:val="28"/>
        </w:rPr>
        <w:t xml:space="preserve">Проверка работы компонента с файлом </w:t>
      </w:r>
      <w:r w:rsidRPr="002960B5">
        <w:rPr>
          <w:b/>
          <w:bCs/>
          <w:szCs w:val="28"/>
          <w:lang w:val="en-US"/>
        </w:rPr>
        <w:t>xml</w:t>
      </w:r>
      <w:r w:rsidRPr="002960B5">
        <w:rPr>
          <w:b/>
          <w:bCs/>
          <w:szCs w:val="28"/>
        </w:rPr>
        <w:t xml:space="preserve"> нестандартной конфигурации.</w:t>
      </w:r>
    </w:p>
    <w:p w14:paraId="38EB56F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E63A0C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258A76FF" wp14:editId="55E824AD">
            <wp:extent cx="5362575" cy="4882781"/>
            <wp:effectExtent l="19050" t="19050" r="9525" b="133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369" cy="488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50D84" w14:textId="295A7C26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22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нестандартной конфигурации</w:t>
      </w:r>
    </w:p>
    <w:p w14:paraId="2094571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5DF15C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C6AE3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B70CC0E" wp14:editId="41511A64">
            <wp:extent cx="4619625" cy="2737208"/>
            <wp:effectExtent l="19050" t="19050" r="9525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2938" cy="2745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2709F" w14:textId="770DB54C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23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приложения</w:t>
      </w:r>
    </w:p>
    <w:p w14:paraId="6AC16BE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17B73FA2" w14:textId="77777777" w:rsidR="008B59E6" w:rsidRPr="00D96A75" w:rsidRDefault="008B59E6" w:rsidP="008B59E6">
      <w:pPr>
        <w:pStyle w:val="aa"/>
        <w:rPr>
          <w:b/>
          <w:bCs/>
        </w:rPr>
      </w:pPr>
      <w:r w:rsidRPr="00D96A75">
        <w:rPr>
          <w:b/>
          <w:bCs/>
        </w:rPr>
        <w:lastRenderedPageBreak/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6C10E258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D96A7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F6E37FB" wp14:editId="2266873B">
            <wp:extent cx="4816475" cy="2900697"/>
            <wp:effectExtent l="19050" t="19050" r="22225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2006" cy="290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4885" w14:textId="33C800A0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24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44930E94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8A30BB2" w14:textId="77777777" w:rsidR="008B59E6" w:rsidRPr="00A62A36" w:rsidRDefault="008B59E6" w:rsidP="008B59E6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020493E5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CD45C6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25E9D40" wp14:editId="12C390A5">
            <wp:extent cx="4365625" cy="2586242"/>
            <wp:effectExtent l="19050" t="19050" r="1587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6" cy="259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5EB5" w14:textId="3D9C2B8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25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1700072C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71FDD0B" w14:textId="77777777" w:rsidR="008B59E6" w:rsidRPr="00BA395E" w:rsidRDefault="008B59E6" w:rsidP="008B59E6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lastRenderedPageBreak/>
        <w:t>Тест №5 – Проверка работы компонента с файлом нестандартного для приложения компонента.</w:t>
      </w:r>
    </w:p>
    <w:p w14:paraId="1C6FD730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BA395E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390CF19" wp14:editId="1565E506">
            <wp:extent cx="5013325" cy="281024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078" cy="28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02C4" w14:textId="287AAFB4" w:rsidR="008B59E6" w:rsidRPr="006D698B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26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Выбор нестандартного файла</w:t>
      </w:r>
    </w:p>
    <w:p w14:paraId="3439C0C4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6A4F573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D698B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10FE33C" wp14:editId="598D3648">
            <wp:extent cx="4733925" cy="2833271"/>
            <wp:effectExtent l="19050" t="19050" r="95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845" cy="2837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8F2E1" w14:textId="4ACB009E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27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523A5AC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3B8A716" w14:textId="77777777" w:rsidR="008B59E6" w:rsidRPr="00072CCC" w:rsidRDefault="008B59E6" w:rsidP="008B59E6">
      <w:pPr>
        <w:pStyle w:val="aa"/>
        <w:rPr>
          <w:b/>
          <w:bCs/>
        </w:rPr>
      </w:pPr>
      <w:r w:rsidRPr="00072CCC">
        <w:rPr>
          <w:b/>
          <w:bCs/>
        </w:rPr>
        <w:t xml:space="preserve">Тест №6 – </w:t>
      </w:r>
      <w:r w:rsidRPr="00072CCC">
        <w:rPr>
          <w:b/>
          <w:bCs/>
          <w:szCs w:val="28"/>
        </w:rPr>
        <w:t xml:space="preserve">Проверка работы компонента с пустым файлом </w:t>
      </w:r>
      <w:r w:rsidRPr="00072CCC">
        <w:rPr>
          <w:b/>
          <w:bCs/>
          <w:szCs w:val="28"/>
          <w:lang w:val="en-US"/>
        </w:rPr>
        <w:t>xml</w:t>
      </w:r>
      <w:r w:rsidRPr="00072CCC">
        <w:rPr>
          <w:b/>
          <w:bCs/>
          <w:szCs w:val="28"/>
        </w:rPr>
        <w:t>.</w:t>
      </w:r>
    </w:p>
    <w:p w14:paraId="7DEEABF7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72CCC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9685EEC" wp14:editId="540E3EDA">
            <wp:extent cx="3482340" cy="1219200"/>
            <wp:effectExtent l="19050" t="19050" r="2286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0467"/>
                    <a:stretch/>
                  </pic:blipFill>
                  <pic:spPr bwMode="auto">
                    <a:xfrm>
                      <a:off x="0" y="0"/>
                      <a:ext cx="3488166" cy="122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80CAE" w14:textId="7E7CC1A9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28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</w:t>
      </w:r>
    </w:p>
    <w:p w14:paraId="0F1B430F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3E853BE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072CCC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418E1719" wp14:editId="0318F520">
            <wp:extent cx="5940425" cy="353441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169D4" w14:textId="126508D0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29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3CA5C0A2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DDBDFCB" w14:textId="77777777" w:rsidR="008B59E6" w:rsidRPr="008E72A8" w:rsidRDefault="008B59E6" w:rsidP="008B59E6">
      <w:pPr>
        <w:pStyle w:val="aa"/>
        <w:rPr>
          <w:b/>
          <w:bCs/>
        </w:rPr>
      </w:pPr>
      <w:r w:rsidRPr="00072CCC">
        <w:rPr>
          <w:b/>
          <w:bCs/>
        </w:rPr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37253987" w14:textId="77777777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E72A8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F807456" wp14:editId="2DFBEB6D">
            <wp:extent cx="5940425" cy="3533775"/>
            <wp:effectExtent l="19050" t="19050" r="2222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CAE29" w14:textId="0BBF52D6" w:rsidR="008B59E6" w:rsidRDefault="008B59E6" w:rsidP="008B59E6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DD5D02">
        <w:rPr>
          <w:rFonts w:ascii="Times New Roman CYR" w:hAnsi="Times New Roman CYR" w:cs="Times New Roman CYR"/>
          <w:sz w:val="28"/>
          <w:szCs w:val="28"/>
        </w:rPr>
        <w:t>30</w:t>
      </w:r>
      <w:r w:rsidRPr="00E63A0C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5515A32D" w14:textId="38E232C4" w:rsidR="00253771" w:rsidRDefault="00253771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47F43A7C" w14:textId="77777777" w:rsidR="00253771" w:rsidRPr="00957EBF" w:rsidRDefault="00253771" w:rsidP="00253771">
      <w:pPr>
        <w:pStyle w:val="12"/>
        <w:ind w:firstLine="0"/>
        <w:jc w:val="center"/>
      </w:pPr>
      <w:bookmarkStart w:id="107" w:name="_Toc460918504"/>
      <w:bookmarkStart w:id="108" w:name="_Toc18609401"/>
      <w:bookmarkStart w:id="109" w:name="_Toc121404483"/>
      <w:r w:rsidRPr="00957EBF">
        <w:lastRenderedPageBreak/>
        <w:t>Заключение</w:t>
      </w:r>
      <w:bookmarkEnd w:id="107"/>
      <w:bookmarkEnd w:id="108"/>
      <w:bookmarkEnd w:id="109"/>
    </w:p>
    <w:p w14:paraId="7F747618" w14:textId="77777777" w:rsidR="00253771" w:rsidRDefault="00253771" w:rsidP="00253771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r w:rsidRPr="008C1739">
        <w:t xml:space="preserve">Enterprise </w:t>
      </w:r>
      <w:proofErr w:type="spellStart"/>
      <w:r w:rsidRPr="008C1739">
        <w:t>Architect</w:t>
      </w:r>
      <w:proofErr w:type="spellEnd"/>
      <w:r>
        <w:t xml:space="preserve"> в формат редактора баз знаний </w:t>
      </w:r>
      <w:r>
        <w:rPr>
          <w:lang w:val="en-US"/>
        </w:rPr>
        <w:t>EKB</w:t>
      </w:r>
      <w:r>
        <w:t>.</w:t>
      </w:r>
    </w:p>
    <w:p w14:paraId="31E368C3" w14:textId="77777777" w:rsidR="00253771" w:rsidRDefault="00253771" w:rsidP="00253771">
      <w:pPr>
        <w:pStyle w:val="aa"/>
      </w:pPr>
      <w:r>
        <w:t xml:space="preserve"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</w:t>
      </w:r>
      <w:proofErr w:type="spellStart"/>
      <w:r>
        <w:t>Ганта</w:t>
      </w:r>
      <w:proofErr w:type="spellEnd"/>
      <w:r>
        <w:t>.</w:t>
      </w:r>
    </w:p>
    <w:p w14:paraId="7C36C5FF" w14:textId="77777777" w:rsidR="00253771" w:rsidRDefault="00253771" w:rsidP="00253771">
      <w:pPr>
        <w:pStyle w:val="aa"/>
      </w:pPr>
      <w:r>
        <w:t xml:space="preserve">Спроектирована доска в специализированном программном обеспечении </w:t>
      </w:r>
      <w:r>
        <w:rPr>
          <w:lang w:val="en-US"/>
        </w:rPr>
        <w:t>Trello</w:t>
      </w:r>
      <w:r w:rsidRPr="00107DF7">
        <w:t xml:space="preserve"> </w:t>
      </w:r>
      <w:r>
        <w:t>для отслеживания процесса выполнения задания в рамках курсового проекта.</w:t>
      </w:r>
    </w:p>
    <w:p w14:paraId="5C56BA93" w14:textId="77777777" w:rsidR="00253771" w:rsidRDefault="00253771" w:rsidP="00253771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06408BD2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7540B8C6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4EFD7AB1" w14:textId="77777777" w:rsidR="00253771" w:rsidRDefault="00253771" w:rsidP="00253771">
      <w:pPr>
        <w:pStyle w:val="aa"/>
        <w:numPr>
          <w:ilvl w:val="0"/>
          <w:numId w:val="39"/>
        </w:numPr>
        <w:ind w:left="0" w:firstLine="709"/>
      </w:pPr>
      <w:r>
        <w:t>Разработана системная диаграмма последовательности действий.</w:t>
      </w:r>
    </w:p>
    <w:p w14:paraId="6D58AE64" w14:textId="77777777" w:rsidR="00253771" w:rsidRPr="00957EBF" w:rsidRDefault="00253771" w:rsidP="00253771">
      <w:pPr>
        <w:widowControl w:val="0"/>
        <w:numPr>
          <w:ilvl w:val="0"/>
          <w:numId w:val="39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7E272736" w14:textId="77777777" w:rsidR="00253771" w:rsidRDefault="00253771" w:rsidP="00253771">
      <w:pPr>
        <w:widowControl w:val="0"/>
        <w:numPr>
          <w:ilvl w:val="0"/>
          <w:numId w:val="39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3F18509B" w14:textId="77777777" w:rsidR="00253771" w:rsidRPr="00017A03" w:rsidRDefault="00253771" w:rsidP="00253771">
      <w:pPr>
        <w:pStyle w:val="aa"/>
      </w:pPr>
      <w:r w:rsidRPr="00017A03"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58C25A0D" w14:textId="0420C13F" w:rsidR="009D64F9" w:rsidRDefault="009D64F9">
      <w:pPr>
        <w:spacing w:after="200" w:line="276" w:lineRule="auto"/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3EB00D76" w14:textId="7B0E62BF" w:rsidR="008E0B3F" w:rsidRPr="00957EBF" w:rsidRDefault="008E0B3F" w:rsidP="008E0B3F">
      <w:pPr>
        <w:pStyle w:val="12"/>
        <w:ind w:firstLine="0"/>
        <w:jc w:val="center"/>
      </w:pPr>
      <w:bookmarkStart w:id="110" w:name="_Toc379672207"/>
      <w:bookmarkStart w:id="111" w:name="_Toc404780356"/>
      <w:bookmarkStart w:id="112" w:name="_Toc406411882"/>
      <w:bookmarkStart w:id="113" w:name="_Toc413833818"/>
      <w:bookmarkStart w:id="114" w:name="_Toc460918505"/>
      <w:bookmarkStart w:id="115" w:name="_Toc18609402"/>
      <w:bookmarkStart w:id="116" w:name="_Toc121404484"/>
      <w:r w:rsidRPr="00957EBF">
        <w:lastRenderedPageBreak/>
        <w:t>Список использованных источников</w:t>
      </w:r>
      <w:bookmarkEnd w:id="110"/>
      <w:bookmarkEnd w:id="111"/>
      <w:bookmarkEnd w:id="112"/>
      <w:bookmarkEnd w:id="113"/>
      <w:bookmarkEnd w:id="114"/>
      <w:bookmarkEnd w:id="115"/>
      <w:bookmarkEnd w:id="116"/>
    </w:p>
    <w:p w14:paraId="03013400" w14:textId="77777777" w:rsidR="008E0B3F" w:rsidRPr="00957EBF" w:rsidRDefault="008E0B3F" w:rsidP="008E0B3F">
      <w:pPr>
        <w:pStyle w:val="14"/>
        <w:numPr>
          <w:ilvl w:val="0"/>
          <w:numId w:val="41"/>
        </w:numPr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957EBF">
        <w:rPr>
          <w:sz w:val="28"/>
          <w:szCs w:val="28"/>
        </w:rPr>
        <w:t>Гутгарц</w:t>
      </w:r>
      <w:proofErr w:type="spellEnd"/>
      <w:r w:rsidRPr="00957EBF">
        <w:rPr>
          <w:sz w:val="28"/>
          <w:szCs w:val="28"/>
        </w:rPr>
        <w:t xml:space="preserve">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proofErr w:type="spellStart"/>
      <w:r>
        <w:rPr>
          <w:sz w:val="28"/>
          <w:szCs w:val="28"/>
        </w:rPr>
        <w:t>ИрГТУ</w:t>
      </w:r>
      <w:proofErr w:type="spellEnd"/>
      <w:r w:rsidRPr="00957EBF">
        <w:rPr>
          <w:sz w:val="28"/>
          <w:szCs w:val="28"/>
        </w:rPr>
        <w:t>, 2010. 57 с.</w:t>
      </w:r>
    </w:p>
    <w:p w14:paraId="60348617" w14:textId="77777777" w:rsidR="008E0B3F" w:rsidRPr="00957EBF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5A0912FF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292AAE09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proofErr w:type="spellStart"/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</w:t>
      </w:r>
      <w:proofErr w:type="spellStart"/>
      <w:r w:rsidRPr="008E0B3F">
        <w:rPr>
          <w:rFonts w:ascii="Times New Roman" w:hAnsi="Times New Roman"/>
          <w:bCs/>
          <w:color w:val="000000"/>
          <w:szCs w:val="28"/>
          <w:lang w:val="en-US"/>
        </w:rPr>
        <w:t>RationalRose</w:t>
      </w:r>
      <w:proofErr w:type="spellEnd"/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65634A3C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2D23DE21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540D54E7" w14:textId="77777777" w:rsidR="008E0B3F" w:rsidRPr="001F0BE8" w:rsidRDefault="008E0B3F" w:rsidP="008E0B3F">
      <w:pPr>
        <w:pStyle w:val="a3"/>
        <w:numPr>
          <w:ilvl w:val="0"/>
          <w:numId w:val="41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1E7F159C" w14:textId="77777777" w:rsidR="008E0B3F" w:rsidRPr="00957EBF" w:rsidRDefault="008E0B3F" w:rsidP="008E0B3F">
      <w:pPr>
        <w:pStyle w:val="af8"/>
        <w:tabs>
          <w:tab w:val="left" w:pos="1276"/>
        </w:tabs>
        <w:ind w:firstLine="709"/>
      </w:pPr>
    </w:p>
    <w:p w14:paraId="0C6CC689" w14:textId="77777777" w:rsidR="008E0B3F" w:rsidRPr="00957EBF" w:rsidRDefault="008E0B3F" w:rsidP="008E0B3F">
      <w:pPr>
        <w:pStyle w:val="af8"/>
        <w:tabs>
          <w:tab w:val="left" w:pos="1276"/>
        </w:tabs>
        <w:ind w:firstLine="709"/>
      </w:pPr>
    </w:p>
    <w:p w14:paraId="19212A0E" w14:textId="77777777" w:rsidR="008E0B3F" w:rsidRPr="00957EBF" w:rsidRDefault="008E0B3F" w:rsidP="008E0B3F">
      <w:pPr>
        <w:pStyle w:val="12"/>
        <w:ind w:firstLine="0"/>
        <w:jc w:val="center"/>
      </w:pPr>
      <w:r w:rsidRPr="00957EBF">
        <w:br w:type="page"/>
      </w:r>
      <w:bookmarkStart w:id="117" w:name="_Toc460918506"/>
      <w:bookmarkStart w:id="118" w:name="_Toc18609403"/>
      <w:bookmarkStart w:id="119" w:name="_Toc121404485"/>
      <w:r w:rsidRPr="00957EBF">
        <w:lastRenderedPageBreak/>
        <w:t>Приложение</w:t>
      </w:r>
      <w:bookmarkEnd w:id="117"/>
      <w:r w:rsidRPr="00957EBF">
        <w:t xml:space="preserve"> А</w:t>
      </w:r>
      <w:bookmarkEnd w:id="118"/>
      <w:bookmarkEnd w:id="119"/>
    </w:p>
    <w:p w14:paraId="28572BC9" w14:textId="216E2568" w:rsidR="008E0B3F" w:rsidRPr="00DD0643" w:rsidRDefault="00741C78" w:rsidP="00DD0643">
      <w:pPr>
        <w:pStyle w:val="23"/>
        <w:ind w:firstLine="0"/>
        <w:jc w:val="center"/>
      </w:pPr>
      <w:bookmarkStart w:id="120" w:name="_Toc121404486"/>
      <w:r w:rsidRPr="00DD0643">
        <w:t>Фрагмент с</w:t>
      </w:r>
      <w:r w:rsidR="00526D61" w:rsidRPr="00DD0643">
        <w:t>генерированн</w:t>
      </w:r>
      <w:r w:rsidRPr="00DD0643">
        <w:t>ой</w:t>
      </w:r>
      <w:r w:rsidR="00526D61" w:rsidRPr="00DD0643">
        <w:t xml:space="preserve"> документаци</w:t>
      </w:r>
      <w:r w:rsidRPr="00DD0643">
        <w:t>и</w:t>
      </w:r>
      <w:bookmarkEnd w:id="120"/>
    </w:p>
    <w:p w14:paraId="5699FE22" w14:textId="77777777" w:rsidR="00741C78" w:rsidRPr="007F11EB" w:rsidRDefault="00741C78" w:rsidP="00741C78">
      <w:pPr>
        <w:rPr>
          <w:b/>
          <w:bCs/>
          <w:lang w:val="en-AU"/>
        </w:rPr>
      </w:pPr>
      <w:proofErr w:type="spellStart"/>
      <w:r w:rsidRPr="007F11EB">
        <w:rPr>
          <w:b/>
          <w:bCs/>
          <w:lang w:val="en-AU"/>
        </w:rPr>
        <w:t>ActivityFinal</w:t>
      </w:r>
      <w:proofErr w:type="spellEnd"/>
    </w:p>
    <w:p w14:paraId="6CB74B98" w14:textId="77777777" w:rsidR="00741C78" w:rsidRDefault="00741C78" w:rsidP="00741C78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ActivityFinal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 xml:space="preserve"> in package '</w:t>
      </w: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Алгоритмическое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 xml:space="preserve"> </w:t>
      </w: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обеспечение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'</w:t>
      </w:r>
    </w:p>
    <w:p w14:paraId="4EDBFFFA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0C42A0F3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8F7FA1A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741C78" w:rsidRPr="009B1FB3" w14:paraId="754EF756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25342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5196B97" wp14:editId="4B4170D9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from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Конвертация</w:t>
            </w:r>
            <w:proofErr w:type="spellEnd"/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файла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ActivityFinal</w:t>
            </w:r>
            <w:proofErr w:type="spellEnd"/>
          </w:p>
        </w:tc>
      </w:tr>
    </w:tbl>
    <w:p w14:paraId="7173948D" w14:textId="77777777" w:rsidR="00741C78" w:rsidRDefault="00741C78" w:rsidP="00741C78">
      <w:pPr>
        <w:pStyle w:val="Notes"/>
        <w:rPr>
          <w:rFonts w:eastAsia="Times New Roman" w:cs="Arial"/>
          <w:szCs w:val="24"/>
          <w:lang w:val="en-AU"/>
        </w:rPr>
      </w:pPr>
    </w:p>
    <w:p w14:paraId="7A16DE3B" w14:textId="77777777" w:rsidR="00741C78" w:rsidRPr="007F11EB" w:rsidRDefault="00741C78" w:rsidP="00741C78">
      <w:pPr>
        <w:rPr>
          <w:b/>
          <w:bCs/>
          <w:lang w:val="en-AU"/>
        </w:rPr>
      </w:pPr>
      <w:proofErr w:type="spellStart"/>
      <w:r w:rsidRPr="007F11EB">
        <w:rPr>
          <w:b/>
          <w:bCs/>
          <w:lang w:val="en-AU"/>
        </w:rPr>
        <w:t>ActivityInitial</w:t>
      </w:r>
      <w:proofErr w:type="spellEnd"/>
    </w:p>
    <w:p w14:paraId="5A5864C2" w14:textId="77777777" w:rsidR="00741C78" w:rsidRDefault="00741C78" w:rsidP="00741C78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ActivityInitial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 xml:space="preserve"> in package '</w:t>
      </w: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Алгоритмическое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 xml:space="preserve"> </w:t>
      </w:r>
      <w:proofErr w:type="spellStart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обеспечение</w:t>
      </w:r>
      <w:proofErr w:type="spellEnd"/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'</w:t>
      </w:r>
    </w:p>
    <w:p w14:paraId="0C1E52E7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14B66E5C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25F1507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741C78" w:rsidRPr="009B1FB3" w14:paraId="67582257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B4777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8930B60" wp14:editId="2C2833D9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from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ActivityInitial</w:t>
            </w:r>
            <w:proofErr w:type="spellEnd"/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Запуск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приложения</w:t>
            </w:r>
            <w:proofErr w:type="spellEnd"/>
          </w:p>
        </w:tc>
      </w:tr>
    </w:tbl>
    <w:p w14:paraId="3B2A4516" w14:textId="77777777" w:rsidR="00741C78" w:rsidRPr="007F11EB" w:rsidRDefault="00741C78" w:rsidP="00741C78">
      <w:pPr>
        <w:pStyle w:val="Notes"/>
        <w:rPr>
          <w:rFonts w:eastAsia="Times New Roman" w:cs="Arial"/>
          <w:szCs w:val="24"/>
          <w:lang w:val="en-AU"/>
        </w:rPr>
      </w:pPr>
    </w:p>
    <w:p w14:paraId="5FA942E5" w14:textId="77777777" w:rsidR="00741C78" w:rsidRPr="007F11EB" w:rsidRDefault="00741C78" w:rsidP="00741C78">
      <w:pPr>
        <w:rPr>
          <w:b/>
          <w:bCs/>
        </w:rPr>
      </w:pPr>
      <w:bookmarkStart w:id="121" w:name="BKM_146F308F_694E_4FA7_AECA_DD57FB95E439"/>
      <w:r w:rsidRPr="007F11EB">
        <w:rPr>
          <w:b/>
          <w:bCs/>
        </w:rPr>
        <w:t>Запуск приложения</w:t>
      </w:r>
    </w:p>
    <w:p w14:paraId="7B78263A" w14:textId="77777777" w:rsidR="00741C78" w:rsidRPr="007F11EB" w:rsidRDefault="00741C78" w:rsidP="00741C78">
      <w:pPr>
        <w:pStyle w:val="Notes"/>
        <w:rPr>
          <w:rFonts w:eastAsia="Times New Roman" w:cs="Arial"/>
          <w:szCs w:val="24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in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package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'Алгоритмическое обеспечение'</w:t>
      </w:r>
    </w:p>
    <w:p w14:paraId="4B5F7382" w14:textId="77777777" w:rsidR="00741C78" w:rsidRPr="00741C78" w:rsidRDefault="00741C78" w:rsidP="00741C78">
      <w:pPr>
        <w:rPr>
          <w:sz w:val="20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36D6F7BE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7DF268F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741C78" w:rsidRPr="009B1FB3" w14:paraId="2734EC52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EB0BE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D59DABC" wp14:editId="1B291C0A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from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Запуск</w:t>
            </w:r>
            <w:proofErr w:type="spellEnd"/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приложения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  Action1</w:t>
            </w:r>
          </w:p>
        </w:tc>
      </w:tr>
      <w:tr w:rsidR="00741C78" w:rsidRPr="007F11EB" w14:paraId="1C0003A6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45AD73D" w14:textId="77777777" w:rsidR="00741C78" w:rsidRPr="007F11EB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32578E3" wp14:editId="1F9B5A5C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proofErr w:type="spellEnd"/>
            <w:r w:rsidRPr="007F11EB">
              <w:rPr>
                <w:rFonts w:eastAsia="Times New Roman" w:cs="Arial"/>
                <w:color w:val="000000"/>
                <w:szCs w:val="24"/>
              </w:rPr>
              <w:t xml:space="preserve">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from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Запуск</w:t>
            </w:r>
            <w:proofErr w:type="gramEnd"/>
            <w:r w:rsidRPr="007F11EB">
              <w:rPr>
                <w:rFonts w:eastAsia="Times New Roman" w:cs="Arial"/>
                <w:color w:val="000000"/>
                <w:szCs w:val="24"/>
              </w:rPr>
              <w:t xml:space="preserve"> приложения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to</w:t>
            </w:r>
            <w:r w:rsidRPr="007F11EB">
              <w:rPr>
                <w:rFonts w:eastAsia="Times New Roman" w:cs="Arial"/>
                <w:color w:val="000000"/>
                <w:szCs w:val="24"/>
              </w:rPr>
              <w:t xml:space="preserve">  Открытие графического интерфейса приложения</w:t>
            </w:r>
          </w:p>
        </w:tc>
      </w:tr>
      <w:tr w:rsidR="00741C78" w:rsidRPr="009B1FB3" w14:paraId="46F94B09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798AB88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5E63040" wp14:editId="0AD5BCE7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from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Запуск</w:t>
            </w:r>
            <w:proofErr w:type="spellEnd"/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приложения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Загрузка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файла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Enterprise Architect?</w:t>
            </w:r>
          </w:p>
        </w:tc>
      </w:tr>
    </w:tbl>
    <w:p w14:paraId="64C06ECF" w14:textId="77777777" w:rsidR="00741C78" w:rsidRDefault="00741C78" w:rsidP="00741C78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741C78" w14:paraId="3FF69DAB" w14:textId="77777777" w:rsidTr="00F90303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567F389" w14:textId="77777777" w:rsidR="00741C78" w:rsidRDefault="00741C78" w:rsidP="00F9030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741C78" w:rsidRPr="009B1FB3" w14:paraId="1D35B753" w14:textId="77777777" w:rsidTr="00F90303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0B8D39" w14:textId="77777777" w:rsidR="00741C78" w:rsidRDefault="00741C78" w:rsidP="00F9030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4BC9F7E" wp14:editId="133F79BF">
                  <wp:extent cx="114300" cy="1143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ControlFlow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from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ActivityInitial</w:t>
            </w:r>
            <w:proofErr w:type="spellEnd"/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to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Запуск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приложения</w:t>
            </w:r>
            <w:proofErr w:type="spellEnd"/>
          </w:p>
        </w:tc>
      </w:tr>
      <w:bookmarkEnd w:id="121"/>
    </w:tbl>
    <w:p w14:paraId="30C6A91F" w14:textId="77777777" w:rsidR="00741C78" w:rsidRDefault="00741C78" w:rsidP="00741C78">
      <w:pPr>
        <w:rPr>
          <w:sz w:val="20"/>
          <w:lang w:val="en-AU"/>
        </w:rPr>
      </w:pPr>
    </w:p>
    <w:p w14:paraId="5052C60E" w14:textId="77777777" w:rsidR="00741C78" w:rsidRPr="007F11EB" w:rsidRDefault="00741C78" w:rsidP="00741C78">
      <w:pPr>
        <w:rPr>
          <w:b/>
          <w:bCs/>
        </w:rPr>
      </w:pPr>
      <w:r w:rsidRPr="007F11EB">
        <w:rPr>
          <w:b/>
          <w:bCs/>
        </w:rPr>
        <w:t>Конвертация файла</w:t>
      </w:r>
    </w:p>
    <w:p w14:paraId="1284DEFB" w14:textId="77777777" w:rsidR="00741C78" w:rsidRPr="007F11EB" w:rsidRDefault="00741C78" w:rsidP="00741C78">
      <w:pPr>
        <w:pStyle w:val="Notes"/>
        <w:rPr>
          <w:rFonts w:eastAsia="Times New Roman" w:cs="Arial"/>
          <w:szCs w:val="24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in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</w:t>
      </w: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package</w:t>
      </w:r>
      <w:r w:rsidRPr="007F11EB">
        <w:rPr>
          <w:rStyle w:val="Italics"/>
          <w:rFonts w:eastAsia="Times New Roman" w:cs="Arial"/>
          <w:iCs w:val="0"/>
          <w:color w:val="000000"/>
          <w:szCs w:val="24"/>
        </w:rPr>
        <w:t xml:space="preserve"> 'Алгоритмическое обеспечение'</w:t>
      </w:r>
    </w:p>
    <w:p w14:paraId="0E6AF923" w14:textId="77777777" w:rsidR="00741C78" w:rsidRPr="007F11EB" w:rsidRDefault="00741C78" w:rsidP="00741C78">
      <w:pPr>
        <w:pStyle w:val="Properties"/>
        <w:rPr>
          <w:rFonts w:eastAsia="Times New Roman" w:cs="Arial"/>
          <w:szCs w:val="24"/>
        </w:rPr>
      </w:pPr>
      <w:r w:rsidRPr="007F11EB">
        <w:rPr>
          <w:rFonts w:eastAsia="Times New Roman" w:cs="Arial"/>
          <w:szCs w:val="24"/>
        </w:rPr>
        <w:t>Указание пути места сохранения файла</w:t>
      </w:r>
    </w:p>
    <w:p w14:paraId="38E45ECD" w14:textId="77777777" w:rsidR="00741C78" w:rsidRPr="007F11EB" w:rsidRDefault="00741C78" w:rsidP="00741C78">
      <w:pPr>
        <w:pStyle w:val="Properties"/>
        <w:rPr>
          <w:rFonts w:eastAsia="Times New Roman" w:cs="Arial"/>
          <w:szCs w:val="24"/>
        </w:rPr>
      </w:pPr>
      <w:r>
        <w:rPr>
          <w:rFonts w:eastAsia="Times New Roman" w:cs="Arial"/>
          <w:szCs w:val="24"/>
          <w:lang w:val="en-AU"/>
        </w:rPr>
        <w:t>Version</w:t>
      </w:r>
      <w:r w:rsidRPr="007F11EB">
        <w:rPr>
          <w:rFonts w:eastAsia="Times New Roman" w:cs="Arial"/>
          <w:szCs w:val="24"/>
        </w:rPr>
        <w:t xml:space="preserve"> </w:t>
      </w:r>
      <w:proofErr w:type="gramStart"/>
      <w:r w:rsidRPr="007F11EB">
        <w:rPr>
          <w:rFonts w:eastAsia="Times New Roman" w:cs="Arial"/>
          <w:szCs w:val="24"/>
        </w:rPr>
        <w:t xml:space="preserve">1.0  </w:t>
      </w:r>
      <w:r>
        <w:rPr>
          <w:rFonts w:eastAsia="Times New Roman" w:cs="Arial"/>
          <w:szCs w:val="24"/>
          <w:lang w:val="en-AU"/>
        </w:rPr>
        <w:t>Phase</w:t>
      </w:r>
      <w:proofErr w:type="gramEnd"/>
      <w:r w:rsidRPr="007F11EB">
        <w:rPr>
          <w:rFonts w:eastAsia="Times New Roman" w:cs="Arial"/>
          <w:szCs w:val="24"/>
        </w:rPr>
        <w:t xml:space="preserve"> 1.0  </w:t>
      </w:r>
      <w:r>
        <w:rPr>
          <w:rFonts w:eastAsia="Times New Roman" w:cs="Arial"/>
          <w:szCs w:val="24"/>
          <w:lang w:val="en-AU"/>
        </w:rPr>
        <w:t>Proposed</w:t>
      </w:r>
    </w:p>
    <w:p w14:paraId="2C15A2F5" w14:textId="77777777" w:rsidR="00741C78" w:rsidRDefault="00741C78" w:rsidP="00741C78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199DD250" w14:textId="77777777" w:rsidR="00741C78" w:rsidRPr="00741C78" w:rsidRDefault="00741C78" w:rsidP="00741C78">
      <w:pPr>
        <w:pStyle w:val="aa"/>
        <w:rPr>
          <w:lang w:val="en-AU"/>
        </w:rPr>
      </w:pPr>
    </w:p>
    <w:p w14:paraId="56B3503C" w14:textId="77777777" w:rsidR="00526D61" w:rsidRPr="002E6EF0" w:rsidRDefault="00526D61" w:rsidP="00526D61">
      <w:pPr>
        <w:pStyle w:val="23"/>
        <w:ind w:firstLine="0"/>
        <w:jc w:val="center"/>
        <w:rPr>
          <w:lang w:val="en-US"/>
        </w:rPr>
      </w:pPr>
      <w:bookmarkStart w:id="122" w:name="_Toc121404487"/>
      <w:r w:rsidRPr="00957EBF">
        <w:t>Листинг</w:t>
      </w:r>
      <w:r w:rsidRPr="002E6EF0">
        <w:rPr>
          <w:lang w:val="en-US"/>
        </w:rPr>
        <w:t xml:space="preserve"> </w:t>
      </w:r>
      <w:r w:rsidRPr="00957EBF">
        <w:t>программы</w:t>
      </w:r>
      <w:bookmarkEnd w:id="122"/>
    </w:p>
    <w:p w14:paraId="2CE48AF3" w14:textId="2AB87AFE" w:rsidR="00526D61" w:rsidRPr="002E6EF0" w:rsidRDefault="002E6EF0" w:rsidP="00526D61">
      <w:pPr>
        <w:pStyle w:val="aa"/>
        <w:rPr>
          <w:b/>
          <w:bCs/>
          <w:lang w:val="en-US"/>
        </w:rPr>
      </w:pPr>
      <w:r w:rsidRPr="002E6EF0">
        <w:rPr>
          <w:b/>
          <w:bCs/>
        </w:rPr>
        <w:t>Класс</w:t>
      </w:r>
      <w:r w:rsidRPr="002E6EF0">
        <w:rPr>
          <w:b/>
          <w:bCs/>
          <w:lang w:val="en-US"/>
        </w:rPr>
        <w:t xml:space="preserve"> Form1</w:t>
      </w:r>
    </w:p>
    <w:p w14:paraId="212EC1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>public partial class Form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Form</w:t>
      </w:r>
    </w:p>
    <w:p w14:paraId="19B625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BDAE17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string filename;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Путь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к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файлу</w:t>
      </w:r>
      <w:proofErr w:type="spellEnd"/>
    </w:p>
    <w:p w14:paraId="1708C50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Путь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к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директории</w:t>
      </w:r>
      <w:proofErr w:type="spellEnd"/>
    </w:p>
    <w:p w14:paraId="467AC6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F2B6CF6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22F77">
        <w:rPr>
          <w:rFonts w:ascii="Courier New" w:hAnsi="Courier New" w:cs="Courier New"/>
          <w:sz w:val="20"/>
          <w:szCs w:val="20"/>
        </w:rPr>
        <w:t>//Листы для объектов классов и ассоциаций</w:t>
      </w:r>
    </w:p>
    <w:p w14:paraId="70001C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List&lt;EA&gt;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4F02D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List&lt;Association&gt; associations;</w:t>
      </w:r>
    </w:p>
    <w:p w14:paraId="252E02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11AFCE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3659F0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C91EF4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bool status = false;</w:t>
      </w:r>
    </w:p>
    <w:p w14:paraId="6594A7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EB6C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public Form1()</w:t>
      </w:r>
    </w:p>
    <w:p w14:paraId="6CAAE2D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2CD45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InitializeComponent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E189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openFileDialog1.Filter = 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xml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*.xml)|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*.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xml|All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files(*.*)|*.*";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Инициализация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фильтра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загрузки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файлов</w:t>
      </w:r>
      <w:proofErr w:type="spellEnd"/>
    </w:p>
    <w:p w14:paraId="3259931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16CB5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270F35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new List&lt;EA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3454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associations = new List&lt;Association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8E41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8626F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35BA0C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selectFileBtn_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Слушатель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кнопки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выбора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файлов</w:t>
      </w:r>
      <w:proofErr w:type="spellEnd"/>
    </w:p>
    <w:p w14:paraId="3D336C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8CE8B6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(openFileDialog1.ShowDialog() ==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DialogResult.Cancel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6C7E36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D6C151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fileLabel.Text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загрузки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!";</w:t>
      </w:r>
    </w:p>
    <w:p w14:paraId="1671634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fileLabel.ForeColor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Color.Red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F976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null;</w:t>
      </w:r>
    </w:p>
    <w:p w14:paraId="7B54326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81F28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0E5944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9CFD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получаем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выбранный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</w:p>
    <w:p w14:paraId="4EB25F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2C0CD14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fileLabel</w:t>
      </w:r>
      <w:proofErr w:type="spellEnd"/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"Файл успешно загружен";</w:t>
      </w:r>
    </w:p>
    <w:p w14:paraId="02C5667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fileLabel.ForeColor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Color.Green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F7A1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C05B6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22B6C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checkToReady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6EAE69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C9CFEA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DE237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selectPathBtn_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Слушатель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кнопки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выбора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директории</w:t>
      </w:r>
      <w:proofErr w:type="spellEnd"/>
    </w:p>
    <w:p w14:paraId="4A7E5D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CD7BE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FolderBrowserDialog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FBD = new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FolderBrowserDialog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174A9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FBD.ShowNewFolderButton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294B46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FBD.ShowDialog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DialogResult.OK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D9CCCD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{</w:t>
      </w:r>
    </w:p>
    <w:p w14:paraId="3792B834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pathLabel</w:t>
      </w:r>
      <w:proofErr w:type="spellEnd"/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"Директория для сохранения успешно выбрана!";</w:t>
      </w:r>
    </w:p>
    <w:p w14:paraId="12B173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pathLabel.ForeColor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Color.Green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AF134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FBD.SelectedPath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827DE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}</w:t>
      </w:r>
    </w:p>
    <w:p w14:paraId="6025DAB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274494B8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0D0A2273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pathLabel</w:t>
      </w:r>
      <w:proofErr w:type="spellEnd"/>
      <w:r w:rsidRPr="00022F77">
        <w:rPr>
          <w:rFonts w:ascii="Courier New" w:hAnsi="Courier New" w:cs="Courier New"/>
          <w:sz w:val="20"/>
          <w:szCs w:val="20"/>
        </w:rPr>
        <w:t>.</w:t>
      </w:r>
      <w:r w:rsidRPr="00723AFD">
        <w:rPr>
          <w:rFonts w:ascii="Courier New" w:hAnsi="Courier New" w:cs="Courier New"/>
          <w:sz w:val="20"/>
          <w:szCs w:val="20"/>
          <w:lang w:val="en-US"/>
        </w:rPr>
        <w:t>Text</w:t>
      </w:r>
      <w:r w:rsidRPr="00022F77">
        <w:rPr>
          <w:rFonts w:ascii="Courier New" w:hAnsi="Courier New" w:cs="Courier New"/>
          <w:sz w:val="20"/>
          <w:szCs w:val="20"/>
        </w:rPr>
        <w:t xml:space="preserve"> = "Ошибка выбора \</w:t>
      </w:r>
      <w:r w:rsidRPr="00723AFD">
        <w:rPr>
          <w:rFonts w:ascii="Courier New" w:hAnsi="Courier New" w:cs="Courier New"/>
          <w:sz w:val="20"/>
          <w:szCs w:val="20"/>
          <w:lang w:val="en-US"/>
        </w:rPr>
        <w:t>r</w:t>
      </w:r>
      <w:r w:rsidRPr="00022F77">
        <w:rPr>
          <w:rFonts w:ascii="Courier New" w:hAnsi="Courier New" w:cs="Courier New"/>
          <w:sz w:val="20"/>
          <w:szCs w:val="20"/>
        </w:rPr>
        <w:t>\</w:t>
      </w:r>
      <w:r w:rsidRPr="00723AFD">
        <w:rPr>
          <w:rFonts w:ascii="Courier New" w:hAnsi="Courier New" w:cs="Courier New"/>
          <w:sz w:val="20"/>
          <w:szCs w:val="20"/>
          <w:lang w:val="en-US"/>
        </w:rPr>
        <w:t>n</w:t>
      </w:r>
      <w:r w:rsidRPr="00022F77">
        <w:rPr>
          <w:rFonts w:ascii="Courier New" w:hAnsi="Courier New" w:cs="Courier New"/>
          <w:sz w:val="20"/>
          <w:szCs w:val="20"/>
        </w:rPr>
        <w:t>директории для сохранения";</w:t>
      </w:r>
    </w:p>
    <w:p w14:paraId="58D853D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null;</w:t>
      </w:r>
    </w:p>
    <w:p w14:paraId="7E14620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pathLabel.ForeColor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Color.Red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0260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93C9E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checkToReady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9DA2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B740FA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88DF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checkToReady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Метод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проверки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выбора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директории</w:t>
      </w:r>
      <w:proofErr w:type="spellEnd"/>
    </w:p>
    <w:p w14:paraId="53F97BE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5137C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filename !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= null &amp;&amp;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!= null)</w:t>
      </w:r>
    </w:p>
    <w:p w14:paraId="77A97D8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C42799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5D3E86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2BB63C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9F06DE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7B483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convertBtn.Enabled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31508B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8FBBFF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FFAF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0E2C4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convertBtn_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Click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EventArgs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e)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Слушатель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кнопки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конвертации</w:t>
      </w:r>
      <w:proofErr w:type="spellEnd"/>
    </w:p>
    <w:p w14:paraId="52C6B8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CA1E7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convertProgress.Value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A2EF5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parseTheFile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690F4A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convertToEKB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059C9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if (status)</w:t>
      </w:r>
    </w:p>
    <w:p w14:paraId="7C55B12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E7A5D5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saveToEkb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5BBE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convertProgress.Value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100;</w:t>
      </w:r>
    </w:p>
    <w:p w14:paraId="55B0C39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4CE99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16A9853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0678C1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convertProgress.Value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F75CE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MessageBox.Show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Проверьте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конвертации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.", 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Произошла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!",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MessageBoxButtons.OK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MessageBoxIcon.Error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9151D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22F77">
        <w:rPr>
          <w:rFonts w:ascii="Courier New" w:hAnsi="Courier New" w:cs="Courier New"/>
          <w:sz w:val="20"/>
          <w:szCs w:val="20"/>
        </w:rPr>
        <w:t>}</w:t>
      </w:r>
    </w:p>
    <w:p w14:paraId="32FE70BD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637DA40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}</w:t>
      </w:r>
    </w:p>
    <w:p w14:paraId="07BCB00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</w:p>
    <w:p w14:paraId="6CBAC4A7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private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void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saveToEkb</w:t>
      </w:r>
      <w:proofErr w:type="spellEnd"/>
      <w:r w:rsidRPr="00022F77">
        <w:rPr>
          <w:rFonts w:ascii="Courier New" w:hAnsi="Courier New" w:cs="Courier New"/>
          <w:sz w:val="20"/>
          <w:szCs w:val="20"/>
        </w:rPr>
        <w:t>(</w:t>
      </w:r>
      <w:proofErr w:type="gramEnd"/>
      <w:r w:rsidRPr="00022F77">
        <w:rPr>
          <w:rFonts w:ascii="Courier New" w:hAnsi="Courier New" w:cs="Courier New"/>
          <w:sz w:val="20"/>
          <w:szCs w:val="20"/>
        </w:rPr>
        <w:t>) //Метод сохранения преобразованного файла</w:t>
      </w:r>
    </w:p>
    <w:p w14:paraId="5417240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CD964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path = $"{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pathToDid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file.ekb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680B000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System.IO.File.WriteAllText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(path,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0DDFE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MessageBox.Show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сохранен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453209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1731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8DB8EC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convertToEKB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Метод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сборки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полученных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данных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формат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структуры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</w:t>
      </w:r>
      <w:proofErr w:type="spellEnd"/>
    </w:p>
    <w:p w14:paraId="1A022D5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91EE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Random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random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Random(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6CBA1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id = $"{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random.Next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(1000000000)}{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random.Next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(100)}";</w:t>
      </w:r>
    </w:p>
    <w:p w14:paraId="3B2C56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Сборка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шапки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файла</w:t>
      </w:r>
      <w:proofErr w:type="spellEnd"/>
    </w:p>
    <w:p w14:paraId="2F0066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header = $"\r\n&lt;Structure&gt;"</w:t>
      </w:r>
    </w:p>
    <w:p w14:paraId="3D5B388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KnowledgeBase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</w:t>
      </w:r>
    </w:p>
    <w:p w14:paraId="6F94C8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$"\r\n&lt;ID&gt;{id}&lt;/ID&gt;"</w:t>
      </w:r>
    </w:p>
    <w:p w14:paraId="39D1EE2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$"\r\n&lt;Name&gt;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База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знаний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1&lt;/Name&gt;"</w:t>
      </w:r>
    </w:p>
    <w:p w14:paraId="45A91D1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&gt;Baza-znaniy-1&lt;/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</w:t>
      </w:r>
    </w:p>
    <w:p w14:paraId="03CEB3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$"\r\n&lt;Kind&gt;0&lt;/Kind&gt;"</w:t>
      </w:r>
    </w:p>
    <w:p w14:paraId="2BB811E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$"\r\n&lt;Description&gt;&lt;/Description&gt;"</w:t>
      </w:r>
    </w:p>
    <w:p w14:paraId="4F93A16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$"\r\n&lt;Vars/&gt;"</w:t>
      </w:r>
    </w:p>
    <w:p w14:paraId="6DA31DF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+ $"\r\n&lt;Templates&gt;";</w:t>
      </w:r>
    </w:p>
    <w:p w14:paraId="25C186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0C42EA4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templates = "";</w:t>
      </w:r>
    </w:p>
    <w:p w14:paraId="7E2203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slots = "";</w:t>
      </w:r>
    </w:p>
    <w:p w14:paraId="79EC31D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753FF85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322609B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784FF7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D19FF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l = 0;</w:t>
      </w:r>
    </w:p>
    <w:p w14:paraId="3AF2F09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504C89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header;</w:t>
      </w:r>
    </w:p>
    <w:p w14:paraId="73902C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count = 1;</w:t>
      </w:r>
    </w:p>
    <w:p w14:paraId="7D11070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while (l &lt;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eAs.Count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Сборка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классов</w:t>
      </w:r>
      <w:proofErr w:type="spellEnd"/>
    </w:p>
    <w:p w14:paraId="1146A1F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DC0F45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4E69DB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4E103B2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FB9F0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7B4D4F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$"00{count}";</w:t>
      </w:r>
    </w:p>
    <w:p w14:paraId="5FDF522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560BD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3B567F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05FB72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7302DDE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$"0{count}";</w:t>
      </w:r>
    </w:p>
    <w:p w14:paraId="500826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3A903C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templates = $"\r\n&lt;Template&gt;" +</w:t>
      </w:r>
    </w:p>
    <w:p w14:paraId="6602226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$"\r\n&lt;ID&gt;T{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}&lt;/ID&gt;" +</w:t>
      </w:r>
    </w:p>
    <w:p w14:paraId="7AEEF66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$"\r\n&lt;Name&gt;{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3C709D1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74798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$"\r\n&lt;Description&gt;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Описание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шаблона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T{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}&lt;/Description&gt;" +</w:t>
      </w:r>
    </w:p>
    <w:p w14:paraId="20ABBCF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777CF92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106FAB4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}=15" +</w:t>
      </w:r>
    </w:p>
    <w:p w14:paraId="2709C5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nyT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}=15" +</w:t>
      </w:r>
    </w:p>
    <w:p w14:paraId="3CDCB8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nw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=265" +</w:t>
      </w:r>
    </w:p>
    <w:p w14:paraId="7A9D848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nh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=65" +</w:t>
      </w:r>
    </w:p>
    <w:p w14:paraId="07F1D3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34FD3B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$"\r\n&lt;Slots&gt;";</w:t>
      </w:r>
    </w:p>
    <w:p w14:paraId="087A48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int p = 0;</w:t>
      </w:r>
    </w:p>
    <w:p w14:paraId="562B37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templates;</w:t>
      </w:r>
    </w:p>
    <w:p w14:paraId="530A55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while (p &lt;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Attribute.Count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Сборка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полей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классов</w:t>
      </w:r>
      <w:proofErr w:type="spellEnd"/>
    </w:p>
    <w:p w14:paraId="4E8C53C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875D87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slots = $"\r\n&lt;Slot&gt;" +</w:t>
      </w:r>
    </w:p>
    <w:p w14:paraId="5BFF619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[p].Item3}&lt;/Name&gt;" +</w:t>
      </w:r>
    </w:p>
    <w:p w14:paraId="6F50D06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[p].Item3}&lt;/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0A56D4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[p].Item3}&lt;/Description&gt;" +</w:t>
      </w:r>
    </w:p>
    <w:p w14:paraId="4031AC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$"\r\n&lt;Value&gt;&lt;/Value&gt;" +</w:t>
      </w:r>
    </w:p>
    <w:p w14:paraId="4CA279A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[l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].Attribute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[p].Item2}&lt;/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102159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$"\r\n&lt;Constraint&gt;&lt;/Constraint&gt;" +</w:t>
      </w:r>
    </w:p>
    <w:p w14:paraId="6A6AC45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$"\r\n&lt;/Slot&gt;";</w:t>
      </w:r>
    </w:p>
    <w:p w14:paraId="1CFA5B3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slots;</w:t>
      </w:r>
    </w:p>
    <w:p w14:paraId="4B8A86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p++;</w:t>
      </w:r>
    </w:p>
    <w:p w14:paraId="1C68120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F88C37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C001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$"\r\n&lt;/Slots&gt;" +</w:t>
      </w:r>
    </w:p>
    <w:p w14:paraId="0D13DC9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"\r\n&lt;/Template&gt;";</w:t>
      </w:r>
    </w:p>
    <w:p w14:paraId="4E016E6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templateEnd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F478E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l++;</w:t>
      </w:r>
    </w:p>
    <w:p w14:paraId="68CFCEF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07440D1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8B7BF2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C2D9FD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$"\r\n&lt;/Templates&gt;";</w:t>
      </w:r>
    </w:p>
    <w:p w14:paraId="1D5A2F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templatesEnd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E6FCD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37EBC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facts = "\r\n&lt;Facts/&gt;" +</w:t>
      </w:r>
    </w:p>
    <w:p w14:paraId="100D2A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&gt;";</w:t>
      </w:r>
    </w:p>
    <w:p w14:paraId="641429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facts;</w:t>
      </w:r>
    </w:p>
    <w:p w14:paraId="748893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6952F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int q = 0;</w:t>
      </w:r>
    </w:p>
    <w:p w14:paraId="143C022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count = 1;</w:t>
      </w:r>
    </w:p>
    <w:p w14:paraId="5D2AB37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while (q &lt;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associations.Count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Сборка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ассоциаций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файлов</w:t>
      </w:r>
      <w:proofErr w:type="spellEnd"/>
    </w:p>
    <w:p w14:paraId="4A3378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3B30BB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76D6443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&lt; 10)</w:t>
      </w:r>
    </w:p>
    <w:p w14:paraId="1504347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D5EB44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1537780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$"00{count}";</w:t>
      </w:r>
    </w:p>
    <w:p w14:paraId="0C03F1F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E6679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 (count &gt;= 10)</w:t>
      </w:r>
    </w:p>
    <w:p w14:paraId="0C54FAB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32327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66B059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$"0{count}";</w:t>
      </w:r>
    </w:p>
    <w:p w14:paraId="165B27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1F65E5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</w:t>
      </w:r>
    </w:p>
    <w:p w14:paraId="238EEF8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3D88BEE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$"\r\n&lt;ID&gt;G{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}&lt;/ID&gt;" +</w:t>
      </w:r>
    </w:p>
    <w:p w14:paraId="4211679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$"\r\n&lt;Name&gt;{associations[q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}&lt;/Name&gt;" +</w:t>
      </w:r>
    </w:p>
    <w:p w14:paraId="30C0998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ShortName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67CE78F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$"\r\n&lt;Description&gt;{associations[q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}&lt;/Description&gt;" +</w:t>
      </w:r>
    </w:p>
    <w:p w14:paraId="7703093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A85AEB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RootPackageName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058C88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xG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}=26" +</w:t>
      </w:r>
    </w:p>
    <w:p w14:paraId="7B6192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nyG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idTempStr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}=105" +</w:t>
      </w:r>
    </w:p>
    <w:p w14:paraId="6934895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nw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=170" +</w:t>
      </w:r>
    </w:p>
    <w:p w14:paraId="1F851A8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nh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=34" +</w:t>
      </w:r>
    </w:p>
    <w:p w14:paraId="5057A40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DrawParams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D3C8B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$"\r\n&lt;Conditions&gt;" +</w:t>
      </w:r>
    </w:p>
    <w:p w14:paraId="26BF35C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$"\r\n&lt;C0&gt;{associations[q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}&lt;/C0&gt;" +</w:t>
      </w:r>
    </w:p>
    <w:p w14:paraId="107F4CE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$"\r\n&lt;/Conditions&gt;" +</w:t>
      </w:r>
    </w:p>
    <w:p w14:paraId="7EB59DB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$"\r\n&lt;Actions&gt;" +</w:t>
      </w:r>
    </w:p>
    <w:p w14:paraId="187176D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$"\r\n&lt;A0&gt;{associations[q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}&lt;/A0&gt;" +</w:t>
      </w:r>
    </w:p>
    <w:p w14:paraId="53E8D0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$"\r\n&lt;/Actions&gt;" +</w:t>
      </w:r>
    </w:p>
    <w:p w14:paraId="25929EE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$"\r\n&lt;/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&gt;";</w:t>
      </w:r>
    </w:p>
    <w:p w14:paraId="04E6E1C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71662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q++;</w:t>
      </w:r>
    </w:p>
    <w:p w14:paraId="21693A4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14:paraId="5CEE0B5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335D60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35FD68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$"\r\n&lt;/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7EB6D8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$"\r\n&lt;Rules/&gt;" +</w:t>
      </w:r>
    </w:p>
    <w:p w14:paraId="479DB62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$"\r\n&lt;Functions/&gt;" +</w:t>
      </w:r>
    </w:p>
    <w:p w14:paraId="086264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$"\r\n&lt;Tasks/&gt;" +</w:t>
      </w:r>
    </w:p>
    <w:p w14:paraId="41BCADD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FScales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7E64FF8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TempPackageList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03AB6DE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FactPackageList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62A50A6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RulePackageList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708D853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GRulePackageList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/&gt;" +</w:t>
      </w:r>
    </w:p>
    <w:p w14:paraId="003D2A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KnowledgeBase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&gt;" +</w:t>
      </w:r>
    </w:p>
    <w:p w14:paraId="45A3031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$"\r\n&lt;/Structure&gt;";</w:t>
      </w:r>
    </w:p>
    <w:p w14:paraId="19BA147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2AF3D2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ekbEnd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C9853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908617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905EA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parseTheFile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Метод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парсинга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файла</w:t>
      </w:r>
      <w:proofErr w:type="spellEnd"/>
    </w:p>
    <w:p w14:paraId="6A8B5A7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F1AA3D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3C0BED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0B59AA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41FB357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D3FCC0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38438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start = "";</w:t>
      </w:r>
    </w:p>
    <w:p w14:paraId="3278C3F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end = "";</w:t>
      </w:r>
    </w:p>
    <w:p w14:paraId="5E03CF5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53366E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6A3F2CD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List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string, string, string)&gt; Attribute;</w:t>
      </w:r>
    </w:p>
    <w:p w14:paraId="14A92FB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9977A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filename = openFileDialog1.FileName;</w:t>
      </w:r>
    </w:p>
    <w:p w14:paraId="0342B1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090116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XmlDocument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xDoc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XmlDocument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F94F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745F54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3012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xDoc.Load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3741126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66BFBF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catch(</w:t>
      </w:r>
      <w:proofErr w:type="spellStart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System.Xml.XmlException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ex)</w:t>
      </w:r>
    </w:p>
    <w:p w14:paraId="07AD366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B0DC05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status = false;</w:t>
      </w:r>
    </w:p>
    <w:p w14:paraId="799809F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return;</w:t>
      </w:r>
    </w:p>
    <w:p w14:paraId="58C426F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816EB7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XmlElement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xDoc.DocumentElement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539D4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022F77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022F77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022F77">
        <w:rPr>
          <w:rFonts w:ascii="Courier New" w:hAnsi="Courier New" w:cs="Courier New"/>
          <w:sz w:val="20"/>
          <w:szCs w:val="20"/>
        </w:rPr>
        <w:t xml:space="preserve">= </w:t>
      </w:r>
      <w:r w:rsidRPr="00723AFD">
        <w:rPr>
          <w:rFonts w:ascii="Courier New" w:hAnsi="Courier New" w:cs="Courier New"/>
          <w:sz w:val="20"/>
          <w:szCs w:val="20"/>
          <w:lang w:val="en-US"/>
        </w:rPr>
        <w:t>null</w:t>
      </w:r>
      <w:r w:rsidRPr="00022F77">
        <w:rPr>
          <w:rFonts w:ascii="Courier New" w:hAnsi="Courier New" w:cs="Courier New"/>
          <w:sz w:val="20"/>
          <w:szCs w:val="20"/>
        </w:rPr>
        <w:t>) //Проверка на наличие корневой директории файла</w:t>
      </w:r>
    </w:p>
    <w:p w14:paraId="7CC67CFE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65B61D4C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//Разбор дерева структуры</w:t>
      </w:r>
    </w:p>
    <w:p w14:paraId="168EE4B9" w14:textId="77777777" w:rsidR="002E6EF0" w:rsidRPr="00022F77" w:rsidRDefault="002E6EF0" w:rsidP="002E6EF0">
      <w:pPr>
        <w:pStyle w:val="aa"/>
        <w:rPr>
          <w:rFonts w:ascii="Courier New" w:hAnsi="Courier New" w:cs="Courier New"/>
          <w:sz w:val="20"/>
          <w:szCs w:val="20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>var</w:t>
      </w:r>
      <w:r w:rsidRPr="00022F77">
        <w:rPr>
          <w:rFonts w:ascii="Courier New" w:hAnsi="Courier New" w:cs="Courier New"/>
          <w:sz w:val="20"/>
          <w:szCs w:val="20"/>
        </w:rPr>
        <w:t xml:space="preserve"> </w:t>
      </w:r>
      <w:r w:rsidRPr="00723AFD">
        <w:rPr>
          <w:rFonts w:ascii="Courier New" w:hAnsi="Courier New" w:cs="Courier New"/>
          <w:sz w:val="20"/>
          <w:szCs w:val="20"/>
          <w:lang w:val="en-US"/>
        </w:rPr>
        <w:t>child</w:t>
      </w:r>
      <w:r w:rsidRPr="00022F7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xRoot</w:t>
      </w:r>
      <w:proofErr w:type="spellEnd"/>
      <w:r w:rsidRPr="00022F7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ChildNodes</w:t>
      </w:r>
      <w:proofErr w:type="spellEnd"/>
      <w:r w:rsidRPr="00022F77">
        <w:rPr>
          <w:rFonts w:ascii="Courier New" w:hAnsi="Courier New" w:cs="Courier New"/>
          <w:sz w:val="20"/>
          <w:szCs w:val="20"/>
        </w:rPr>
        <w:t>;</w:t>
      </w:r>
    </w:p>
    <w:p w14:paraId="02E9473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</w:rPr>
        <w:t xml:space="preserve">                    </w:t>
      </w: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var content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child.Item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4A5D5FF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if (content == null)</w:t>
      </w:r>
    </w:p>
    <w:p w14:paraId="7B3885C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2708FA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status = false;</w:t>
      </w:r>
    </w:p>
    <w:p w14:paraId="7344301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14:paraId="19F6D40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D31D8F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model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content.FirstChild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5CE77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4329F1B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ownedElement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model.FirstChild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29E5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packagesTemp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ownedElement.ChildNodes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4A9D7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packages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packagesTemp.Item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368779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ownedElementTemp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packages.ChildNodes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55C7D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ownedElementClasses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ownedElementTemp.Item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23DF37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var classes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ownedElementClasses.ChildNodes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733B4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for (int i = 0; i &lt;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classes.Count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 i++)</w:t>
      </w:r>
    </w:p>
    <w:p w14:paraId="70B4E06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61123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Attribute = new List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string, string, string)&gt;();</w:t>
      </w:r>
    </w:p>
    <w:p w14:paraId="3A8C21A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childClasses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classes.Item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(i);</w:t>
      </w:r>
    </w:p>
    <w:p w14:paraId="2CF3949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if (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childClasses.Name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== "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UML:Class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")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Получение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классов</w:t>
      </w:r>
      <w:proofErr w:type="spellEnd"/>
    </w:p>
    <w:p w14:paraId="1798B3B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5833FA5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inside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childClasses.ChildNodes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1749D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feature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inside.Item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(1);</w:t>
      </w:r>
    </w:p>
    <w:p w14:paraId="6178E1C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feature == null)</w:t>
      </w:r>
    </w:p>
    <w:p w14:paraId="757B326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248F3A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status = false;</w:t>
      </w:r>
    </w:p>
    <w:p w14:paraId="13B838E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return;</w:t>
      </w:r>
    </w:p>
    <w:p w14:paraId="1D6B59E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3A64829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fields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feature.ChildNodes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F2402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for (int j = 0; j &lt;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fields.Count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950B7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54E4A2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var operation = fields[j];</w:t>
      </w:r>
    </w:p>
    <w:p w14:paraId="6240A7C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operation.Name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== 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UML:Attribute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")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Поиск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полей</w:t>
      </w:r>
      <w:proofErr w:type="spellEnd"/>
    </w:p>
    <w:p w14:paraId="65713F3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44938E4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typeList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operation.ChildNodes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C61D7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typeTemp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typeList.Item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2A648E9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var type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typeTemp.ChildNodes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BEC0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for (int k = 0; k &lt;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type.Count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 k++)</w:t>
      </w:r>
    </w:p>
    <w:p w14:paraId="26F818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{</w:t>
      </w:r>
    </w:p>
    <w:p w14:paraId="16C523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typeAt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type.Item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(k);</w:t>
      </w:r>
    </w:p>
    <w:p w14:paraId="23E3A6E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if (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typeAt.Attributes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["tag"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].Value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== "type")</w:t>
      </w:r>
    </w:p>
    <w:p w14:paraId="6F87BEA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{</w:t>
      </w:r>
    </w:p>
    <w:p w14:paraId="45AA878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typeAt.Attributes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["value"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].Value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1E24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}</w:t>
      </w:r>
    </w:p>
    <w:p w14:paraId="317D69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}</w:t>
      </w:r>
    </w:p>
    <w:p w14:paraId="33578FE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+= $"\r\n{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operation.Attributes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["visibility"].Value} 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} {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operation.Attributes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["name"].Value} ";</w:t>
      </w:r>
    </w:p>
    <w:p w14:paraId="4137B8C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11B9794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Attribute.Add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operation.Attributes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["visibility"].Value,</w:t>
      </w:r>
    </w:p>
    <w:p w14:paraId="136F36D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typeText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C98CF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operation.Attributes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["name"].Value));</w:t>
      </w:r>
    </w:p>
    <w:p w14:paraId="7D6977B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52228BC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125A666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attribute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childClasses.Attributes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["name"];</w:t>
      </w:r>
    </w:p>
    <w:p w14:paraId="311868D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attribute !</w:t>
      </w:r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107A18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3709F88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attribute.Value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8F543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99DA1C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eAs.Add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EA(</w:t>
      </w:r>
      <w:proofErr w:type="spellStart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, Attribute));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Компановка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класса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лист</w:t>
      </w:r>
      <w:proofErr w:type="spellEnd"/>
    </w:p>
    <w:p w14:paraId="0F54688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343AA19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4856E21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482BA4C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4D5E4BA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35881C55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else</w:t>
      </w:r>
    </w:p>
    <w:p w14:paraId="41B3AF3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255680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inside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childClasses.ChildNodes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7EBBC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feature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inside.Item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52F6547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deepInside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feature.ChildNodes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1392F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for (int k = 0; k &lt;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deepInside.Count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; k++)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Поиск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ассоциаций</w:t>
      </w:r>
      <w:proofErr w:type="spellEnd"/>
    </w:p>
    <w:p w14:paraId="3CFA7CAD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708DDC5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var links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deepInside.Item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(k);</w:t>
      </w:r>
    </w:p>
    <w:p w14:paraId="0D4B4AE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["tag"].Value == 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ea_sourceName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1C864509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6613231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start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["value"].Value;</w:t>
      </w:r>
    </w:p>
    <w:p w14:paraId="073510E1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19D549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["tag"].Value == "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ea_targetName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266146BB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7CE32BD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end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links.Attributes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["value"].Value;</w:t>
      </w:r>
    </w:p>
    <w:p w14:paraId="3215513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76D86AF0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678B647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var attribute =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childClasses.Attributes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["name"];</w:t>
      </w:r>
    </w:p>
    <w:p w14:paraId="699AC71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string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assocName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attribute.Value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D448E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723AFD">
        <w:rPr>
          <w:rFonts w:ascii="Courier New" w:hAnsi="Courier New" w:cs="Courier New"/>
          <w:sz w:val="20"/>
          <w:szCs w:val="20"/>
          <w:lang w:val="en-US"/>
        </w:rPr>
        <w:t>associations.Add</w:t>
      </w:r>
      <w:proofErr w:type="spellEnd"/>
      <w:proofErr w:type="gramEnd"/>
      <w:r w:rsidRPr="00723AFD">
        <w:rPr>
          <w:rFonts w:ascii="Courier New" w:hAnsi="Courier New" w:cs="Courier New"/>
          <w:sz w:val="20"/>
          <w:szCs w:val="20"/>
          <w:lang w:val="en-US"/>
        </w:rPr>
        <w:t>(new Association(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assocName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>, start, end)); //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Компановка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ассоциаций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лист</w:t>
      </w:r>
      <w:proofErr w:type="spellEnd"/>
    </w:p>
    <w:p w14:paraId="77FD51FA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C3EED77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528BBA2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6B301AE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status = true;</w:t>
      </w:r>
    </w:p>
    <w:p w14:paraId="3C544328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7A1324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723AFD">
        <w:rPr>
          <w:rFonts w:ascii="Courier New" w:hAnsi="Courier New" w:cs="Courier New"/>
          <w:sz w:val="20"/>
          <w:szCs w:val="20"/>
          <w:lang w:val="en-US"/>
        </w:rPr>
        <w:t>System.NullReferenceException</w:t>
      </w:r>
      <w:proofErr w:type="spellEnd"/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ex)</w:t>
      </w:r>
    </w:p>
    <w:p w14:paraId="4E133C24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F70333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status = false;</w:t>
      </w:r>
    </w:p>
    <w:p w14:paraId="6942985C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3ADC03A6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584C54F" w14:textId="77777777" w:rsidR="002E6EF0" w:rsidRPr="00723AFD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7A239F1" w14:textId="1BAAD7E6" w:rsidR="008B59E6" w:rsidRDefault="002E6EF0" w:rsidP="002E6EF0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723AF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296488" w14:textId="43025DF1" w:rsidR="00022F77" w:rsidRPr="009B1FB3" w:rsidRDefault="00022F77" w:rsidP="00022F77">
      <w:pPr>
        <w:pStyle w:val="aa"/>
        <w:rPr>
          <w:lang w:val="en-US"/>
        </w:rPr>
      </w:pPr>
    </w:p>
    <w:p w14:paraId="4CDACAA8" w14:textId="7FD061E3" w:rsidR="00022F77" w:rsidRPr="009B1FB3" w:rsidRDefault="00022F77" w:rsidP="00022F77">
      <w:pPr>
        <w:pStyle w:val="aa"/>
        <w:rPr>
          <w:b/>
          <w:bCs/>
          <w:lang w:val="en-US"/>
        </w:rPr>
      </w:pPr>
      <w:r w:rsidRPr="00022F77">
        <w:rPr>
          <w:b/>
          <w:bCs/>
        </w:rPr>
        <w:t>Класс</w:t>
      </w:r>
      <w:r w:rsidRPr="009B1FB3">
        <w:rPr>
          <w:b/>
          <w:bCs/>
          <w:lang w:val="en-US"/>
        </w:rPr>
        <w:t xml:space="preserve"> </w:t>
      </w:r>
      <w:r w:rsidRPr="00022F77">
        <w:rPr>
          <w:b/>
          <w:bCs/>
          <w:lang w:val="en-US"/>
        </w:rPr>
        <w:t>EA</w:t>
      </w:r>
    </w:p>
    <w:p w14:paraId="637F3A8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internal class EA</w:t>
      </w:r>
    </w:p>
    <w:p w14:paraId="22F4450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009C39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1A03BDC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5B254AE0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List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&lt;( string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, string, string)&gt; Attribute { get; set; }</w:t>
      </w:r>
    </w:p>
    <w:p w14:paraId="40B6590E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E833438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7A7722C7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EA(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>, List&lt;( string, string, string)&gt; attribute)</w:t>
      </w:r>
    </w:p>
    <w:p w14:paraId="477E35B6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FDF660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5ADFE2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Attribute = attribute;</w:t>
      </w:r>
    </w:p>
    <w:p w14:paraId="614BAEC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8483A3F" w14:textId="05F14DE8" w:rsid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54668E4" w14:textId="4932C1BA" w:rsidR="00022F77" w:rsidRPr="009B1FB3" w:rsidRDefault="00022F77" w:rsidP="00022F77">
      <w:pPr>
        <w:pStyle w:val="aa"/>
        <w:rPr>
          <w:lang w:val="en-US"/>
        </w:rPr>
      </w:pPr>
    </w:p>
    <w:p w14:paraId="3B3EE0AD" w14:textId="7484C290" w:rsidR="00022F77" w:rsidRPr="009B1FB3" w:rsidRDefault="00022F77" w:rsidP="00022F77">
      <w:pPr>
        <w:pStyle w:val="aa"/>
        <w:rPr>
          <w:lang w:val="en-US"/>
        </w:rPr>
      </w:pPr>
      <w:r>
        <w:t>Класс</w:t>
      </w:r>
      <w:r w:rsidRPr="009B1FB3">
        <w:rPr>
          <w:lang w:val="en-US"/>
        </w:rPr>
        <w:t xml:space="preserve"> Association</w:t>
      </w:r>
    </w:p>
    <w:p w14:paraId="38941C6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internal class Association</w:t>
      </w:r>
    </w:p>
    <w:p w14:paraId="25134BA1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04924A5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10FC0E2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14676A28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E604204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</w:p>
    <w:p w14:paraId="2DD18A37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022F77">
        <w:rPr>
          <w:rFonts w:ascii="Courier New" w:hAnsi="Courier New" w:cs="Courier New"/>
          <w:sz w:val="20"/>
          <w:szCs w:val="20"/>
          <w:lang w:val="en-US"/>
        </w:rPr>
        <w:t>Association(</w:t>
      </w:r>
      <w:proofErr w:type="gram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AB035FF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514658F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assotionName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88E455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sourceName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AC725D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2F77">
        <w:rPr>
          <w:rFonts w:ascii="Courier New" w:hAnsi="Courier New" w:cs="Courier New"/>
          <w:sz w:val="20"/>
          <w:szCs w:val="20"/>
          <w:lang w:val="en-US"/>
        </w:rPr>
        <w:t>targetName</w:t>
      </w:r>
      <w:proofErr w:type="spellEnd"/>
      <w:r w:rsidRPr="00022F7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AC1954" w14:textId="77777777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5AE7A7" w14:textId="6F546030" w:rsidR="00022F77" w:rsidRPr="00022F77" w:rsidRDefault="00022F77" w:rsidP="00022F77">
      <w:pPr>
        <w:pStyle w:val="aa"/>
        <w:rPr>
          <w:rFonts w:ascii="Courier New" w:hAnsi="Courier New" w:cs="Courier New"/>
          <w:sz w:val="20"/>
          <w:szCs w:val="20"/>
          <w:lang w:val="en-US"/>
        </w:rPr>
      </w:pPr>
      <w:r w:rsidRPr="00022F7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sectPr w:rsidR="00022F77" w:rsidRPr="00022F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DE63C" w14:textId="77777777" w:rsidR="00FF1321" w:rsidRDefault="00FF1321">
      <w:r>
        <w:separator/>
      </w:r>
    </w:p>
  </w:endnote>
  <w:endnote w:type="continuationSeparator" w:id="0">
    <w:p w14:paraId="519F3323" w14:textId="77777777" w:rsidR="00FF1321" w:rsidRDefault="00FF1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E8CA4" w14:textId="77777777" w:rsidR="001F0BE8" w:rsidRDefault="00055125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57563F87" w14:textId="77777777" w:rsidR="001F0BE8" w:rsidRDefault="00FF1321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E9752" w14:textId="77777777" w:rsidR="001F0BE8" w:rsidRDefault="00055125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480FE7ED" w14:textId="77777777" w:rsidR="001F0BE8" w:rsidRDefault="00FF1321" w:rsidP="0034035C">
    <w:pPr>
      <w:pStyle w:val="af3"/>
      <w:tabs>
        <w:tab w:val="clear" w:pos="4677"/>
        <w:tab w:val="center" w:pos="4820"/>
      </w:tabs>
      <w:jc w:val="center"/>
    </w:pPr>
  </w:p>
  <w:p w14:paraId="25413F59" w14:textId="77777777" w:rsidR="001F0BE8" w:rsidRDefault="00FF132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9AE9A" w14:textId="77777777" w:rsidR="00FF1321" w:rsidRDefault="00FF1321">
      <w:r>
        <w:separator/>
      </w:r>
    </w:p>
  </w:footnote>
  <w:footnote w:type="continuationSeparator" w:id="0">
    <w:p w14:paraId="18A35AE8" w14:textId="77777777" w:rsidR="00FF1321" w:rsidRDefault="00FF1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71F6A" w14:textId="77777777" w:rsidR="001F0BE8" w:rsidRDefault="00055125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044CF409" w14:textId="77777777" w:rsidR="001F0BE8" w:rsidRDefault="00FF1321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C4943" w14:textId="77777777" w:rsidR="001F0BE8" w:rsidRDefault="00FF1321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E"/>
    <w:multiLevelType w:val="singleLevel"/>
    <w:tmpl w:val="E0A6D6E6"/>
    <w:lvl w:ilvl="0">
      <w:numFmt w:val="decimal"/>
      <w:lvlText w:val="*"/>
      <w:lvlJc w:val="left"/>
    </w:lvl>
  </w:abstractNum>
  <w:abstractNum w:abstractNumId="4" w15:restartNumberingAfterBreak="0">
    <w:nsid w:val="00586D44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D65F8F"/>
    <w:multiLevelType w:val="multilevel"/>
    <w:tmpl w:val="A11ADB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0F136E88"/>
    <w:multiLevelType w:val="multilevel"/>
    <w:tmpl w:val="C3C88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28" w:hanging="2160"/>
      </w:pPr>
      <w:rPr>
        <w:rFonts w:hint="default"/>
      </w:rPr>
    </w:lvl>
  </w:abstractNum>
  <w:abstractNum w:abstractNumId="7" w15:restartNumberingAfterBreak="0">
    <w:nsid w:val="0F921253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807FE5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3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4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B97942"/>
    <w:multiLevelType w:val="multilevel"/>
    <w:tmpl w:val="6AD4E86C"/>
    <w:numStyleLink w:val="a1"/>
  </w:abstractNum>
  <w:abstractNum w:abstractNumId="19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6940458"/>
    <w:multiLevelType w:val="multilevel"/>
    <w:tmpl w:val="AFA245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630C8B"/>
    <w:multiLevelType w:val="multilevel"/>
    <w:tmpl w:val="C58C2D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5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5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05F76"/>
    <w:multiLevelType w:val="hybridMultilevel"/>
    <w:tmpl w:val="0A188A10"/>
    <w:lvl w:ilvl="0" w:tplc="7320F06C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26222C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</w:num>
  <w:num w:numId="2">
    <w:abstractNumId w:val="13"/>
  </w:num>
  <w:num w:numId="3">
    <w:abstractNumId w:val="12"/>
  </w:num>
  <w:num w:numId="4">
    <w:abstractNumId w:val="34"/>
  </w:num>
  <w:num w:numId="5">
    <w:abstractNumId w:val="19"/>
  </w:num>
  <w:num w:numId="6">
    <w:abstractNumId w:val="9"/>
  </w:num>
  <w:num w:numId="7">
    <w:abstractNumId w:val="22"/>
  </w:num>
  <w:num w:numId="8">
    <w:abstractNumId w:val="18"/>
  </w:num>
  <w:num w:numId="9">
    <w:abstractNumId w:val="2"/>
  </w:num>
  <w:num w:numId="10">
    <w:abstractNumId w:val="39"/>
  </w:num>
  <w:num w:numId="11">
    <w:abstractNumId w:val="1"/>
  </w:num>
  <w:num w:numId="12">
    <w:abstractNumId w:val="31"/>
  </w:num>
  <w:num w:numId="13">
    <w:abstractNumId w:val="0"/>
  </w:num>
  <w:num w:numId="14">
    <w:abstractNumId w:val="33"/>
  </w:num>
  <w:num w:numId="15">
    <w:abstractNumId w:val="6"/>
  </w:num>
  <w:num w:numId="16">
    <w:abstractNumId w:val="35"/>
  </w:num>
  <w:num w:numId="17">
    <w:abstractNumId w:val="3"/>
    <w:lvlOverride w:ilvl="0">
      <w:lvl w:ilvl="0">
        <w:start w:val="65535"/>
        <w:numFmt w:val="bullet"/>
        <w:lvlText w:val="•"/>
        <w:legacy w:legacy="1" w:legacySpace="0" w:legacyIndent="143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15"/>
  </w:num>
  <w:num w:numId="19">
    <w:abstractNumId w:val="21"/>
  </w:num>
  <w:num w:numId="20">
    <w:abstractNumId w:val="24"/>
  </w:num>
  <w:num w:numId="21">
    <w:abstractNumId w:val="32"/>
  </w:num>
  <w:num w:numId="22">
    <w:abstractNumId w:val="17"/>
  </w:num>
  <w:num w:numId="23">
    <w:abstractNumId w:val="10"/>
  </w:num>
  <w:num w:numId="24">
    <w:abstractNumId w:val="23"/>
  </w:num>
  <w:num w:numId="25">
    <w:abstractNumId w:val="25"/>
  </w:num>
  <w:num w:numId="26">
    <w:abstractNumId w:val="29"/>
  </w:num>
  <w:num w:numId="27">
    <w:abstractNumId w:val="11"/>
  </w:num>
  <w:num w:numId="28">
    <w:abstractNumId w:val="27"/>
  </w:num>
  <w:num w:numId="29">
    <w:abstractNumId w:val="14"/>
  </w:num>
  <w:num w:numId="30">
    <w:abstractNumId w:val="28"/>
  </w:num>
  <w:num w:numId="31">
    <w:abstractNumId w:val="5"/>
  </w:num>
  <w:num w:numId="32">
    <w:abstractNumId w:val="8"/>
  </w:num>
  <w:num w:numId="33">
    <w:abstractNumId w:val="7"/>
  </w:num>
  <w:num w:numId="34">
    <w:abstractNumId w:val="40"/>
  </w:num>
  <w:num w:numId="35">
    <w:abstractNumId w:val="4"/>
  </w:num>
  <w:num w:numId="36">
    <w:abstractNumId w:val="37"/>
  </w:num>
  <w:num w:numId="37">
    <w:abstractNumId w:val="20"/>
  </w:num>
  <w:num w:numId="38">
    <w:abstractNumId w:val="36"/>
  </w:num>
  <w:num w:numId="39">
    <w:abstractNumId w:val="30"/>
  </w:num>
  <w:num w:numId="40">
    <w:abstractNumId w:val="38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D7"/>
    <w:rsid w:val="00000EB5"/>
    <w:rsid w:val="00022F77"/>
    <w:rsid w:val="00055125"/>
    <w:rsid w:val="00075FEB"/>
    <w:rsid w:val="000D0CE8"/>
    <w:rsid w:val="00135E44"/>
    <w:rsid w:val="001818CA"/>
    <w:rsid w:val="001B507E"/>
    <w:rsid w:val="001D438C"/>
    <w:rsid w:val="001E6CF6"/>
    <w:rsid w:val="002161BE"/>
    <w:rsid w:val="00245976"/>
    <w:rsid w:val="00253771"/>
    <w:rsid w:val="00254B6C"/>
    <w:rsid w:val="002E3E29"/>
    <w:rsid w:val="002E6EF0"/>
    <w:rsid w:val="00306500"/>
    <w:rsid w:val="003E50D0"/>
    <w:rsid w:val="004F5A61"/>
    <w:rsid w:val="005108A1"/>
    <w:rsid w:val="00526D61"/>
    <w:rsid w:val="005C278D"/>
    <w:rsid w:val="00675F66"/>
    <w:rsid w:val="00723AFD"/>
    <w:rsid w:val="00731CD7"/>
    <w:rsid w:val="00741C78"/>
    <w:rsid w:val="0075727E"/>
    <w:rsid w:val="007C21D4"/>
    <w:rsid w:val="007F411E"/>
    <w:rsid w:val="008606F4"/>
    <w:rsid w:val="008673F4"/>
    <w:rsid w:val="008B59E6"/>
    <w:rsid w:val="008E0B3F"/>
    <w:rsid w:val="009152C9"/>
    <w:rsid w:val="00915FEA"/>
    <w:rsid w:val="00937A74"/>
    <w:rsid w:val="009459D3"/>
    <w:rsid w:val="009A78BE"/>
    <w:rsid w:val="009B1FB3"/>
    <w:rsid w:val="009B610B"/>
    <w:rsid w:val="009D64F9"/>
    <w:rsid w:val="009F7833"/>
    <w:rsid w:val="00A170D5"/>
    <w:rsid w:val="00A91026"/>
    <w:rsid w:val="00AA413A"/>
    <w:rsid w:val="00AC1147"/>
    <w:rsid w:val="00B31FAA"/>
    <w:rsid w:val="00B44349"/>
    <w:rsid w:val="00B80B65"/>
    <w:rsid w:val="00BB5932"/>
    <w:rsid w:val="00BC3452"/>
    <w:rsid w:val="00C21152"/>
    <w:rsid w:val="00C4763D"/>
    <w:rsid w:val="00CE6AD4"/>
    <w:rsid w:val="00CF2303"/>
    <w:rsid w:val="00D76135"/>
    <w:rsid w:val="00DD0643"/>
    <w:rsid w:val="00DD5D02"/>
    <w:rsid w:val="00E420CE"/>
    <w:rsid w:val="00ED6340"/>
    <w:rsid w:val="00F65D56"/>
    <w:rsid w:val="00FE2D85"/>
    <w:rsid w:val="00FE4262"/>
    <w:rsid w:val="00FF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DA65F"/>
  <w15:docId w15:val="{B52FF2ED-A30F-4D63-854D-3F82A982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731C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D0C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731CD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731CD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731CD7"/>
  </w:style>
  <w:style w:type="paragraph" w:styleId="af6">
    <w:name w:val="header"/>
    <w:basedOn w:val="a5"/>
    <w:link w:val="af7"/>
    <w:uiPriority w:val="99"/>
    <w:rsid w:val="00731CD7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731CD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32">
    <w:name w:val="toc 3"/>
    <w:basedOn w:val="a5"/>
    <w:next w:val="a5"/>
    <w:autoRedefine/>
    <w:uiPriority w:val="39"/>
    <w:rsid w:val="00731CD7"/>
    <w:pPr>
      <w:tabs>
        <w:tab w:val="right" w:leader="dot" w:pos="9360"/>
      </w:tabs>
      <w:ind w:left="480"/>
    </w:pPr>
  </w:style>
  <w:style w:type="paragraph" w:customStyle="1" w:styleId="af8">
    <w:name w:val="АААСтиль"/>
    <w:basedOn w:val="a5"/>
    <w:link w:val="af9"/>
    <w:qFormat/>
    <w:rsid w:val="00731CD7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731CD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5">
    <w:name w:val="Знак Знак Знак Знак Знак Знак2"/>
    <w:basedOn w:val="a5"/>
    <w:rsid w:val="00731CD7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character" w:styleId="afa">
    <w:name w:val="Emphasis"/>
    <w:uiPriority w:val="20"/>
    <w:qFormat/>
    <w:rsid w:val="00C4763D"/>
    <w:rPr>
      <w:i/>
      <w:iCs/>
    </w:rPr>
  </w:style>
  <w:style w:type="character" w:customStyle="1" w:styleId="30">
    <w:name w:val="Заголовок 3 Знак"/>
    <w:basedOn w:val="a6"/>
    <w:link w:val="3"/>
    <w:uiPriority w:val="9"/>
    <w:semiHidden/>
    <w:rsid w:val="000D0CE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8E0B3F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8E0B3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b"/>
    <w:rsid w:val="008E0B3F"/>
    <w:pPr>
      <w:numPr>
        <w:numId w:val="40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b">
    <w:name w:val="Л_Н_список Знак"/>
    <w:link w:val="a3"/>
    <w:rsid w:val="008E0B3F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741C78"/>
    <w:rPr>
      <w:i/>
      <w:iCs/>
    </w:rPr>
  </w:style>
  <w:style w:type="paragraph" w:customStyle="1" w:styleId="Properties">
    <w:name w:val="Properties"/>
    <w:next w:val="a5"/>
    <w:uiPriority w:val="99"/>
    <w:rsid w:val="00741C78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741C7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741C78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741C78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69</TotalTime>
  <Pages>43</Pages>
  <Words>7708</Words>
  <Characters>43941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36</cp:revision>
  <dcterms:created xsi:type="dcterms:W3CDTF">2022-12-07T15:47:00Z</dcterms:created>
  <dcterms:modified xsi:type="dcterms:W3CDTF">2022-12-08T07:07:00Z</dcterms:modified>
</cp:coreProperties>
</file>