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BC94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DCF564E" w14:textId="51D68680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62EAE53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</w:p>
    <w:p w14:paraId="27E284A4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5A0207" w:rsidRPr="00957EBF" w14:paraId="08B93687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8073CEE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5A0207" w:rsidRPr="00957EBF" w14:paraId="3B7227F1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446D982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5732F5B" w14:textId="77777777" w:rsidR="005A0207" w:rsidRDefault="005A0207" w:rsidP="005A0207">
      <w:pPr>
        <w:spacing w:after="20"/>
        <w:jc w:val="center"/>
        <w:rPr>
          <w:sz w:val="28"/>
          <w:szCs w:val="28"/>
        </w:rPr>
      </w:pPr>
    </w:p>
    <w:p w14:paraId="4EEC71A0" w14:textId="77777777" w:rsidR="005A0207" w:rsidRDefault="005A0207" w:rsidP="005A0207">
      <w:pPr>
        <w:spacing w:after="20"/>
        <w:jc w:val="center"/>
        <w:rPr>
          <w:sz w:val="28"/>
          <w:szCs w:val="28"/>
        </w:rPr>
      </w:pPr>
    </w:p>
    <w:p w14:paraId="5FCFF079" w14:textId="77777777" w:rsidR="005A0207" w:rsidRPr="00D72EDF" w:rsidRDefault="005A0207" w:rsidP="005A0207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5A0207" w:rsidRPr="00957EBF" w14:paraId="47477266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7493AA2" w14:textId="77777777" w:rsidR="005A0207" w:rsidRPr="00957EBF" w:rsidRDefault="005A0207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5F5B292C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A0207" w:rsidRPr="00957EBF" w14:paraId="280310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AFC7EBC" w14:textId="77777777" w:rsidR="005A0207" w:rsidRPr="00957EBF" w:rsidRDefault="005A0207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96B74E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A0207" w:rsidRPr="00957EBF" w14:paraId="45C92BB1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896ADC1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9477EA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5A0207" w:rsidRPr="00957EBF" w14:paraId="37C7F0A8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19DFD6A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0FBCBA" w14:textId="55D5B613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5A0207" w:rsidRPr="00957EBF" w14:paraId="0147967D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0C6822A5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05BD9B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3264EF36" w14:textId="77777777" w:rsidR="005A0207" w:rsidRPr="00957EBF" w:rsidRDefault="005A0207" w:rsidP="005A0207">
      <w:pPr>
        <w:spacing w:after="20"/>
        <w:jc w:val="center"/>
        <w:rPr>
          <w:sz w:val="28"/>
          <w:szCs w:val="28"/>
          <w:lang w:val="en-US"/>
        </w:rPr>
      </w:pPr>
    </w:p>
    <w:p w14:paraId="6539AE20" w14:textId="77777777" w:rsidR="005A0207" w:rsidRPr="00957EBF" w:rsidRDefault="005A0207" w:rsidP="005A0207">
      <w:pPr>
        <w:spacing w:after="20"/>
        <w:jc w:val="center"/>
        <w:rPr>
          <w:sz w:val="28"/>
          <w:szCs w:val="28"/>
          <w:lang w:val="en-US"/>
        </w:rPr>
      </w:pPr>
    </w:p>
    <w:p w14:paraId="70DA0037" w14:textId="77777777" w:rsidR="005A0207" w:rsidRPr="00957EBF" w:rsidRDefault="005A0207" w:rsidP="005A0207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5A0207" w:rsidRPr="00957EBF" w14:paraId="229A2BE5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647266D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5A0207" w:rsidRPr="00957EBF" w14:paraId="09F38DE6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0F92B341" w14:textId="77777777" w:rsidR="005A0207" w:rsidRPr="00D72EDF" w:rsidRDefault="005A0207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5F975664" w14:textId="77777777" w:rsidR="005A0207" w:rsidRPr="00957EBF" w:rsidRDefault="005A0207" w:rsidP="005A0207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4BDA301D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</w:p>
    <w:p w14:paraId="0C74B70F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749F6ADA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5A0207" w:rsidRPr="00D72EDF" w14:paraId="16B5DF84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22D31413" w14:textId="77777777" w:rsidR="005A0207" w:rsidRPr="00D72EDF" w:rsidRDefault="005A0207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5A0207" w:rsidRPr="00957EBF" w14:paraId="6124656D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5A4C90C9" w14:textId="77777777" w:rsidR="005A0207" w:rsidRPr="00957EBF" w:rsidRDefault="005A0207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5B53F3" w14:textId="3FA4E422" w:rsidR="005A0207" w:rsidRPr="00957EBF" w:rsidRDefault="005A0207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>
              <w:rPr>
                <w:caps/>
                <w:sz w:val="28"/>
                <w:szCs w:val="28"/>
              </w:rPr>
              <w:t>7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38B05E74" w14:textId="77777777" w:rsidR="005A0207" w:rsidRPr="00957EBF" w:rsidRDefault="005A0207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4C53E5E8" w14:textId="77777777" w:rsidR="005A0207" w:rsidRPr="00957EBF" w:rsidRDefault="005A0207" w:rsidP="005A0207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5A0207" w:rsidRPr="00957EBF" w14:paraId="3D96F21B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49A7D0EB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4606A6D4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083AFC98" w14:textId="02599633" w:rsidR="005A0207" w:rsidRPr="00957EBF" w:rsidRDefault="009E4D3F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59F90412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11E10DD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979BE76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0E8C75FC" w14:textId="2EBA45C5" w:rsidR="005A0207" w:rsidRPr="00957EBF" w:rsidRDefault="009E4D3F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Ю.А. Михейко</w:t>
            </w:r>
          </w:p>
        </w:tc>
      </w:tr>
      <w:tr w:rsidR="005A0207" w:rsidRPr="00957EBF" w14:paraId="7AACFD2A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62D2BA11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49390A39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C4A03B3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2E7CBF7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2C954F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0CCD4A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4D0602FA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A0207" w:rsidRPr="00957EBF" w14:paraId="376A253C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97924E0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proofErr w:type="spellStart"/>
            <w:r w:rsidRPr="00957EBF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37" w:type="dxa"/>
            <w:vAlign w:val="center"/>
          </w:tcPr>
          <w:p w14:paraId="17887F8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6A90B222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4C0EB19F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6AC0F07C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6D6A91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4212A8C" w14:textId="28F2CC8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5A0207" w:rsidRPr="00957EBF" w14:paraId="1D9AE4B4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7E2349AE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2ACEA51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49FB653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0E2261A0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5807F7F0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44BF9099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041B125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5A448C1B" w14:textId="77777777" w:rsidR="005A0207" w:rsidRPr="00957EBF" w:rsidRDefault="005A0207" w:rsidP="005A0207">
      <w:pPr>
        <w:rPr>
          <w:sz w:val="28"/>
          <w:szCs w:val="28"/>
        </w:rPr>
      </w:pPr>
    </w:p>
    <w:p w14:paraId="12BFC2ED" w14:textId="1AB8A876" w:rsidR="005A0207" w:rsidRPr="00957EBF" w:rsidRDefault="005A0207" w:rsidP="005A0207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61A5ACC7" w14:textId="77777777" w:rsidR="005A0207" w:rsidRPr="00957EBF" w:rsidRDefault="005A0207" w:rsidP="005A0207">
      <w:pPr>
        <w:rPr>
          <w:sz w:val="28"/>
          <w:szCs w:val="28"/>
        </w:rPr>
      </w:pPr>
    </w:p>
    <w:p w14:paraId="2BE22E5A" w14:textId="77777777" w:rsidR="005A0207" w:rsidRPr="00957EBF" w:rsidRDefault="005A0207" w:rsidP="005A0207">
      <w:pPr>
        <w:rPr>
          <w:sz w:val="28"/>
          <w:szCs w:val="28"/>
        </w:rPr>
      </w:pPr>
    </w:p>
    <w:p w14:paraId="1F19074B" w14:textId="77777777" w:rsidR="005A0207" w:rsidRPr="00957EBF" w:rsidRDefault="005A0207" w:rsidP="005A0207">
      <w:pPr>
        <w:rPr>
          <w:sz w:val="28"/>
          <w:szCs w:val="28"/>
        </w:rPr>
      </w:pPr>
    </w:p>
    <w:p w14:paraId="1E397E7F" w14:textId="77777777" w:rsidR="005A0207" w:rsidRPr="00957EBF" w:rsidRDefault="005A0207" w:rsidP="005A0207">
      <w:pPr>
        <w:rPr>
          <w:sz w:val="28"/>
          <w:szCs w:val="28"/>
        </w:rPr>
      </w:pPr>
    </w:p>
    <w:p w14:paraId="1EB69519" w14:textId="751AA855" w:rsidR="005A0207" w:rsidRPr="00957EBF" w:rsidRDefault="005A0207" w:rsidP="005A0207">
      <w:pPr>
        <w:jc w:val="center"/>
        <w:rPr>
          <w:sz w:val="28"/>
          <w:szCs w:val="28"/>
        </w:rPr>
        <w:sectPr w:rsidR="005A0207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5D829415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7577C5B6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0EE8E064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16F506D1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51133307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689968BC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6053E24A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0D1D239A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31EB81F2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32E4E0D4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1191FC89" w14:textId="77777777" w:rsidR="005A0207" w:rsidRPr="00957EBF" w:rsidRDefault="005A0207" w:rsidP="005A0207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5A0207" w:rsidRPr="00957EBF" w14:paraId="29659798" w14:textId="77777777" w:rsidTr="00F90303">
        <w:tc>
          <w:tcPr>
            <w:tcW w:w="2376" w:type="dxa"/>
            <w:vAlign w:val="bottom"/>
          </w:tcPr>
          <w:p w14:paraId="2891CD3E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C7B8336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5A0207" w:rsidRPr="00957EBF" w14:paraId="74B100BB" w14:textId="77777777" w:rsidTr="00F90303">
        <w:tc>
          <w:tcPr>
            <w:tcW w:w="2376" w:type="dxa"/>
            <w:vAlign w:val="bottom"/>
          </w:tcPr>
          <w:p w14:paraId="39756821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287F85" w14:textId="0B669FED" w:rsidR="005A0207" w:rsidRPr="00957EBF" w:rsidRDefault="005A0207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Михейко Ю.А.</w:t>
            </w:r>
          </w:p>
        </w:tc>
      </w:tr>
      <w:tr w:rsidR="005A0207" w:rsidRPr="00957EBF" w14:paraId="3D310D85" w14:textId="77777777" w:rsidTr="00F90303">
        <w:tc>
          <w:tcPr>
            <w:tcW w:w="2376" w:type="dxa"/>
            <w:vAlign w:val="bottom"/>
          </w:tcPr>
          <w:p w14:paraId="457609F5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C68D7F1" w14:textId="77777777" w:rsidR="005A0207" w:rsidRPr="00957EBF" w:rsidRDefault="005A0207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5A0207" w:rsidRPr="00957EBF" w14:paraId="608C5A5F" w14:textId="77777777" w:rsidTr="00F90303">
        <w:tc>
          <w:tcPr>
            <w:tcW w:w="2376" w:type="dxa"/>
            <w:vAlign w:val="bottom"/>
          </w:tcPr>
          <w:p w14:paraId="1DE08069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48AAEE7F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5A0207" w:rsidRPr="00957EBF" w14:paraId="2AA8A39C" w14:textId="77777777" w:rsidTr="00F90303">
        <w:tc>
          <w:tcPr>
            <w:tcW w:w="4926" w:type="dxa"/>
            <w:gridSpan w:val="2"/>
            <w:vAlign w:val="bottom"/>
          </w:tcPr>
          <w:p w14:paraId="0373DF5C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  <w:p w14:paraId="0F4C6EAB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023E49FA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5A0207" w:rsidRPr="00957EBF" w14:paraId="707CDB9A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22995C76" w14:textId="08781FE2" w:rsidR="005A0207" w:rsidRPr="00957EBF" w:rsidRDefault="005A0207" w:rsidP="00F90303">
            <w:pPr>
              <w:rPr>
                <w:sz w:val="28"/>
                <w:szCs w:val="28"/>
              </w:rPr>
            </w:pPr>
            <w:r w:rsidRPr="009E4D3F">
              <w:rPr>
                <w:sz w:val="28"/>
                <w:szCs w:val="28"/>
              </w:rPr>
              <w:t>1. Произвести проектирование компонента для преобразования (конвертации) файла в формате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9E4D3F" w:rsidRPr="009E4D3F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SWRL</w:t>
            </w:r>
            <w:r w:rsidR="009E4D3F"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9E4D3F">
              <w:rPr>
                <w:sz w:val="28"/>
                <w:szCs w:val="28"/>
              </w:rPr>
              <w:t xml:space="preserve">в 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файл формата </w:t>
            </w:r>
            <w:r w:rsidR="009E4D3F" w:rsidRPr="009E4D3F">
              <w:rPr>
                <w:sz w:val="28"/>
                <w:szCs w:val="28"/>
                <w:lang w:val="en-US"/>
              </w:rPr>
              <w:t>EKB</w:t>
            </w:r>
            <w:r w:rsidR="0040299E">
              <w:rPr>
                <w:sz w:val="28"/>
                <w:szCs w:val="28"/>
              </w:rPr>
              <w:t xml:space="preserve"> (согласно варианту 7)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0101A0C1" w14:textId="77777777" w:rsidR="005A0207" w:rsidRPr="00957EBF" w:rsidRDefault="005A0207" w:rsidP="005A0207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5A0207" w:rsidRPr="00957EBF" w14:paraId="04205716" w14:textId="77777777" w:rsidTr="00F90303">
        <w:tc>
          <w:tcPr>
            <w:tcW w:w="9889" w:type="dxa"/>
            <w:vAlign w:val="bottom"/>
          </w:tcPr>
          <w:p w14:paraId="3680BEB1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5A0207" w:rsidRPr="001F0BE8" w14:paraId="02B303F3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67B98A35" w14:textId="77777777" w:rsidR="005A0207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53F7FB54" w14:textId="77777777" w:rsidR="005A0207" w:rsidRPr="001F0BE8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6B71AAD1" w14:textId="77777777" w:rsidR="005A0207" w:rsidRPr="001F0BE8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8AB23AC" w14:textId="77777777" w:rsidR="005A0207" w:rsidRPr="00957EBF" w:rsidRDefault="005A0207" w:rsidP="005A0207">
      <w:pPr>
        <w:rPr>
          <w:sz w:val="28"/>
          <w:szCs w:val="28"/>
        </w:rPr>
      </w:pPr>
    </w:p>
    <w:p w14:paraId="48843F46" w14:textId="77777777" w:rsidR="005A0207" w:rsidRPr="00957EBF" w:rsidRDefault="005A0207" w:rsidP="005A0207">
      <w:pPr>
        <w:rPr>
          <w:sz w:val="28"/>
          <w:szCs w:val="28"/>
        </w:rPr>
      </w:pPr>
    </w:p>
    <w:p w14:paraId="147C3D58" w14:textId="77777777" w:rsidR="005A0207" w:rsidRPr="00957EBF" w:rsidRDefault="005A0207" w:rsidP="005A0207">
      <w:pPr>
        <w:rPr>
          <w:sz w:val="28"/>
          <w:szCs w:val="28"/>
        </w:rPr>
      </w:pPr>
    </w:p>
    <w:p w14:paraId="7D4A156F" w14:textId="77777777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1E253392" w14:textId="1864A2C1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выдачи задания «</w:t>
      </w:r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5A0207" w:rsidRPr="00957EBF" w14:paraId="2060A0A7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14381F6A" w14:textId="77777777" w:rsidR="005A0207" w:rsidRPr="00957EBF" w:rsidRDefault="005A0207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19E1E6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3FC1DD5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112FBA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5A0207" w:rsidRPr="00957EBF" w14:paraId="5C2BACE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5FFF558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74002B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8374B3B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E1FEC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295D43F" w14:textId="67C49682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представления проекта руководителю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5A0207" w:rsidRPr="00957EBF" w14:paraId="30E71B4E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18FC27B1" w14:textId="77777777" w:rsidR="005A0207" w:rsidRPr="00957EBF" w:rsidRDefault="005A0207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8B6AA0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B862DE1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9ADB97" w14:textId="2D66C9BE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56BF8ABB" w14:textId="29ED8D88" w:rsidR="00C72032" w:rsidRDefault="00C72032" w:rsidP="00C72032">
      <w:pPr>
        <w:pStyle w:val="10"/>
        <w:spacing w:before="0"/>
      </w:pPr>
      <w:bookmarkStart w:id="15" w:name="_Toc460918488"/>
    </w:p>
    <w:p w14:paraId="195B632A" w14:textId="77777777" w:rsidR="00C72032" w:rsidRDefault="00C7203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D3A11D0" w14:textId="77777777" w:rsidR="005A0207" w:rsidRPr="00957EBF" w:rsidRDefault="005A0207" w:rsidP="00C72032">
      <w:pPr>
        <w:pStyle w:val="12"/>
        <w:ind w:firstLine="0"/>
        <w:jc w:val="center"/>
      </w:pPr>
      <w:bookmarkStart w:id="16" w:name="_Toc18609313"/>
      <w:bookmarkStart w:id="17" w:name="_Toc18609384"/>
      <w:bookmarkStart w:id="18" w:name="_Toc121483573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391FB45A" w14:textId="22D2D24D" w:rsidR="005A7D0B" w:rsidRPr="005A7D0B" w:rsidRDefault="005A0207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A7D0B">
        <w:rPr>
          <w:sz w:val="28"/>
          <w:szCs w:val="28"/>
        </w:rPr>
        <w:fldChar w:fldCharType="begin"/>
      </w:r>
      <w:r w:rsidRPr="005A7D0B">
        <w:rPr>
          <w:sz w:val="28"/>
          <w:szCs w:val="28"/>
        </w:rPr>
        <w:instrText xml:space="preserve"> TOC \o "1-4" \h \z \u </w:instrText>
      </w:r>
      <w:r w:rsidRPr="005A7D0B">
        <w:rPr>
          <w:sz w:val="28"/>
          <w:szCs w:val="28"/>
        </w:rPr>
        <w:fldChar w:fldCharType="separate"/>
      </w:r>
      <w:hyperlink w:anchor="_Toc121483573" w:history="1">
        <w:r w:rsidR="005A7D0B" w:rsidRPr="005A7D0B">
          <w:rPr>
            <w:rStyle w:val="ad"/>
            <w:noProof/>
            <w:sz w:val="28"/>
            <w:szCs w:val="28"/>
          </w:rPr>
          <w:t>Содержание</w:t>
        </w:r>
        <w:r w:rsidR="005A7D0B" w:rsidRPr="005A7D0B">
          <w:rPr>
            <w:noProof/>
            <w:webHidden/>
            <w:sz w:val="28"/>
            <w:szCs w:val="28"/>
          </w:rPr>
          <w:tab/>
        </w:r>
        <w:r w:rsidR="005A7D0B" w:rsidRPr="005A7D0B">
          <w:rPr>
            <w:noProof/>
            <w:webHidden/>
            <w:sz w:val="28"/>
            <w:szCs w:val="28"/>
          </w:rPr>
          <w:fldChar w:fldCharType="begin"/>
        </w:r>
        <w:r w:rsidR="005A7D0B" w:rsidRPr="005A7D0B">
          <w:rPr>
            <w:noProof/>
            <w:webHidden/>
            <w:sz w:val="28"/>
            <w:szCs w:val="28"/>
          </w:rPr>
          <w:instrText xml:space="preserve"> PAGEREF _Toc121483573 \h </w:instrText>
        </w:r>
        <w:r w:rsidR="005A7D0B" w:rsidRPr="005A7D0B">
          <w:rPr>
            <w:noProof/>
            <w:webHidden/>
            <w:sz w:val="28"/>
            <w:szCs w:val="28"/>
          </w:rPr>
        </w:r>
        <w:r w:rsidR="005A7D0B" w:rsidRPr="005A7D0B">
          <w:rPr>
            <w:noProof/>
            <w:webHidden/>
            <w:sz w:val="28"/>
            <w:szCs w:val="28"/>
          </w:rPr>
          <w:fldChar w:fldCharType="separate"/>
        </w:r>
        <w:r w:rsidR="005A7D0B" w:rsidRPr="005A7D0B">
          <w:rPr>
            <w:noProof/>
            <w:webHidden/>
            <w:sz w:val="28"/>
            <w:szCs w:val="28"/>
          </w:rPr>
          <w:t>3</w:t>
        </w:r>
        <w:r w:rsidR="005A7D0B"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1056A7A8" w14:textId="230529D2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4" w:history="1">
        <w:r w:rsidRPr="005A7D0B">
          <w:rPr>
            <w:rStyle w:val="ad"/>
            <w:noProof/>
            <w:sz w:val="28"/>
            <w:szCs w:val="28"/>
          </w:rPr>
          <w:t>Введение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_Toc121483574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4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676A8C08" w14:textId="57E73974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5" w:history="1">
        <w:r w:rsidRPr="005A7D0B">
          <w:rPr>
            <w:rStyle w:val="ad"/>
            <w:noProof/>
            <w:sz w:val="28"/>
            <w:szCs w:val="28"/>
          </w:rPr>
          <w:t>1 Общая часть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_Toc121483575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5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7D8AEAFD" w14:textId="52AF59E1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6" w:history="1">
        <w:r w:rsidRPr="005A7D0B">
          <w:rPr>
            <w:rStyle w:val="ad"/>
            <w:noProof/>
            <w:sz w:val="28"/>
            <w:szCs w:val="28"/>
          </w:rPr>
          <w:t>1.1 Описание предметной области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_Toc121483576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5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565F52E" w14:textId="6BC16E48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7" w:history="1">
        <w:r w:rsidRPr="005A7D0B">
          <w:rPr>
            <w:rStyle w:val="ad"/>
            <w:noProof/>
            <w:sz w:val="28"/>
            <w:szCs w:val="28"/>
          </w:rPr>
          <w:t>1.2 Постановка задачи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_Toc121483577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6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437BB68F" w14:textId="0C6CFB06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8" w:history="1">
        <w:r w:rsidRPr="005A7D0B">
          <w:rPr>
            <w:rStyle w:val="ad"/>
            <w:noProof/>
            <w:sz w:val="28"/>
            <w:szCs w:val="28"/>
          </w:rPr>
          <w:t>2 Специальная часть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_Toc121483578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7C176569" w14:textId="5584F175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79" w:history="1">
        <w:r w:rsidRPr="005A7D0B">
          <w:rPr>
            <w:rStyle w:val="ad"/>
            <w:noProof/>
            <w:sz w:val="28"/>
            <w:szCs w:val="28"/>
          </w:rPr>
          <w:t>2.1 Техническое задание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_Toc121483579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289A68B4" w14:textId="5E572E7C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0" w:history="1">
        <w:r w:rsidRPr="005A7D0B">
          <w:rPr>
            <w:rStyle w:val="ad"/>
            <w:noProof/>
            <w:sz w:val="28"/>
            <w:szCs w:val="28"/>
          </w:rPr>
          <w:t>2.1.1 Введение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_Toc121483580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46AF8919" w14:textId="1427DDB0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1" w:history="1">
        <w:r w:rsidRPr="005A7D0B">
          <w:rPr>
            <w:rStyle w:val="ad"/>
            <w:noProof/>
            <w:sz w:val="28"/>
            <w:szCs w:val="28"/>
          </w:rPr>
          <w:t>2.1.2 Общие сведения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_Toc121483581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72B5767" w14:textId="29CFDA24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2" w:history="1">
        <w:r w:rsidRPr="005A7D0B">
          <w:rPr>
            <w:rStyle w:val="ad"/>
            <w:noProof/>
            <w:sz w:val="28"/>
            <w:szCs w:val="28"/>
          </w:rPr>
          <w:t>2.1.3 Назначение и цели создания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_Toc121483582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8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34C4E3A9" w14:textId="2952A0E1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3" w:history="1">
        <w:r w:rsidRPr="005A7D0B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_Toc121483583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9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005E8AB0" w14:textId="21F6BAF1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4" w:history="1">
        <w:r w:rsidRPr="005A7D0B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_Toc121483584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9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45FB2F92" w14:textId="60AFD4C2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5" w:history="1">
        <w:r w:rsidRPr="005A7D0B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_Toc121483585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10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05CBF45" w14:textId="1846BE58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6" w:history="1">
        <w:r w:rsidRPr="005A7D0B">
          <w:rPr>
            <w:rStyle w:val="ad"/>
            <w:noProof/>
            <w:sz w:val="28"/>
            <w:szCs w:val="28"/>
          </w:rPr>
          <w:t>2.1.7 Порядок контроля и приемки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_Toc121483586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10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11228A05" w14:textId="55493913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7" w:history="1">
        <w:r w:rsidRPr="005A7D0B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_Toc121483587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11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75158E05" w14:textId="66889353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8" w:history="1">
        <w:r w:rsidRPr="005A7D0B">
          <w:rPr>
            <w:rStyle w:val="ad"/>
            <w:noProof/>
            <w:sz w:val="28"/>
            <w:szCs w:val="28"/>
          </w:rPr>
          <w:t>2.1.9 Приложения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_Toc121483588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11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6F65C76" w14:textId="1392EC1F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89" w:history="1">
        <w:r w:rsidRPr="005A7D0B">
          <w:rPr>
            <w:rStyle w:val="ad"/>
            <w:noProof/>
            <w:sz w:val="28"/>
            <w:szCs w:val="28"/>
          </w:rPr>
          <w:t>2.2 Описание проекта в Trello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_Toc121483589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12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44460471" w14:textId="6FF151BB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0" w:history="1">
        <w:r w:rsidRPr="005A7D0B">
          <w:rPr>
            <w:rStyle w:val="ad"/>
            <w:noProof/>
            <w:sz w:val="28"/>
            <w:szCs w:val="28"/>
          </w:rPr>
          <w:t>2.3 Проектирование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_Toc121483590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12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4D253A44" w14:textId="3C668AAC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1" w:history="1">
        <w:r w:rsidRPr="005A7D0B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_Toc121483591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12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28392D07" w14:textId="38F0F7FF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2" w:history="1">
        <w:r w:rsidRPr="005A7D0B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_Toc121483592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348135B8" w14:textId="20ED5A35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3" w:history="1">
        <w:r w:rsidRPr="005A7D0B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_Toc121483593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18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BF694F4" w14:textId="4135F1AA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4" w:history="1">
        <w:r w:rsidRPr="005A7D0B">
          <w:rPr>
            <w:rStyle w:val="ad"/>
            <w:noProof/>
            <w:sz w:val="28"/>
            <w:szCs w:val="28"/>
          </w:rPr>
          <w:t>2.3.4 Диаграмма классов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_Toc121483594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19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1DBD4EED" w14:textId="0FDFC0DA" w:rsidR="005A7D0B" w:rsidRPr="005A7D0B" w:rsidRDefault="005A7D0B" w:rsidP="005A7D0B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5" w:history="1">
        <w:r w:rsidRPr="005A7D0B">
          <w:rPr>
            <w:rStyle w:val="ad"/>
            <w:noProof/>
            <w:sz w:val="28"/>
            <w:szCs w:val="28"/>
          </w:rPr>
          <w:t>2.4 Программная реализация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_Toc121483595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20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02899E5D" w14:textId="52FCD367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6" w:history="1">
        <w:r w:rsidRPr="005A7D0B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_Toc121483596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20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748CF51A" w14:textId="287BA49D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7" w:history="1">
        <w:r w:rsidRPr="005A7D0B">
          <w:rPr>
            <w:rStyle w:val="ad"/>
            <w:noProof/>
            <w:sz w:val="28"/>
            <w:szCs w:val="28"/>
          </w:rPr>
          <w:t>2.4.2 Описание интерфейса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_Toc121483597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23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EA3E3CD" w14:textId="10C28606" w:rsidR="005A7D0B" w:rsidRPr="005A7D0B" w:rsidRDefault="005A7D0B" w:rsidP="005A7D0B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8" w:history="1">
        <w:r w:rsidRPr="005A7D0B">
          <w:rPr>
            <w:rStyle w:val="ad"/>
            <w:noProof/>
            <w:sz w:val="28"/>
            <w:szCs w:val="28"/>
          </w:rPr>
          <w:t>2.4.3 Тестирование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_Toc121483598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25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0671BE5" w14:textId="398BDD80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599" w:history="1">
        <w:r w:rsidRPr="005A7D0B">
          <w:rPr>
            <w:rStyle w:val="ad"/>
            <w:noProof/>
            <w:sz w:val="28"/>
            <w:szCs w:val="28"/>
          </w:rPr>
          <w:t>Заключение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_Toc121483599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34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1EA5F3AA" w14:textId="0333CF2C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600" w:history="1">
        <w:r w:rsidRPr="005A7D0B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_Toc121483600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35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5F818192" w14:textId="61418FCC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601" w:history="1">
        <w:r w:rsidRPr="005A7D0B">
          <w:rPr>
            <w:rStyle w:val="ad"/>
            <w:noProof/>
            <w:sz w:val="28"/>
            <w:szCs w:val="28"/>
          </w:rPr>
          <w:t>Приложение А</w:t>
        </w:r>
        <w:r>
          <w:rPr>
            <w:rStyle w:val="ad"/>
            <w:noProof/>
            <w:sz w:val="28"/>
            <w:szCs w:val="28"/>
          </w:rPr>
          <w:t>. Ф</w:t>
        </w:r>
        <w:r w:rsidRPr="005A7D0B">
          <w:rPr>
            <w:rStyle w:val="ad"/>
            <w:noProof/>
            <w:sz w:val="28"/>
            <w:szCs w:val="28"/>
          </w:rPr>
          <w:t>рагмент сгенерированной документации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_Toc121483601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36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7702BC85" w14:textId="23B78F0C" w:rsidR="005A7D0B" w:rsidRPr="005A7D0B" w:rsidRDefault="005A7D0B" w:rsidP="005A7D0B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3603" w:history="1">
        <w:r w:rsidRPr="005A7D0B">
          <w:rPr>
            <w:rStyle w:val="ad"/>
            <w:noProof/>
            <w:sz w:val="28"/>
            <w:szCs w:val="28"/>
          </w:rPr>
          <w:t>Приложение Б</w:t>
        </w:r>
        <w:r>
          <w:rPr>
            <w:rStyle w:val="ad"/>
            <w:noProof/>
            <w:sz w:val="28"/>
            <w:szCs w:val="28"/>
          </w:rPr>
          <w:t>. Л</w:t>
        </w:r>
        <w:r w:rsidRPr="005A7D0B">
          <w:rPr>
            <w:rStyle w:val="ad"/>
            <w:noProof/>
            <w:sz w:val="28"/>
            <w:szCs w:val="28"/>
          </w:rPr>
          <w:t>истинг программы</w:t>
        </w:r>
        <w:r w:rsidRPr="005A7D0B">
          <w:rPr>
            <w:noProof/>
            <w:webHidden/>
            <w:sz w:val="28"/>
            <w:szCs w:val="28"/>
          </w:rPr>
          <w:tab/>
        </w:r>
        <w:r w:rsidRPr="005A7D0B">
          <w:rPr>
            <w:noProof/>
            <w:webHidden/>
            <w:sz w:val="28"/>
            <w:szCs w:val="28"/>
          </w:rPr>
          <w:fldChar w:fldCharType="begin"/>
        </w:r>
        <w:r w:rsidRPr="005A7D0B">
          <w:rPr>
            <w:noProof/>
            <w:webHidden/>
            <w:sz w:val="28"/>
            <w:szCs w:val="28"/>
          </w:rPr>
          <w:instrText xml:space="preserve"> PAGEREF _Toc121483603 \h </w:instrText>
        </w:r>
        <w:r w:rsidRPr="005A7D0B">
          <w:rPr>
            <w:noProof/>
            <w:webHidden/>
            <w:sz w:val="28"/>
            <w:szCs w:val="28"/>
          </w:rPr>
        </w:r>
        <w:r w:rsidRPr="005A7D0B">
          <w:rPr>
            <w:noProof/>
            <w:webHidden/>
            <w:sz w:val="28"/>
            <w:szCs w:val="28"/>
          </w:rPr>
          <w:fldChar w:fldCharType="separate"/>
        </w:r>
        <w:r w:rsidRPr="005A7D0B">
          <w:rPr>
            <w:noProof/>
            <w:webHidden/>
            <w:sz w:val="28"/>
            <w:szCs w:val="28"/>
          </w:rPr>
          <w:t>37</w:t>
        </w:r>
        <w:r w:rsidRPr="005A7D0B">
          <w:rPr>
            <w:noProof/>
            <w:webHidden/>
            <w:sz w:val="28"/>
            <w:szCs w:val="28"/>
          </w:rPr>
          <w:fldChar w:fldCharType="end"/>
        </w:r>
      </w:hyperlink>
    </w:p>
    <w:p w14:paraId="2F512FCF" w14:textId="4379E729" w:rsidR="005A0207" w:rsidRDefault="005A0207" w:rsidP="005A7D0B">
      <w:pPr>
        <w:pStyle w:val="af8"/>
        <w:ind w:firstLine="709"/>
      </w:pPr>
      <w:r w:rsidRPr="005A7D0B">
        <w:fldChar w:fldCharType="end"/>
      </w:r>
    </w:p>
    <w:p w14:paraId="36A5DEF2" w14:textId="77777777" w:rsidR="005A7D0B" w:rsidRPr="00957EBF" w:rsidRDefault="005A7D0B" w:rsidP="005A0207">
      <w:pPr>
        <w:pStyle w:val="af8"/>
        <w:ind w:firstLine="709"/>
      </w:pPr>
    </w:p>
    <w:p w14:paraId="575A851D" w14:textId="77777777" w:rsidR="00C72032" w:rsidRPr="00957EBF" w:rsidRDefault="005A0207" w:rsidP="00C72032">
      <w:pPr>
        <w:pStyle w:val="12"/>
        <w:ind w:firstLine="0"/>
        <w:jc w:val="center"/>
      </w:pPr>
      <w:r w:rsidRPr="00957EBF">
        <w:br w:type="page"/>
      </w:r>
      <w:bookmarkStart w:id="19" w:name="_Toc460918489"/>
      <w:bookmarkStart w:id="20" w:name="_Toc18609385"/>
      <w:bookmarkStart w:id="21" w:name="_Toc121483574"/>
      <w:r w:rsidR="00C72032" w:rsidRPr="00957EBF">
        <w:lastRenderedPageBreak/>
        <w:t>Введение</w:t>
      </w:r>
      <w:bookmarkEnd w:id="19"/>
      <w:bookmarkEnd w:id="20"/>
      <w:bookmarkEnd w:id="21"/>
    </w:p>
    <w:p w14:paraId="46B19355" w14:textId="77777777" w:rsidR="00C72032" w:rsidRPr="008C1739" w:rsidRDefault="00C72032" w:rsidP="00C72032">
      <w:pPr>
        <w:pStyle w:val="aa"/>
      </w:pPr>
      <w:r w:rsidRPr="00957EBF">
        <w:t>В рамках проекта осуществляется проектирование и разработка программного обеспечения, обеспечивающего</w:t>
      </w:r>
      <w:r>
        <w:t xml:space="preserve"> автоматизацию процесса конвертации файлов структуры </w:t>
      </w:r>
      <w:r w:rsidRPr="005A423F">
        <w:t>SWRL</w:t>
      </w:r>
      <w:r>
        <w:t xml:space="preserve"> в </w:t>
      </w:r>
      <w:r>
        <w:rPr>
          <w:lang w:val="en-US"/>
        </w:rPr>
        <w:t>EKB</w:t>
      </w:r>
      <w:r w:rsidRPr="00910EB8">
        <w:t xml:space="preserve"> </w:t>
      </w:r>
      <w:r>
        <w:t>–</w:t>
      </w:r>
      <w:r w:rsidRPr="00910EB8">
        <w:t xml:space="preserve"> </w:t>
      </w:r>
      <w:r>
        <w:t xml:space="preserve">формат </w:t>
      </w:r>
      <w:r w:rsidRPr="00910EB8">
        <w:t>редактора продукционных баз знаний</w:t>
      </w:r>
      <w:r w:rsidRPr="00CA0A4D">
        <w:t xml:space="preserve"> Personal </w:t>
      </w:r>
      <w:proofErr w:type="spellStart"/>
      <w:r w:rsidRPr="00CA0A4D">
        <w:t>Knowledge</w:t>
      </w:r>
      <w:proofErr w:type="spellEnd"/>
      <w:r w:rsidRPr="00CA0A4D">
        <w:t xml:space="preserve"> Base </w:t>
      </w:r>
      <w:proofErr w:type="spellStart"/>
      <w:r w:rsidRPr="00CA0A4D">
        <w:t>Designer</w:t>
      </w:r>
      <w:proofErr w:type="spellEnd"/>
      <w:r w:rsidRPr="008C1739">
        <w:t>.</w:t>
      </w:r>
    </w:p>
    <w:p w14:paraId="256E1001" w14:textId="77777777" w:rsidR="00C72032" w:rsidRPr="00957EBF" w:rsidRDefault="00C72032" w:rsidP="00C72032">
      <w:pPr>
        <w:pStyle w:val="aa"/>
      </w:pPr>
      <w:r w:rsidRPr="00C72032">
        <w:rPr>
          <w:rStyle w:val="afa"/>
          <w:i w:val="0"/>
          <w:iCs w:val="0"/>
        </w:rPr>
        <w:t>Актуальность разрабатываемого программного обеспечения</w:t>
      </w:r>
      <w:r w:rsidRPr="00957EBF">
        <w:rPr>
          <w:rStyle w:val="afa"/>
        </w:rPr>
        <w:t xml:space="preserve"> </w:t>
      </w:r>
      <w:r w:rsidRPr="00957EBF">
        <w:t>определяется</w:t>
      </w:r>
      <w:r>
        <w:t xml:space="preserve"> временными затратами в рамках ручного переноса проектов между системами</w:t>
      </w:r>
      <w:r w:rsidRPr="00C54846">
        <w:t xml:space="preserve"> </w:t>
      </w:r>
      <w:r>
        <w:t>и необходимости нахождения способа автоматизации данного процесса.</w:t>
      </w:r>
    </w:p>
    <w:p w14:paraId="0A68ADF7" w14:textId="77777777" w:rsidR="00C72032" w:rsidRPr="00957EBF" w:rsidRDefault="00C72032" w:rsidP="00C72032">
      <w:pPr>
        <w:pStyle w:val="aa"/>
      </w:pPr>
      <w:r w:rsidRPr="00957EBF">
        <w:t xml:space="preserve">Разрабатываемый программное обеспечение должно автоматизировать деятельность специалистов, в области </w:t>
      </w:r>
      <w:r>
        <w:t>проектирования информационных систем</w:t>
      </w:r>
      <w:r w:rsidRPr="00957EBF">
        <w:t xml:space="preserve">, сокращая их временные затраты при </w:t>
      </w:r>
      <w:r>
        <w:t>переносе и поддержании в актуальном состоянии проектов разной структуры в рамках представленных форматов файлов.</w:t>
      </w:r>
    </w:p>
    <w:p w14:paraId="4519AF90" w14:textId="7BD07BC1" w:rsidR="00C72032" w:rsidRDefault="00C72032">
      <w:pPr>
        <w:spacing w:after="200" w:line="276" w:lineRule="auto"/>
        <w:rPr>
          <w:sz w:val="28"/>
        </w:rPr>
      </w:pPr>
      <w:r>
        <w:br w:type="page"/>
      </w:r>
    </w:p>
    <w:p w14:paraId="593B99F0" w14:textId="77777777" w:rsidR="00C72032" w:rsidRPr="00957EBF" w:rsidRDefault="00C72032" w:rsidP="00C72032">
      <w:pPr>
        <w:pStyle w:val="12"/>
      </w:pPr>
      <w:bookmarkStart w:id="22" w:name="_Toc460918490"/>
      <w:bookmarkStart w:id="23" w:name="_Toc18609386"/>
      <w:bookmarkStart w:id="24" w:name="_Toc121483575"/>
      <w:r w:rsidRPr="004A67C0">
        <w:lastRenderedPageBreak/>
        <w:t xml:space="preserve">1 </w:t>
      </w:r>
      <w:r w:rsidRPr="00957EBF">
        <w:t>Общая часть</w:t>
      </w:r>
      <w:bookmarkEnd w:id="22"/>
      <w:bookmarkEnd w:id="23"/>
      <w:bookmarkEnd w:id="24"/>
    </w:p>
    <w:p w14:paraId="5E8D6307" w14:textId="77777777" w:rsidR="00C72032" w:rsidRDefault="00C72032" w:rsidP="00C72032">
      <w:pPr>
        <w:pStyle w:val="23"/>
      </w:pPr>
      <w:bookmarkStart w:id="25" w:name="_Toc341547953"/>
      <w:bookmarkStart w:id="26" w:name="_Toc379672190"/>
      <w:bookmarkStart w:id="27" w:name="_Toc404780342"/>
      <w:bookmarkStart w:id="28" w:name="_Toc406411818"/>
      <w:bookmarkStart w:id="29" w:name="_Toc406411868"/>
      <w:bookmarkStart w:id="30" w:name="_Toc413833805"/>
      <w:bookmarkStart w:id="31" w:name="_Toc460918491"/>
      <w:bookmarkStart w:id="32" w:name="_Toc18609387"/>
      <w:bookmarkStart w:id="33" w:name="_Toc121483576"/>
      <w:r>
        <w:t xml:space="preserve">1.1 </w:t>
      </w:r>
      <w:r w:rsidRPr="00957EBF">
        <w:t>Описание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11CF163" w14:textId="77777777" w:rsidR="00C72032" w:rsidRDefault="00C72032" w:rsidP="00C72032">
      <w:pPr>
        <w:pStyle w:val="aa"/>
      </w:pPr>
      <w:r>
        <w:t xml:space="preserve">Программный компонент осуществляет процесс конвертации файлов </w:t>
      </w:r>
      <w:r w:rsidRPr="00CE5766">
        <w:rPr>
          <w:lang w:val="en-US"/>
        </w:rPr>
        <w:t>SWRL</w:t>
      </w:r>
      <w:r w:rsidRPr="00CE5766">
        <w:t xml:space="preserve"> </w:t>
      </w:r>
      <w:r w:rsidRPr="00D70BFF">
        <w:t>формат</w:t>
      </w:r>
      <w:r>
        <w:t>а</w:t>
      </w:r>
      <w:r w:rsidRPr="00D70BFF">
        <w:t xml:space="preserve">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7E6547BD" w14:textId="77777777" w:rsidR="00C72032" w:rsidRDefault="00C72032" w:rsidP="00C72032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расширением </w:t>
      </w:r>
      <w:r w:rsidRPr="000C6459">
        <w:t>.</w:t>
      </w:r>
      <w:proofErr w:type="spellStart"/>
      <w:r>
        <w:rPr>
          <w:lang w:val="en-US"/>
        </w:rPr>
        <w:t>ekb</w:t>
      </w:r>
      <w:proofErr w:type="spellEnd"/>
      <w:r>
        <w:t xml:space="preserve"> и содержит многоуровневую структуру.</w:t>
      </w:r>
    </w:p>
    <w:p w14:paraId="0E7E29B4" w14:textId="77777777" w:rsidR="00C72032" w:rsidRDefault="00C72032" w:rsidP="00C72032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74695CC2" wp14:editId="09187D69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2A49A" w14:textId="7AF60FE2" w:rsidR="00C72032" w:rsidRPr="004B2918" w:rsidRDefault="00C72032" w:rsidP="00C72032">
      <w:pPr>
        <w:pStyle w:val="aa"/>
        <w:ind w:firstLine="0"/>
        <w:jc w:val="center"/>
      </w:pPr>
      <w:r>
        <w:t>Рисунок 1</w:t>
      </w:r>
      <w:r w:rsidRPr="007521A5">
        <w:t xml:space="preserve"> – </w:t>
      </w:r>
      <w:r>
        <w:t xml:space="preserve">Фрагмент структуры файла </w:t>
      </w:r>
      <w:r w:rsidRPr="007521A5">
        <w:t>.</w:t>
      </w:r>
      <w:proofErr w:type="spellStart"/>
      <w:r>
        <w:rPr>
          <w:lang w:val="en-US"/>
        </w:rPr>
        <w:t>ekb</w:t>
      </w:r>
      <w:proofErr w:type="spellEnd"/>
    </w:p>
    <w:p w14:paraId="7B4162FC" w14:textId="77777777" w:rsidR="00C72032" w:rsidRPr="004B2918" w:rsidRDefault="00C72032" w:rsidP="00C72032">
      <w:pPr>
        <w:pStyle w:val="aa"/>
        <w:ind w:firstLine="0"/>
        <w:jc w:val="center"/>
      </w:pPr>
    </w:p>
    <w:p w14:paraId="167F62D9" w14:textId="77777777" w:rsidR="00C72032" w:rsidRDefault="00C72032" w:rsidP="00C72032">
      <w:pPr>
        <w:pStyle w:val="aa"/>
      </w:pPr>
      <w:r w:rsidRPr="00CE5766">
        <w:t>Язык правил семантической сети (SWRL) — это предлагаемый язык для семантической сети, который можно использовать для выражения правил, а также логики, объединяя OWL DL или OWL Lite с подмножеством языка разметки правил</w:t>
      </w:r>
      <w:r w:rsidRPr="00D0767F">
        <w:t>.</w:t>
      </w:r>
    </w:p>
    <w:p w14:paraId="2FFFD7B4" w14:textId="77777777" w:rsidR="00C72032" w:rsidRDefault="00C72032" w:rsidP="00C72032">
      <w:pPr>
        <w:pStyle w:val="aa"/>
        <w:ind w:firstLine="0"/>
        <w:jc w:val="center"/>
      </w:pPr>
      <w:r w:rsidRPr="00CE5766">
        <w:rPr>
          <w:noProof/>
        </w:rPr>
        <w:drawing>
          <wp:inline distT="0" distB="0" distL="0" distR="0" wp14:anchorId="0B8FCD3C" wp14:editId="26C13118">
            <wp:extent cx="3204710" cy="2185872"/>
            <wp:effectExtent l="19050" t="19050" r="1524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192" cy="2206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2E910" w14:textId="52F68A80" w:rsidR="00C72032" w:rsidRDefault="00C72032" w:rsidP="00C72032">
      <w:pPr>
        <w:pStyle w:val="aa"/>
        <w:ind w:firstLine="0"/>
        <w:jc w:val="center"/>
      </w:pPr>
      <w:r>
        <w:t>Рисунок 2</w:t>
      </w:r>
      <w:r w:rsidRPr="007521A5">
        <w:t xml:space="preserve"> – </w:t>
      </w:r>
      <w:r>
        <w:t xml:space="preserve">Структура файла </w:t>
      </w:r>
      <w:r w:rsidRPr="00CE5766">
        <w:t>SWRL</w:t>
      </w:r>
    </w:p>
    <w:p w14:paraId="5BB3C807" w14:textId="77777777" w:rsidR="00C72032" w:rsidRDefault="00C72032" w:rsidP="00C72032">
      <w:pPr>
        <w:pStyle w:val="aa"/>
        <w:ind w:firstLine="0"/>
      </w:pPr>
    </w:p>
    <w:p w14:paraId="1B0D9DBF" w14:textId="77777777" w:rsidR="00C72032" w:rsidRPr="002E5739" w:rsidRDefault="00C72032" w:rsidP="00C72032">
      <w:pPr>
        <w:pStyle w:val="aa"/>
      </w:pPr>
      <w:r>
        <w:t xml:space="preserve">Дополнительно программный компонент предоставляет возможность выбора пользователем места хранения файла </w:t>
      </w:r>
      <w:r w:rsidRPr="00315802">
        <w:t>.</w:t>
      </w:r>
      <w:proofErr w:type="spellStart"/>
      <w:r>
        <w:rPr>
          <w:lang w:val="en-US"/>
        </w:rPr>
        <w:t>xmi</w:t>
      </w:r>
      <w:proofErr w:type="spellEnd"/>
      <w:r>
        <w:t xml:space="preserve"> и места сохранения конвертированного файла </w:t>
      </w:r>
      <w:r w:rsidRPr="00315802">
        <w:t>.</w:t>
      </w:r>
      <w:proofErr w:type="spellStart"/>
      <w:r>
        <w:rPr>
          <w:lang w:val="en-US"/>
        </w:rPr>
        <w:t>ekb</w:t>
      </w:r>
      <w:proofErr w:type="spellEnd"/>
      <w:r>
        <w:t xml:space="preserve">. </w:t>
      </w:r>
    </w:p>
    <w:p w14:paraId="55E00E04" w14:textId="77777777" w:rsidR="002D6E92" w:rsidRPr="00957EBF" w:rsidRDefault="002D6E92" w:rsidP="002D6E92">
      <w:pPr>
        <w:pStyle w:val="23"/>
      </w:pPr>
      <w:bookmarkStart w:id="34" w:name="_Toc341547969"/>
      <w:bookmarkStart w:id="35" w:name="_Toc379672191"/>
      <w:bookmarkStart w:id="36" w:name="_Toc404780343"/>
      <w:bookmarkStart w:id="37" w:name="_Toc406411819"/>
      <w:bookmarkStart w:id="38" w:name="_Toc406411869"/>
      <w:bookmarkStart w:id="39" w:name="_Toc413833806"/>
      <w:bookmarkStart w:id="40" w:name="_Toc460918492"/>
      <w:bookmarkStart w:id="41" w:name="_Toc18609388"/>
      <w:bookmarkStart w:id="42" w:name="_Toc121404373"/>
      <w:bookmarkStart w:id="43" w:name="_Toc121483577"/>
      <w:r>
        <w:lastRenderedPageBreak/>
        <w:t xml:space="preserve">1.2 </w:t>
      </w:r>
      <w:r w:rsidRPr="00957EBF">
        <w:t>Постановка задачи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F86A11F" w14:textId="77777777" w:rsidR="002D6E92" w:rsidRPr="00F65D56" w:rsidRDefault="002D6E92" w:rsidP="002D6E9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3ADFEACB" w14:textId="77777777" w:rsidR="002D6E92" w:rsidRPr="00957EBF" w:rsidRDefault="002D6E92" w:rsidP="002D6E9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3B3F40FE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4AD228C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01131946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54BD3FAF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7B4111AF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0A506E93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4AAEA497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0828A549" w14:textId="3E35E4C2" w:rsidR="00B24365" w:rsidRDefault="00B24365">
      <w:pPr>
        <w:spacing w:after="200" w:line="276" w:lineRule="auto"/>
        <w:rPr>
          <w:sz w:val="28"/>
        </w:rPr>
      </w:pPr>
      <w:r>
        <w:br w:type="page"/>
      </w:r>
    </w:p>
    <w:p w14:paraId="464655B1" w14:textId="77777777" w:rsidR="00B24365" w:rsidRDefault="00B24365" w:rsidP="00B24365">
      <w:pPr>
        <w:pStyle w:val="12"/>
      </w:pPr>
      <w:bookmarkStart w:id="44" w:name="_Toc121483578"/>
      <w:r>
        <w:lastRenderedPageBreak/>
        <w:t>2 Специальная часть</w:t>
      </w:r>
      <w:bookmarkEnd w:id="44"/>
    </w:p>
    <w:p w14:paraId="13523754" w14:textId="77777777" w:rsidR="00B24365" w:rsidRDefault="00B24365" w:rsidP="00B24365">
      <w:pPr>
        <w:pStyle w:val="23"/>
      </w:pPr>
      <w:bookmarkStart w:id="45" w:name="_Toc121483579"/>
      <w:r>
        <w:t>2.1 Техническое задание</w:t>
      </w:r>
      <w:bookmarkEnd w:id="45"/>
    </w:p>
    <w:p w14:paraId="54215028" w14:textId="77777777" w:rsidR="00B24365" w:rsidRDefault="00B24365" w:rsidP="00B24365">
      <w:pPr>
        <w:pStyle w:val="31"/>
      </w:pPr>
      <w:bookmarkStart w:id="46" w:name="_Toc121483580"/>
      <w:r>
        <w:t>2.1.1 Введение</w:t>
      </w:r>
      <w:bookmarkEnd w:id="46"/>
    </w:p>
    <w:p w14:paraId="1D0CE2AE" w14:textId="77777777" w:rsidR="00B24365" w:rsidRDefault="00B24365" w:rsidP="00B24365">
      <w:pPr>
        <w:pStyle w:val="aa"/>
      </w:pPr>
      <w:r>
        <w:t>Настоящее техническое задание распространяется на разработку программного компонента для конвертации файлов SWRL</w:t>
      </w:r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1260E004" w14:textId="77777777" w:rsidR="00B24365" w:rsidRDefault="00B24365" w:rsidP="00B24365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297EB2C6" w14:textId="77777777" w:rsidR="00B24365" w:rsidRDefault="00B24365" w:rsidP="00B24365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</w:t>
      </w:r>
      <w:r>
        <w:rPr>
          <w:lang w:val="en-US"/>
        </w:rPr>
        <w:t>SWRL</w:t>
      </w:r>
      <w:r w:rsidRPr="00F15132">
        <w:t xml:space="preserve"> </w:t>
      </w:r>
      <w:r>
        <w:t>в автоматическом режиме.</w:t>
      </w:r>
    </w:p>
    <w:p w14:paraId="7C9D2E0B" w14:textId="77777777" w:rsidR="00B24365" w:rsidRDefault="00B24365" w:rsidP="00B24365">
      <w:pPr>
        <w:pStyle w:val="aa"/>
      </w:pPr>
    </w:p>
    <w:p w14:paraId="34FC4D37" w14:textId="77777777" w:rsidR="00B24365" w:rsidRDefault="00B24365" w:rsidP="00B24365">
      <w:pPr>
        <w:pStyle w:val="31"/>
      </w:pPr>
      <w:bookmarkStart w:id="47" w:name="_Toc121483581"/>
      <w:r>
        <w:t>2.1.2 Общие сведения</w:t>
      </w:r>
      <w:bookmarkEnd w:id="47"/>
    </w:p>
    <w:p w14:paraId="4E2AFC24" w14:textId="77777777" w:rsidR="00B24365" w:rsidRDefault="00B24365" w:rsidP="00B24365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6217BDA7" w14:textId="77777777" w:rsidR="00B24365" w:rsidRDefault="00B24365" w:rsidP="00B24365">
      <w:pPr>
        <w:pStyle w:val="aa"/>
        <w:numPr>
          <w:ilvl w:val="0"/>
          <w:numId w:val="19"/>
        </w:numPr>
        <w:ind w:left="0" w:firstLine="709"/>
      </w:pPr>
      <w:r>
        <w:t>Полное название системы</w:t>
      </w:r>
    </w:p>
    <w:p w14:paraId="43D3A1EF" w14:textId="77777777" w:rsidR="00B24365" w:rsidRDefault="00B24365" w:rsidP="00B24365">
      <w:pPr>
        <w:pStyle w:val="aa"/>
      </w:pPr>
      <w:r>
        <w:t>Программный компонент «Транслятор файлов структуры».</w:t>
      </w:r>
    </w:p>
    <w:p w14:paraId="28F827BD" w14:textId="77777777" w:rsidR="00B24365" w:rsidRDefault="00B24365" w:rsidP="00B24365">
      <w:pPr>
        <w:pStyle w:val="aa"/>
        <w:numPr>
          <w:ilvl w:val="0"/>
          <w:numId w:val="19"/>
        </w:numPr>
        <w:ind w:left="0" w:firstLine="709"/>
      </w:pPr>
      <w:r>
        <w:t>Шифр системы</w:t>
      </w:r>
    </w:p>
    <w:p w14:paraId="5319564D" w14:textId="77777777" w:rsidR="00B24365" w:rsidRDefault="00B24365" w:rsidP="00B24365">
      <w:pPr>
        <w:pStyle w:val="aa"/>
      </w:pPr>
      <w:r>
        <w:t>Шифр системы – ПК ТФС.</w:t>
      </w:r>
    </w:p>
    <w:p w14:paraId="0E109D3F" w14:textId="77777777" w:rsidR="00B24365" w:rsidRDefault="00B24365" w:rsidP="00B24365">
      <w:pPr>
        <w:pStyle w:val="aa"/>
      </w:pPr>
    </w:p>
    <w:p w14:paraId="2E6D2220" w14:textId="77777777" w:rsidR="00B24365" w:rsidRDefault="00B24365" w:rsidP="00B24365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2BC2EDDC" w14:textId="77777777" w:rsidR="00B24365" w:rsidRDefault="00B24365" w:rsidP="00B24365">
      <w:pPr>
        <w:pStyle w:val="aa"/>
        <w:numPr>
          <w:ilvl w:val="0"/>
          <w:numId w:val="20"/>
        </w:numPr>
        <w:ind w:left="0" w:firstLine="709"/>
      </w:pPr>
      <w:r>
        <w:t>Заказчик</w:t>
      </w:r>
    </w:p>
    <w:p w14:paraId="702BC84B" w14:textId="77777777" w:rsidR="00B24365" w:rsidRPr="00B44E54" w:rsidRDefault="00B24365" w:rsidP="00B24365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5AAFC800" w14:textId="77777777" w:rsidR="00B24365" w:rsidRPr="00B44E54" w:rsidRDefault="00B24365" w:rsidP="00B24365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2498916D" w14:textId="77777777" w:rsidR="00B24365" w:rsidRDefault="00B24365" w:rsidP="00B24365">
      <w:pPr>
        <w:pStyle w:val="aa"/>
        <w:numPr>
          <w:ilvl w:val="0"/>
          <w:numId w:val="20"/>
        </w:numPr>
        <w:ind w:left="0" w:firstLine="709"/>
      </w:pPr>
      <w:r>
        <w:t>Исполнитель</w:t>
      </w:r>
    </w:p>
    <w:p w14:paraId="0C0FCBE2" w14:textId="77777777" w:rsidR="00B24365" w:rsidRDefault="00B24365" w:rsidP="00B24365">
      <w:pPr>
        <w:pStyle w:val="aa"/>
      </w:pPr>
      <w:r w:rsidRPr="00B44E54">
        <w:t xml:space="preserve">Студент </w:t>
      </w:r>
      <w:r>
        <w:t>Михейко Ю. А.</w:t>
      </w:r>
    </w:p>
    <w:p w14:paraId="550D42F0" w14:textId="77777777" w:rsidR="00B24365" w:rsidRDefault="00B24365" w:rsidP="00B24365">
      <w:pPr>
        <w:pStyle w:val="aa"/>
      </w:pPr>
    </w:p>
    <w:p w14:paraId="78CDE6F9" w14:textId="77777777" w:rsidR="00B24365" w:rsidRDefault="00B24365" w:rsidP="00B24365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0E22CCFB" w14:textId="77777777" w:rsidR="00B24365" w:rsidRPr="00907928" w:rsidRDefault="00B24365" w:rsidP="00B24365">
      <w:pPr>
        <w:pStyle w:val="aa"/>
        <w:numPr>
          <w:ilvl w:val="0"/>
          <w:numId w:val="21"/>
        </w:numPr>
        <w:ind w:left="0" w:firstLine="709"/>
      </w:pPr>
      <w:r w:rsidRPr="00907928">
        <w:t>Основания для разработки программного компонента</w:t>
      </w:r>
    </w:p>
    <w:p w14:paraId="681E69A9" w14:textId="77777777" w:rsidR="00B24365" w:rsidRPr="00984F83" w:rsidRDefault="00B24365" w:rsidP="00B24365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71C8663D" w14:textId="77777777" w:rsidR="00B24365" w:rsidRPr="00907928" w:rsidRDefault="00B24365" w:rsidP="00B24365">
      <w:pPr>
        <w:pStyle w:val="aa"/>
        <w:numPr>
          <w:ilvl w:val="0"/>
          <w:numId w:val="21"/>
        </w:numPr>
        <w:ind w:left="0" w:firstLine="709"/>
      </w:pPr>
      <w:r w:rsidRPr="00907928">
        <w:t>Основания для разработки документа</w:t>
      </w:r>
    </w:p>
    <w:p w14:paraId="300716F1" w14:textId="77777777" w:rsidR="00B24365" w:rsidRPr="00984F83" w:rsidRDefault="00B24365" w:rsidP="00B24365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1B07DADE" w14:textId="77777777" w:rsidR="00B24365" w:rsidRPr="00907928" w:rsidRDefault="00B24365" w:rsidP="00B24365">
      <w:pPr>
        <w:pStyle w:val="aa"/>
        <w:numPr>
          <w:ilvl w:val="0"/>
          <w:numId w:val="21"/>
        </w:numPr>
        <w:ind w:left="0" w:firstLine="709"/>
      </w:pPr>
      <w:r w:rsidRPr="00907928">
        <w:t>Нормативные документы</w:t>
      </w:r>
    </w:p>
    <w:p w14:paraId="17643CC9" w14:textId="77777777" w:rsidR="00B24365" w:rsidRPr="00984F83" w:rsidRDefault="00B24365" w:rsidP="00B24365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7B7C9F17" w14:textId="77777777" w:rsidR="00B24365" w:rsidRPr="00984F83" w:rsidRDefault="00B24365" w:rsidP="00B24365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76F03EC5" w14:textId="77777777" w:rsidR="00B24365" w:rsidRPr="00984F83" w:rsidRDefault="00B24365" w:rsidP="00B24365">
      <w:pPr>
        <w:pStyle w:val="aa"/>
        <w:numPr>
          <w:ilvl w:val="0"/>
          <w:numId w:val="22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79A510DC" w14:textId="77777777" w:rsidR="00B24365" w:rsidRPr="00984F83" w:rsidRDefault="00B24365" w:rsidP="00B24365">
      <w:pPr>
        <w:pStyle w:val="aa"/>
        <w:numPr>
          <w:ilvl w:val="0"/>
          <w:numId w:val="22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4C84CD85" w14:textId="77777777" w:rsidR="00B24365" w:rsidRDefault="00B24365" w:rsidP="00B24365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1DCD3C10" w14:textId="77777777" w:rsidR="00B24365" w:rsidRDefault="00B24365" w:rsidP="00B24365">
      <w:pPr>
        <w:pStyle w:val="aa"/>
      </w:pPr>
    </w:p>
    <w:p w14:paraId="6585F5FF" w14:textId="77777777" w:rsidR="00B24365" w:rsidRPr="00984F83" w:rsidRDefault="00B24365" w:rsidP="00B24365">
      <w:pPr>
        <w:pStyle w:val="aa"/>
      </w:pPr>
    </w:p>
    <w:p w14:paraId="5F3B1CB7" w14:textId="77777777" w:rsidR="00B24365" w:rsidRDefault="00B24365" w:rsidP="00B24365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9C97397" w14:textId="77777777" w:rsidR="00B24365" w:rsidRDefault="00B24365" w:rsidP="00B24365">
      <w:pPr>
        <w:pStyle w:val="aa"/>
      </w:pPr>
      <w:r>
        <w:t>Начало разработки – «01» сентября 2022 г.</w:t>
      </w:r>
    </w:p>
    <w:p w14:paraId="40646343" w14:textId="77777777" w:rsidR="00B24365" w:rsidRDefault="00B24365" w:rsidP="00B24365">
      <w:pPr>
        <w:pStyle w:val="aa"/>
      </w:pPr>
      <w:r>
        <w:t>Окончание разработки – «25» декабря 2022 г.</w:t>
      </w:r>
    </w:p>
    <w:p w14:paraId="6640E179" w14:textId="77777777" w:rsidR="00B24365" w:rsidRDefault="00B24365" w:rsidP="00B24365">
      <w:pPr>
        <w:pStyle w:val="aa"/>
      </w:pPr>
    </w:p>
    <w:p w14:paraId="6216BA85" w14:textId="77777777" w:rsidR="00B24365" w:rsidRPr="00A1592F" w:rsidRDefault="00B24365" w:rsidP="00B24365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1CFE58CF" w14:textId="77777777" w:rsidR="00B24365" w:rsidRDefault="00B24365" w:rsidP="00B24365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64A1C487" w14:textId="77777777" w:rsidR="00B24365" w:rsidRDefault="00B24365" w:rsidP="00B24365">
      <w:pPr>
        <w:pStyle w:val="aa"/>
      </w:pPr>
      <w:r>
        <w:t>Порядок финансирования определяется условиями методического указания.</w:t>
      </w:r>
    </w:p>
    <w:p w14:paraId="2CFD6C40" w14:textId="77777777" w:rsidR="00B24365" w:rsidRDefault="00B24365" w:rsidP="00B24365">
      <w:pPr>
        <w:pStyle w:val="aa"/>
      </w:pPr>
    </w:p>
    <w:p w14:paraId="112E9ABC" w14:textId="77777777" w:rsidR="00B24365" w:rsidRDefault="00B24365" w:rsidP="00B24365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43F2DCB6" w14:textId="77777777" w:rsidR="00B24365" w:rsidRPr="008D045D" w:rsidRDefault="00B24365" w:rsidP="00B24365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570A17B8" w14:textId="77777777" w:rsidR="00B24365" w:rsidRDefault="00B24365" w:rsidP="00B24365">
      <w:pPr>
        <w:pStyle w:val="aa"/>
      </w:pPr>
    </w:p>
    <w:p w14:paraId="393CD35F" w14:textId="77777777" w:rsidR="00B24365" w:rsidRDefault="00B24365" w:rsidP="00B24365">
      <w:pPr>
        <w:pStyle w:val="31"/>
      </w:pPr>
      <w:bookmarkStart w:id="48" w:name="_Toc121483582"/>
      <w:r>
        <w:t>2.1.3 Назначение и цели создания</w:t>
      </w:r>
      <w:bookmarkEnd w:id="48"/>
    </w:p>
    <w:p w14:paraId="6D85C212" w14:textId="77777777" w:rsidR="00B24365" w:rsidRPr="00A23102" w:rsidRDefault="00B24365" w:rsidP="00B24365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3F730F38" w14:textId="77777777" w:rsidR="00B24365" w:rsidRDefault="00B24365" w:rsidP="00B24365">
      <w:pPr>
        <w:pStyle w:val="aa"/>
      </w:pPr>
      <w:r>
        <w:t xml:space="preserve">Программный компонент ПК ТФС предназначен для автоматической конвертации файлов </w:t>
      </w:r>
      <w:r>
        <w:rPr>
          <w:lang w:val="en-US"/>
        </w:rPr>
        <w:t>SWRL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C1BB9BA" w14:textId="77777777" w:rsidR="00B24365" w:rsidRDefault="00B24365" w:rsidP="00B24365">
      <w:pPr>
        <w:pStyle w:val="aa"/>
      </w:pPr>
    </w:p>
    <w:p w14:paraId="0EB0DB02" w14:textId="77777777" w:rsidR="00B24365" w:rsidRPr="00251592" w:rsidRDefault="00B24365" w:rsidP="00B24365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31CE8550" w14:textId="77777777" w:rsidR="00B24365" w:rsidRDefault="00B24365" w:rsidP="00B24365">
      <w:pPr>
        <w:pStyle w:val="aa"/>
        <w:numPr>
          <w:ilvl w:val="0"/>
          <w:numId w:val="23"/>
        </w:numPr>
        <w:ind w:left="0" w:firstLine="709"/>
      </w:pPr>
      <w:r>
        <w:t>Цели создания и внедрения ПК ТФС:</w:t>
      </w:r>
    </w:p>
    <w:p w14:paraId="5ADD20A2" w14:textId="77777777" w:rsidR="00B24365" w:rsidRDefault="00B24365" w:rsidP="00B24365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7039C722" w14:textId="77777777" w:rsidR="00B24365" w:rsidRDefault="00B24365" w:rsidP="00B24365">
      <w:pPr>
        <w:pStyle w:val="aa"/>
        <w:numPr>
          <w:ilvl w:val="0"/>
          <w:numId w:val="23"/>
        </w:numPr>
        <w:ind w:left="0" w:firstLine="709"/>
      </w:pPr>
      <w:r>
        <w:t>Цели текущего этапа</w:t>
      </w:r>
    </w:p>
    <w:p w14:paraId="73994CD9" w14:textId="77777777" w:rsidR="00B24365" w:rsidRDefault="00B24365" w:rsidP="00B24365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5B261771" w14:textId="77777777" w:rsidR="00B24365" w:rsidRDefault="00B24365" w:rsidP="00B24365">
      <w:pPr>
        <w:pStyle w:val="aa"/>
      </w:pPr>
    </w:p>
    <w:p w14:paraId="5F5E3892" w14:textId="77777777" w:rsidR="00B24365" w:rsidRDefault="00B24365" w:rsidP="00B24365">
      <w:pPr>
        <w:pStyle w:val="31"/>
      </w:pPr>
      <w:bookmarkStart w:id="49" w:name="_Toc121483583"/>
      <w:r>
        <w:lastRenderedPageBreak/>
        <w:t>2.1.4 Характеристика объектов автоматизации</w:t>
      </w:r>
      <w:bookmarkEnd w:id="49"/>
    </w:p>
    <w:p w14:paraId="3CAD0FCE" w14:textId="77777777" w:rsidR="00B24365" w:rsidRPr="006B3981" w:rsidRDefault="00B24365" w:rsidP="00B24365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564438B6" w14:textId="77777777" w:rsidR="00B24365" w:rsidRDefault="00B24365" w:rsidP="00B24365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12408705" w14:textId="77777777" w:rsidR="00B24365" w:rsidRDefault="00B24365" w:rsidP="00B24365">
      <w:pPr>
        <w:pStyle w:val="aa"/>
      </w:pPr>
      <w:r>
        <w:t>Предметом автоматизации является процесс конвертации файлов структуры.</w:t>
      </w:r>
    </w:p>
    <w:p w14:paraId="508889AE" w14:textId="77777777" w:rsidR="00B24365" w:rsidRDefault="00B24365" w:rsidP="00B24365">
      <w:pPr>
        <w:pStyle w:val="aa"/>
      </w:pPr>
    </w:p>
    <w:p w14:paraId="2116C143" w14:textId="77777777" w:rsidR="00B24365" w:rsidRPr="00A44672" w:rsidRDefault="00B24365" w:rsidP="00B24365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0100F425" w14:textId="77777777" w:rsidR="00B24365" w:rsidRDefault="00B24365" w:rsidP="00B24365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1CA2E9E3" w14:textId="77777777" w:rsidR="00B24365" w:rsidRDefault="00B24365" w:rsidP="00B24365">
      <w:pPr>
        <w:pStyle w:val="aa"/>
      </w:pPr>
    </w:p>
    <w:p w14:paraId="30F37705" w14:textId="77777777" w:rsidR="00B24365" w:rsidRDefault="00B24365" w:rsidP="00B24365">
      <w:pPr>
        <w:pStyle w:val="31"/>
      </w:pPr>
      <w:bookmarkStart w:id="50" w:name="_Toc121483584"/>
      <w:r>
        <w:t>2.1.5 Требования к программе или программному изделию</w:t>
      </w:r>
      <w:bookmarkEnd w:id="50"/>
    </w:p>
    <w:p w14:paraId="0729B9B9" w14:textId="77777777" w:rsidR="00B24365" w:rsidRDefault="00B24365" w:rsidP="00B24365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66C6A132" w14:textId="77777777" w:rsidR="00B24365" w:rsidRPr="00864AFD" w:rsidRDefault="00B24365" w:rsidP="00B24365">
      <w:pPr>
        <w:pStyle w:val="aa"/>
        <w:numPr>
          <w:ilvl w:val="0"/>
          <w:numId w:val="24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6D22D916" w14:textId="77777777" w:rsidR="00B24365" w:rsidRPr="00864AFD" w:rsidRDefault="00B24365" w:rsidP="00B24365">
      <w:pPr>
        <w:pStyle w:val="aa"/>
      </w:pPr>
      <w:r w:rsidRPr="00864AFD">
        <w:t xml:space="preserve">указание пути к файлу </w:t>
      </w:r>
      <w:r>
        <w:rPr>
          <w:lang w:val="en-US"/>
        </w:rPr>
        <w:t>SWRL</w:t>
      </w:r>
      <w:r w:rsidRPr="00864AFD">
        <w:t>;</w:t>
      </w:r>
    </w:p>
    <w:p w14:paraId="6CEF01F2" w14:textId="77777777" w:rsidR="00B24365" w:rsidRPr="00864AFD" w:rsidRDefault="00B24365" w:rsidP="00B24365">
      <w:pPr>
        <w:pStyle w:val="aa"/>
      </w:pPr>
      <w:r w:rsidRPr="00864AFD">
        <w:t>указание пути к месту сохранения конвертированного файла;</w:t>
      </w:r>
    </w:p>
    <w:p w14:paraId="282AA2EB" w14:textId="77777777" w:rsidR="00B24365" w:rsidRPr="00864AFD" w:rsidRDefault="00B24365" w:rsidP="00B24365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06B8CA8C" w14:textId="77777777" w:rsidR="00B24365" w:rsidRPr="00864AFD" w:rsidRDefault="00B24365" w:rsidP="00B24365">
      <w:pPr>
        <w:pStyle w:val="aa"/>
      </w:pPr>
      <w:r w:rsidRPr="00864AFD">
        <w:t>оповещение пользователя об ошибке при конвертации файла.</w:t>
      </w:r>
    </w:p>
    <w:p w14:paraId="7A3F00AC" w14:textId="77777777" w:rsidR="00B24365" w:rsidRPr="00864AFD" w:rsidRDefault="00B24365" w:rsidP="00B24365">
      <w:pPr>
        <w:pStyle w:val="aa"/>
        <w:numPr>
          <w:ilvl w:val="0"/>
          <w:numId w:val="24"/>
        </w:numPr>
        <w:ind w:left="0" w:firstLine="709"/>
      </w:pPr>
      <w:r w:rsidRPr="00864AFD">
        <w:t>Исходные данные:</w:t>
      </w:r>
    </w:p>
    <w:p w14:paraId="5E09BFF1" w14:textId="77777777" w:rsidR="00B24365" w:rsidRPr="00864AFD" w:rsidRDefault="00B24365" w:rsidP="00B24365">
      <w:pPr>
        <w:pStyle w:val="aa"/>
      </w:pPr>
      <w:r w:rsidRPr="00864AFD">
        <w:t xml:space="preserve">путь к файлу </w:t>
      </w:r>
      <w:r>
        <w:rPr>
          <w:lang w:val="en-US"/>
        </w:rPr>
        <w:t>SWRL</w:t>
      </w:r>
      <w:r w:rsidRPr="00864AFD">
        <w:t>;</w:t>
      </w:r>
    </w:p>
    <w:p w14:paraId="37156B53" w14:textId="77777777" w:rsidR="00B24365" w:rsidRPr="00864AFD" w:rsidRDefault="00B24365" w:rsidP="00B24365">
      <w:pPr>
        <w:pStyle w:val="aa"/>
      </w:pPr>
      <w:r w:rsidRPr="00864AFD">
        <w:t>пусть к месту сохранения конвертированного файла.</w:t>
      </w:r>
    </w:p>
    <w:p w14:paraId="4BC322C6" w14:textId="77777777" w:rsidR="00B24365" w:rsidRDefault="00B24365" w:rsidP="00B24365">
      <w:pPr>
        <w:pStyle w:val="aa"/>
      </w:pPr>
    </w:p>
    <w:p w14:paraId="1819D4AF" w14:textId="77777777" w:rsidR="00B24365" w:rsidRDefault="00B24365" w:rsidP="00B24365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3200ED61" w14:textId="77777777" w:rsidR="00B24365" w:rsidRDefault="00B24365" w:rsidP="00B24365">
      <w:pPr>
        <w:pStyle w:val="aa"/>
      </w:pPr>
      <w:r>
        <w:t>Предусмотреть контроль вводимой информации.</w:t>
      </w:r>
    </w:p>
    <w:p w14:paraId="689F77BB" w14:textId="77777777" w:rsidR="00B24365" w:rsidRDefault="00B24365" w:rsidP="00B24365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48C12470" w14:textId="77777777" w:rsidR="00B24365" w:rsidRDefault="00B24365" w:rsidP="00B24365">
      <w:pPr>
        <w:pStyle w:val="aa"/>
      </w:pPr>
    </w:p>
    <w:p w14:paraId="349FBEEB" w14:textId="77777777" w:rsidR="00B24365" w:rsidRPr="008767C6" w:rsidRDefault="00B24365" w:rsidP="00B24365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6F6C1C3A" w14:textId="77777777" w:rsidR="00B24365" w:rsidRDefault="00B24365" w:rsidP="00B24365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2183DBA0" w14:textId="77777777" w:rsidR="00B24365" w:rsidRDefault="00B24365" w:rsidP="00B24365">
      <w:pPr>
        <w:pStyle w:val="aa"/>
      </w:pPr>
      <w:r>
        <w:t>Минимальная конфигурация:</w:t>
      </w:r>
    </w:p>
    <w:p w14:paraId="5A8D5B05" w14:textId="77777777" w:rsidR="00B24365" w:rsidRDefault="00B24365" w:rsidP="00B24365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7BE9BD1C" w14:textId="77777777" w:rsidR="00B24365" w:rsidRDefault="00B24365" w:rsidP="00B24365">
      <w:pPr>
        <w:pStyle w:val="aa"/>
      </w:pPr>
      <w:r>
        <w:t>объем оперативного запоминающего устройства: 2048 Мб и более.</w:t>
      </w:r>
    </w:p>
    <w:p w14:paraId="5108C365" w14:textId="77777777" w:rsidR="00B24365" w:rsidRDefault="00B24365" w:rsidP="00B24365">
      <w:pPr>
        <w:pStyle w:val="aa"/>
      </w:pPr>
    </w:p>
    <w:p w14:paraId="583CED01" w14:textId="77777777" w:rsidR="00B24365" w:rsidRDefault="00B24365" w:rsidP="00B24365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345D2E1C" w14:textId="77777777" w:rsidR="00B24365" w:rsidRDefault="00B24365" w:rsidP="00B24365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75BEAD7A" w14:textId="77777777" w:rsidR="00B24365" w:rsidRDefault="00B24365" w:rsidP="00B24365">
      <w:pPr>
        <w:pStyle w:val="aa"/>
      </w:pPr>
    </w:p>
    <w:p w14:paraId="2F122233" w14:textId="77777777" w:rsidR="00B24365" w:rsidRDefault="00B24365" w:rsidP="00B24365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65B6C230" w14:textId="77777777" w:rsidR="00B24365" w:rsidRDefault="00B24365" w:rsidP="00B24365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2F44861A" w14:textId="77777777" w:rsidR="00B24365" w:rsidRDefault="00B24365" w:rsidP="00B24365">
      <w:pPr>
        <w:pStyle w:val="aa"/>
      </w:pPr>
      <w:r>
        <w:lastRenderedPageBreak/>
        <w:t>- административные вопросы;</w:t>
      </w:r>
    </w:p>
    <w:p w14:paraId="72D9650A" w14:textId="77777777" w:rsidR="00B24365" w:rsidRDefault="00B24365" w:rsidP="00B24365">
      <w:pPr>
        <w:pStyle w:val="aa"/>
      </w:pPr>
      <w:r>
        <w:t>- инженерно-технические вопросы;</w:t>
      </w:r>
    </w:p>
    <w:p w14:paraId="1906296B" w14:textId="77777777" w:rsidR="00B24365" w:rsidRDefault="00B24365" w:rsidP="00B24365">
      <w:pPr>
        <w:pStyle w:val="aa"/>
      </w:pPr>
      <w:r>
        <w:t>- вопросы методического обеспечения.</w:t>
      </w:r>
    </w:p>
    <w:p w14:paraId="1C6FC038" w14:textId="77777777" w:rsidR="00B24365" w:rsidRDefault="00B24365" w:rsidP="00B24365">
      <w:pPr>
        <w:pStyle w:val="aa"/>
      </w:pPr>
    </w:p>
    <w:p w14:paraId="062DEFBA" w14:textId="77777777" w:rsidR="00B24365" w:rsidRDefault="00B24365" w:rsidP="00B24365">
      <w:pPr>
        <w:pStyle w:val="31"/>
      </w:pPr>
      <w:bookmarkStart w:id="51" w:name="_Toc121483585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1"/>
    </w:p>
    <w:p w14:paraId="2B525BB5" w14:textId="77777777" w:rsidR="00B24365" w:rsidRDefault="00B24365" w:rsidP="00B24365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B24365" w:rsidRPr="00ED16D9" w14:paraId="5C9D2D19" w14:textId="77777777" w:rsidTr="00F90303">
        <w:tc>
          <w:tcPr>
            <w:tcW w:w="522" w:type="dxa"/>
            <w:shd w:val="clear" w:color="auto" w:fill="auto"/>
          </w:tcPr>
          <w:p w14:paraId="1194FDE2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1BDC7363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73435DDA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7A745992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B24365" w:rsidRPr="00ED16D9" w14:paraId="29FE241B" w14:textId="77777777" w:rsidTr="00F90303">
        <w:tc>
          <w:tcPr>
            <w:tcW w:w="522" w:type="dxa"/>
            <w:shd w:val="clear" w:color="auto" w:fill="auto"/>
          </w:tcPr>
          <w:p w14:paraId="14D80A0D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3F0652C3" w14:textId="77777777" w:rsidR="00B24365" w:rsidRPr="00ED16D9" w:rsidRDefault="00B24365" w:rsidP="00F90303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70A1EBF6" w14:textId="77777777" w:rsidR="00B24365" w:rsidRPr="00ED16D9" w:rsidRDefault="00B24365" w:rsidP="00F90303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0EE63681" w14:textId="77777777" w:rsidR="00B24365" w:rsidRPr="00ED16D9" w:rsidRDefault="00B24365" w:rsidP="00F90303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30C5A956" w14:textId="77777777" w:rsidR="00B24365" w:rsidRPr="00ED16D9" w:rsidRDefault="00B24365" w:rsidP="00F90303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B24365" w:rsidRPr="00ED16D9" w14:paraId="2D6EB078" w14:textId="77777777" w:rsidTr="00F90303">
        <w:tc>
          <w:tcPr>
            <w:tcW w:w="522" w:type="dxa"/>
            <w:shd w:val="clear" w:color="auto" w:fill="auto"/>
          </w:tcPr>
          <w:p w14:paraId="15BBEDD0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659EFB68" w14:textId="77777777" w:rsidR="00B24365" w:rsidRPr="00ED16D9" w:rsidRDefault="00B24365" w:rsidP="00F90303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1F1FC37D" w14:textId="77777777" w:rsidR="00B24365" w:rsidRPr="00ED16D9" w:rsidRDefault="00B24365" w:rsidP="00F90303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209B4BCF" w14:textId="77777777" w:rsidR="00B24365" w:rsidRPr="00E57B1A" w:rsidRDefault="00B24365" w:rsidP="00F90303">
            <w:pPr>
              <w:pStyle w:val="aa"/>
              <w:ind w:firstLine="0"/>
              <w:rPr>
                <w:spacing w:val="7"/>
                <w:lang w:val="en-US"/>
              </w:rPr>
            </w:pPr>
            <w:r>
              <w:rPr>
                <w:spacing w:val="7"/>
              </w:rPr>
              <w:t>12.09.2022-09.10.2022</w:t>
            </w:r>
          </w:p>
        </w:tc>
        <w:tc>
          <w:tcPr>
            <w:tcW w:w="2841" w:type="dxa"/>
            <w:shd w:val="clear" w:color="auto" w:fill="auto"/>
          </w:tcPr>
          <w:p w14:paraId="00B7FCED" w14:textId="77777777" w:rsidR="00B24365" w:rsidRPr="00ED16D9" w:rsidRDefault="00B24365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B24365" w:rsidRPr="00ED16D9" w14:paraId="21D7DA04" w14:textId="77777777" w:rsidTr="00F90303">
        <w:tc>
          <w:tcPr>
            <w:tcW w:w="522" w:type="dxa"/>
            <w:shd w:val="clear" w:color="auto" w:fill="auto"/>
          </w:tcPr>
          <w:p w14:paraId="0A74B10F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9B933AD" w14:textId="77777777" w:rsidR="00B24365" w:rsidRPr="00ED16D9" w:rsidRDefault="00B24365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>Разработка</w:t>
            </w:r>
            <w:r>
              <w:rPr>
                <w:spacing w:val="3"/>
              </w:rPr>
              <w:t xml:space="preserve">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11003DEB" w14:textId="77777777" w:rsidR="00B24365" w:rsidRPr="00ED16D9" w:rsidRDefault="00B24365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</w:t>
            </w:r>
            <w:r>
              <w:rPr>
                <w:spacing w:val="6"/>
              </w:rPr>
              <w:t>1</w:t>
            </w:r>
            <w:r w:rsidRPr="00ED16D9">
              <w:rPr>
                <w:spacing w:val="6"/>
              </w:rPr>
              <w:t>0.20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  <w:lang w:val="en-US"/>
              </w:rPr>
              <w:t>27</w:t>
            </w:r>
            <w:r w:rsidRPr="00ED16D9">
              <w:rPr>
                <w:spacing w:val="6"/>
              </w:rPr>
              <w:t>.</w:t>
            </w:r>
            <w:r>
              <w:rPr>
                <w:spacing w:val="6"/>
              </w:rPr>
              <w:t>1</w:t>
            </w:r>
            <w:r>
              <w:rPr>
                <w:spacing w:val="6"/>
                <w:lang w:val="en-US"/>
              </w:rPr>
              <w:t>1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15415DF" w14:textId="77777777" w:rsidR="00B24365" w:rsidRPr="00ED16D9" w:rsidRDefault="00B24365" w:rsidP="00F90303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B24365" w:rsidRPr="00ED16D9" w14:paraId="125FD65F" w14:textId="77777777" w:rsidTr="00F90303">
        <w:tc>
          <w:tcPr>
            <w:tcW w:w="522" w:type="dxa"/>
            <w:shd w:val="clear" w:color="auto" w:fill="auto"/>
          </w:tcPr>
          <w:p w14:paraId="70D3824C" w14:textId="77777777" w:rsidR="00B24365" w:rsidRPr="00ED16D9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7D3A9C4F" w14:textId="77777777" w:rsidR="00B24365" w:rsidRPr="00ED16D9" w:rsidRDefault="00B24365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4C8B88E5" w14:textId="77777777" w:rsidR="00B24365" w:rsidRPr="00ED16D9" w:rsidRDefault="00B24365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  <w:lang w:val="en-US"/>
              </w:rPr>
              <w:t>28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</w:t>
            </w:r>
            <w:r>
              <w:rPr>
                <w:spacing w:val="1"/>
                <w:lang w:val="en-US"/>
              </w:rPr>
              <w:t>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</w:t>
            </w:r>
            <w:r>
              <w:rPr>
                <w:spacing w:val="1"/>
                <w:lang w:val="en-US"/>
              </w:rPr>
              <w:t>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</w:t>
            </w:r>
            <w:r>
              <w:rPr>
                <w:spacing w:val="1"/>
                <w:lang w:val="en-US"/>
              </w:rPr>
              <w:t>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00F9F52" w14:textId="77777777" w:rsidR="00B24365" w:rsidRPr="00ED16D9" w:rsidRDefault="00B24365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Тесты.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  <w:tr w:rsidR="00B24365" w:rsidRPr="00ED16D9" w14:paraId="14B475BC" w14:textId="77777777" w:rsidTr="00F90303">
        <w:tc>
          <w:tcPr>
            <w:tcW w:w="522" w:type="dxa"/>
            <w:shd w:val="clear" w:color="auto" w:fill="auto"/>
          </w:tcPr>
          <w:p w14:paraId="01AFBC3A" w14:textId="77777777" w:rsidR="00B24365" w:rsidRDefault="00B24365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4DD4BC02" w14:textId="77777777" w:rsidR="00B24365" w:rsidRPr="00ED16D9" w:rsidRDefault="00B24365" w:rsidP="00F90303">
            <w:pPr>
              <w:pStyle w:val="aa"/>
              <w:ind w:firstLine="0"/>
              <w:rPr>
                <w:spacing w:val="5"/>
              </w:rPr>
            </w:pPr>
            <w:r>
              <w:rPr>
                <w:spacing w:val="5"/>
              </w:rPr>
              <w:t>Написание сопроводительной документации</w:t>
            </w:r>
          </w:p>
        </w:tc>
        <w:tc>
          <w:tcPr>
            <w:tcW w:w="1894" w:type="dxa"/>
            <w:shd w:val="clear" w:color="auto" w:fill="auto"/>
          </w:tcPr>
          <w:p w14:paraId="753D88BE" w14:textId="77777777" w:rsidR="00B24365" w:rsidRDefault="00B24365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25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4B3E712" w14:textId="77777777" w:rsidR="00B24365" w:rsidRPr="00ED16D9" w:rsidRDefault="00B24365" w:rsidP="00F90303">
            <w:pPr>
              <w:pStyle w:val="aa"/>
              <w:ind w:firstLine="0"/>
            </w:pPr>
            <w:r w:rsidRPr="00ED16D9">
              <w:t>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6A1558C1" w14:textId="77777777" w:rsidR="00B24365" w:rsidRDefault="00B24365" w:rsidP="00B24365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4FFACB70" w14:textId="77777777" w:rsidR="00B24365" w:rsidRDefault="00B24365" w:rsidP="00B24365">
      <w:pPr>
        <w:pStyle w:val="aa"/>
      </w:pPr>
    </w:p>
    <w:p w14:paraId="635B7408" w14:textId="77777777" w:rsidR="00B24365" w:rsidRDefault="00B24365" w:rsidP="00B24365">
      <w:pPr>
        <w:pStyle w:val="31"/>
      </w:pPr>
      <w:bookmarkStart w:id="52" w:name="_Toc121483586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2"/>
    </w:p>
    <w:p w14:paraId="467F49C5" w14:textId="77777777" w:rsidR="00B24365" w:rsidRPr="008A22D1" w:rsidRDefault="00B24365" w:rsidP="00B24365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1C3DF5DE" w14:textId="77777777" w:rsidR="00B24365" w:rsidRDefault="00B24365" w:rsidP="00B24365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100DFD53" w14:textId="77777777" w:rsidR="00B24365" w:rsidRDefault="00B24365" w:rsidP="00B24365">
      <w:pPr>
        <w:pStyle w:val="aa"/>
      </w:pPr>
    </w:p>
    <w:p w14:paraId="03BC0B0F" w14:textId="77777777" w:rsidR="00B24365" w:rsidRPr="00BC7B42" w:rsidRDefault="00B24365" w:rsidP="00B24365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6000F0E0" w14:textId="77777777" w:rsidR="00B24365" w:rsidRDefault="00B24365" w:rsidP="00B24365">
      <w:pPr>
        <w:pStyle w:val="aa"/>
      </w:pPr>
      <w:r>
        <w:t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1F25A495" w14:textId="77777777" w:rsidR="00B24365" w:rsidRDefault="00B24365" w:rsidP="00B24365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0227AE7E" w14:textId="77777777" w:rsidR="00B24365" w:rsidRDefault="00B24365" w:rsidP="00B24365">
      <w:pPr>
        <w:pStyle w:val="aa"/>
      </w:pPr>
    </w:p>
    <w:p w14:paraId="475DBA64" w14:textId="77777777" w:rsidR="00B24365" w:rsidRPr="004F20B0" w:rsidRDefault="00B24365" w:rsidP="00B24365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71C46505" w14:textId="77777777" w:rsidR="00B24365" w:rsidRDefault="00B24365" w:rsidP="00B24365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166467BB" w14:textId="77777777" w:rsidR="00B24365" w:rsidRDefault="00B24365" w:rsidP="00B24365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24EC2E9A" w14:textId="77777777" w:rsidR="00B24365" w:rsidRDefault="00B24365" w:rsidP="00B24365">
      <w:pPr>
        <w:pStyle w:val="aa"/>
      </w:pPr>
    </w:p>
    <w:p w14:paraId="13C4903B" w14:textId="77777777" w:rsidR="00B24365" w:rsidRDefault="00B24365" w:rsidP="00B24365">
      <w:pPr>
        <w:pStyle w:val="31"/>
      </w:pPr>
      <w:bookmarkStart w:id="53" w:name="_Toc121483587"/>
      <w:r>
        <w:t xml:space="preserve">2.1.8 </w:t>
      </w:r>
      <w:r w:rsidRPr="000D3319">
        <w:t>Требования к программной документации</w:t>
      </w:r>
      <w:bookmarkEnd w:id="53"/>
    </w:p>
    <w:p w14:paraId="76DDE971" w14:textId="77777777" w:rsidR="00B24365" w:rsidRDefault="00B24365" w:rsidP="00B24365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3A51953A" w14:textId="77777777" w:rsidR="00B24365" w:rsidRDefault="00B24365" w:rsidP="00B24365">
      <w:pPr>
        <w:pStyle w:val="aa"/>
      </w:pPr>
      <w:r>
        <w:t>В состав сопровождающей документации должны входить:</w:t>
      </w:r>
    </w:p>
    <w:p w14:paraId="66D6B19A" w14:textId="77777777" w:rsidR="00B24365" w:rsidRDefault="00B24365" w:rsidP="00B24365">
      <w:pPr>
        <w:pStyle w:val="aa"/>
      </w:pPr>
      <w:r>
        <w:t>Пояснительная записка на 25-30 листах, содержащая описание разработки.</w:t>
      </w:r>
    </w:p>
    <w:p w14:paraId="5568517D" w14:textId="77777777" w:rsidR="00B24365" w:rsidRDefault="00B24365" w:rsidP="00B24365">
      <w:pPr>
        <w:pStyle w:val="aa"/>
      </w:pPr>
      <w:r>
        <w:t>Руководство пользователя.</w:t>
      </w:r>
    </w:p>
    <w:p w14:paraId="1E0AFB82" w14:textId="77777777" w:rsidR="00B24365" w:rsidRDefault="00B24365" w:rsidP="00B24365">
      <w:pPr>
        <w:pStyle w:val="aa"/>
      </w:pPr>
    </w:p>
    <w:p w14:paraId="265F6E90" w14:textId="77777777" w:rsidR="00B24365" w:rsidRDefault="00B24365" w:rsidP="00B24365">
      <w:pPr>
        <w:pStyle w:val="31"/>
      </w:pPr>
      <w:bookmarkStart w:id="54" w:name="_Toc121483588"/>
      <w:r>
        <w:t>2.1.9 Приложения</w:t>
      </w:r>
      <w:bookmarkEnd w:id="54"/>
    </w:p>
    <w:p w14:paraId="362156F7" w14:textId="77777777" w:rsidR="00B24365" w:rsidRDefault="00B24365" w:rsidP="00B2436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4746506" wp14:editId="50544AE1">
            <wp:extent cx="5940425" cy="1047750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2149A" w14:textId="1C115FF7" w:rsidR="00B24365" w:rsidRDefault="00B24365" w:rsidP="00B24365">
      <w:pPr>
        <w:pStyle w:val="aa"/>
        <w:ind w:firstLine="0"/>
        <w:jc w:val="center"/>
      </w:pPr>
      <w:r>
        <w:t xml:space="preserve">Рисунок 3 – Диаграмма </w:t>
      </w:r>
      <w:proofErr w:type="spellStart"/>
      <w:r>
        <w:t>Ганта</w:t>
      </w:r>
      <w:proofErr w:type="spellEnd"/>
    </w:p>
    <w:p w14:paraId="28AD2DBD" w14:textId="77777777" w:rsidR="00B24365" w:rsidRDefault="00B24365" w:rsidP="00B24365">
      <w:pPr>
        <w:pStyle w:val="aa"/>
        <w:ind w:firstLine="0"/>
        <w:jc w:val="center"/>
      </w:pPr>
    </w:p>
    <w:p w14:paraId="16C084AE" w14:textId="77777777" w:rsidR="00B24365" w:rsidRDefault="00B24365" w:rsidP="00B2436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CC98051" wp14:editId="694C7073">
            <wp:extent cx="5198701" cy="663664"/>
            <wp:effectExtent l="19050" t="19050" r="2159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1" cy="663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EB297" w14:textId="278A297A" w:rsidR="00B24365" w:rsidRDefault="00B24365" w:rsidP="00B24365">
      <w:pPr>
        <w:pStyle w:val="aa"/>
        <w:ind w:firstLine="0"/>
        <w:jc w:val="center"/>
      </w:pPr>
      <w:r>
        <w:t>Рисунок 4 – Перт диаграмма</w:t>
      </w:r>
    </w:p>
    <w:p w14:paraId="33065194" w14:textId="77777777" w:rsidR="00B24365" w:rsidRPr="00003E57" w:rsidRDefault="00B24365" w:rsidP="00B24365">
      <w:pPr>
        <w:pStyle w:val="aa"/>
        <w:ind w:firstLine="0"/>
        <w:jc w:val="center"/>
      </w:pPr>
    </w:p>
    <w:p w14:paraId="3D949B3F" w14:textId="77777777" w:rsidR="00B24365" w:rsidRPr="001F0BE8" w:rsidRDefault="00B24365" w:rsidP="00B24365">
      <w:pPr>
        <w:pStyle w:val="23"/>
      </w:pPr>
      <w:bookmarkStart w:id="55" w:name="_Toc18609391"/>
      <w:bookmarkStart w:id="56" w:name="_Toc121483589"/>
      <w:r>
        <w:lastRenderedPageBreak/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proofErr w:type="spellStart"/>
      <w:r w:rsidRPr="001F0BE8">
        <w:t>Trello</w:t>
      </w:r>
      <w:bookmarkEnd w:id="55"/>
      <w:bookmarkEnd w:id="56"/>
      <w:proofErr w:type="spellEnd"/>
      <w:r w:rsidRPr="001F0BE8">
        <w:t xml:space="preserve">  </w:t>
      </w:r>
    </w:p>
    <w:p w14:paraId="09148F04" w14:textId="77777777" w:rsidR="00B24365" w:rsidRDefault="00B24365" w:rsidP="00B24365">
      <w:pPr>
        <w:pStyle w:val="aa"/>
        <w:keepNext/>
      </w:pPr>
      <w:r>
        <w:t xml:space="preserve">В качестве программы для управления проектом был выбрана </w:t>
      </w:r>
      <w:r>
        <w:rPr>
          <w:lang w:val="en-US"/>
        </w:rPr>
        <w:t>Trello</w:t>
      </w:r>
      <w:r>
        <w:t>. Для ведения прогресса выполнения курсового проекта было создано пять колонок с соответствующими заголовками. Колонка «Выполнено» содержит в себе выполненные и проверенные карточки. Колонка «Проверка» содержит карты с отправленными на проверку частями курсового проекта. Блок «Переделка» содержит отправленные на доработку задачи. Колонка «В работе» предназначена для хранения карт с пунктами текущей разработки. Последняя колонка создана для хранения карт с задачами для выполнения.</w:t>
      </w:r>
    </w:p>
    <w:p w14:paraId="74BF38BC" w14:textId="77777777" w:rsidR="00B24365" w:rsidRDefault="00B24365" w:rsidP="00B24365">
      <w:pPr>
        <w:pStyle w:val="aa"/>
        <w:ind w:firstLine="0"/>
        <w:jc w:val="center"/>
        <w:rPr>
          <w:lang w:eastAsia="en-US"/>
        </w:rPr>
      </w:pPr>
      <w:r w:rsidRPr="009061F6">
        <w:rPr>
          <w:noProof/>
          <w:lang w:eastAsia="en-US"/>
        </w:rPr>
        <w:drawing>
          <wp:inline distT="0" distB="0" distL="0" distR="0" wp14:anchorId="305ABF63" wp14:editId="3127071B">
            <wp:extent cx="5897760" cy="2984500"/>
            <wp:effectExtent l="19050" t="19050" r="27305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910" cy="299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06B8C" w14:textId="48CB23BA" w:rsidR="00B24365" w:rsidRPr="00BE381C" w:rsidRDefault="00B24365" w:rsidP="00B24365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>Рисунок 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24659A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>
        <w:rPr>
          <w:lang w:val="en-US" w:eastAsia="en-US"/>
        </w:rPr>
        <w:t>Trello</w:t>
      </w:r>
    </w:p>
    <w:p w14:paraId="51A38A84" w14:textId="77777777" w:rsidR="00B24365" w:rsidRPr="004846DA" w:rsidRDefault="00B24365" w:rsidP="00B24365">
      <w:pPr>
        <w:pStyle w:val="aa"/>
        <w:ind w:firstLine="0"/>
        <w:jc w:val="center"/>
        <w:rPr>
          <w:lang w:eastAsia="en-US"/>
        </w:rPr>
      </w:pPr>
    </w:p>
    <w:p w14:paraId="7252CFB9" w14:textId="77777777" w:rsidR="00B24365" w:rsidRPr="000A18C8" w:rsidRDefault="00B24365" w:rsidP="00B24365">
      <w:pPr>
        <w:pStyle w:val="23"/>
      </w:pPr>
      <w:bookmarkStart w:id="57" w:name="_Toc460918495"/>
      <w:bookmarkStart w:id="58" w:name="_Toc18609392"/>
      <w:bookmarkStart w:id="59" w:name="_Toc121483590"/>
      <w:r w:rsidRPr="000A18C8">
        <w:t>2.3 Проектирование</w:t>
      </w:r>
      <w:bookmarkEnd w:id="57"/>
      <w:bookmarkEnd w:id="58"/>
      <w:bookmarkEnd w:id="59"/>
    </w:p>
    <w:p w14:paraId="6DF7E61D" w14:textId="77777777" w:rsidR="00B24365" w:rsidRPr="000A18C8" w:rsidRDefault="00B24365" w:rsidP="00B24365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</w:t>
      </w:r>
      <w:proofErr w:type="spellStart"/>
      <w:r w:rsidRPr="000A18C8">
        <w:t>Architect</w:t>
      </w:r>
      <w:proofErr w:type="spellEnd"/>
      <w:r w:rsidRPr="000A18C8">
        <w:t xml:space="preserve">. </w:t>
      </w:r>
      <w:r w:rsidRPr="00DF0B04">
        <w:t xml:space="preserve">Enterprise </w:t>
      </w:r>
      <w:proofErr w:type="spellStart"/>
      <w:r w:rsidRPr="00DF0B04">
        <w:t>Architect</w:t>
      </w:r>
      <w:proofErr w:type="spellEnd"/>
      <w:r w:rsidRPr="00DF0B04">
        <w:t xml:space="preserve">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5A43D4C1" w14:textId="77777777" w:rsidR="00B24365" w:rsidRPr="000A18C8" w:rsidRDefault="00B24365" w:rsidP="00B24365">
      <w:pPr>
        <w:pStyle w:val="31"/>
      </w:pPr>
      <w:bookmarkStart w:id="60" w:name="_Toc121483591"/>
      <w:r w:rsidRPr="000A18C8">
        <w:t xml:space="preserve">2.3.1 </w:t>
      </w:r>
      <w:bookmarkStart w:id="61" w:name="_Toc379672199"/>
      <w:bookmarkStart w:id="62" w:name="_Toc404780346"/>
      <w:bookmarkStart w:id="63" w:name="_Toc406411822"/>
      <w:bookmarkStart w:id="64" w:name="_Toc406411872"/>
      <w:bookmarkStart w:id="65" w:name="_Toc413833809"/>
      <w:bookmarkStart w:id="66" w:name="_Toc460918496"/>
      <w:bookmarkStart w:id="67" w:name="_Toc18609393"/>
      <w:r w:rsidRPr="000A18C8">
        <w:t>Диаграммы вариантов использования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7745D171" w14:textId="77777777" w:rsidR="00B24365" w:rsidRPr="000A18C8" w:rsidRDefault="00B24365" w:rsidP="00B24365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4C80DA61" w14:textId="77777777" w:rsidR="00B24365" w:rsidRPr="000A18C8" w:rsidRDefault="00B24365" w:rsidP="00B24365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675E8A" wp14:editId="5D1FD761">
            <wp:extent cx="5940206" cy="5337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06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9EAC" w14:textId="42E3F01C" w:rsidR="00B24365" w:rsidRPr="000A18C8" w:rsidRDefault="00B24365" w:rsidP="00B24365">
      <w:pPr>
        <w:pStyle w:val="aa"/>
        <w:ind w:firstLine="0"/>
        <w:jc w:val="center"/>
      </w:pPr>
      <w:r w:rsidRPr="000A18C8">
        <w:t xml:space="preserve">Рисунок </w:t>
      </w:r>
      <w:r w:rsidR="00160623">
        <w:t>6</w:t>
      </w:r>
      <w:r w:rsidRPr="000A18C8">
        <w:t xml:space="preserve"> – </w:t>
      </w:r>
      <w:r w:rsidR="0024659A">
        <w:t>Д</w:t>
      </w:r>
      <w:r w:rsidRPr="000A18C8">
        <w:t>иаграмма вариантов использования программного компонента</w:t>
      </w:r>
    </w:p>
    <w:p w14:paraId="5E41E162" w14:textId="77777777" w:rsidR="00B24365" w:rsidRPr="000A18C8" w:rsidRDefault="00B24365" w:rsidP="00B24365">
      <w:pPr>
        <w:pStyle w:val="aa"/>
        <w:ind w:firstLine="0"/>
        <w:jc w:val="center"/>
      </w:pPr>
    </w:p>
    <w:p w14:paraId="20704F96" w14:textId="77777777" w:rsidR="00B24365" w:rsidRPr="000A18C8" w:rsidRDefault="00B24365" w:rsidP="00B24365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0FA9DEF3" w14:textId="77777777" w:rsidR="00B24365" w:rsidRPr="000A18C8" w:rsidRDefault="00B24365" w:rsidP="00B24365">
      <w:pPr>
        <w:pStyle w:val="aa"/>
        <w:ind w:firstLine="0"/>
      </w:pPr>
    </w:p>
    <w:p w14:paraId="02DABF43" w14:textId="77777777" w:rsidR="00B24365" w:rsidRPr="000A18C8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r>
        <w:rPr>
          <w:b/>
          <w:bCs/>
        </w:rPr>
        <w:t>SWRL</w:t>
      </w:r>
      <w:r w:rsidRPr="000A18C8">
        <w:rPr>
          <w:b/>
          <w:bCs/>
        </w:rPr>
        <w:t>»</w:t>
      </w:r>
    </w:p>
    <w:p w14:paraId="1CE81C8C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>
        <w:rPr>
          <w:lang w:val="en-US"/>
        </w:rPr>
        <w:t>SWRL</w:t>
      </w:r>
      <w:r w:rsidRPr="000A18C8">
        <w:t xml:space="preserve"> для дальнейшей конвертации</w:t>
      </w:r>
    </w:p>
    <w:p w14:paraId="0F9BEAFA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6B922134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r>
        <w:t>SWRL</w:t>
      </w:r>
      <w:r w:rsidRPr="000A18C8">
        <w:t xml:space="preserve"> посредством меню загрузки файла.</w:t>
      </w:r>
    </w:p>
    <w:p w14:paraId="6010C46B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7E4C38E0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SWRL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4D2EDAD1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198D5E11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SWRL</w:t>
      </w:r>
      <w:r w:rsidRPr="00AE74E2">
        <w:t>.</w:t>
      </w:r>
    </w:p>
    <w:p w14:paraId="5F5E795B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46628754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lastRenderedPageBreak/>
        <w:t>Пользователь указывает путь до необходимого файла с помощью меню загрузки файла.</w:t>
      </w:r>
    </w:p>
    <w:p w14:paraId="4CEE713D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727B1530" w14:textId="77777777" w:rsidR="00B24365" w:rsidRPr="000A18C8" w:rsidRDefault="00B24365" w:rsidP="00B24365">
      <w:pPr>
        <w:pStyle w:val="aa"/>
        <w:numPr>
          <w:ilvl w:val="1"/>
          <w:numId w:val="25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76E8BF15" w14:textId="77777777" w:rsidR="00B24365" w:rsidRPr="000A18C8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59F77127" w14:textId="77777777" w:rsidR="00B24365" w:rsidRPr="000A18C8" w:rsidRDefault="00B24365" w:rsidP="00B24365">
      <w:pPr>
        <w:pStyle w:val="aa"/>
        <w:numPr>
          <w:ilvl w:val="0"/>
          <w:numId w:val="26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04BCCDFF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A376788" w14:textId="77777777" w:rsidR="00B24365" w:rsidRPr="00AE74E2" w:rsidRDefault="00B24365" w:rsidP="00B2436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1A8BB994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 xml:space="preserve"> или</w:t>
      </w:r>
      <w:r w:rsidRPr="000A18C8">
        <w:t xml:space="preserve"> «Запустить процесс конвертации файла</w:t>
      </w:r>
      <w:r>
        <w:t>».</w:t>
      </w:r>
    </w:p>
    <w:p w14:paraId="7D5B2F30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SWRL</w:t>
      </w:r>
      <w:r w:rsidRPr="000A18C8">
        <w:t>» и «Указать путь места для сохранения файла».</w:t>
      </w:r>
    </w:p>
    <w:p w14:paraId="2E2E4F22" w14:textId="77777777" w:rsidR="00B24365" w:rsidRPr="000A18C8" w:rsidRDefault="00B24365" w:rsidP="00B24365">
      <w:pPr>
        <w:pStyle w:val="aa"/>
        <w:rPr>
          <w:b/>
          <w:bCs/>
        </w:rPr>
      </w:pPr>
    </w:p>
    <w:p w14:paraId="419E8738" w14:textId="77777777" w:rsidR="00B24365" w:rsidRPr="000A18C8" w:rsidRDefault="00B24365" w:rsidP="00B24365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79B64E33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61E2F914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5B7A6C86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02A23EFA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2556BEAF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SWRL</w:t>
      </w:r>
      <w:r w:rsidRPr="000A18C8">
        <w:t xml:space="preserve"> в файл приложения EKB.</w:t>
      </w:r>
    </w:p>
    <w:p w14:paraId="0BDE0C75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6090968E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25ECAC51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039B5408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78F357A6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2A76639B" w14:textId="77777777" w:rsidR="00B24365" w:rsidRPr="000A18C8" w:rsidRDefault="00B24365" w:rsidP="00B24365">
      <w:pPr>
        <w:pStyle w:val="aa"/>
        <w:numPr>
          <w:ilvl w:val="1"/>
          <w:numId w:val="27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1AD80528" w14:textId="77777777" w:rsidR="00B24365" w:rsidRPr="000A18C8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6C4A8CD2" w14:textId="77777777" w:rsidR="00B24365" w:rsidRPr="000A18C8" w:rsidRDefault="00B24365" w:rsidP="00B24365">
      <w:pPr>
        <w:pStyle w:val="aa"/>
        <w:numPr>
          <w:ilvl w:val="0"/>
          <w:numId w:val="28"/>
        </w:numPr>
        <w:ind w:left="0" w:firstLine="709"/>
      </w:pPr>
      <w:r w:rsidRPr="000A18C8">
        <w:t xml:space="preserve">Активация сценария «Загрузить файл </w:t>
      </w:r>
      <w:r>
        <w:t>SWRL</w:t>
      </w:r>
      <w:r w:rsidRPr="000A18C8">
        <w:t>».</w:t>
      </w:r>
    </w:p>
    <w:p w14:paraId="03094476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5941333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6CB14512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lastRenderedPageBreak/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r>
        <w:t>SWRL</w:t>
      </w:r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67B3C790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SWRL</w:t>
      </w:r>
      <w:r w:rsidRPr="000A18C8">
        <w:t>» и «Указать путь места для сохранения файла».</w:t>
      </w:r>
    </w:p>
    <w:p w14:paraId="76FBBB3F" w14:textId="77777777" w:rsidR="00B24365" w:rsidRPr="000A18C8" w:rsidRDefault="00B24365" w:rsidP="00B24365">
      <w:pPr>
        <w:pStyle w:val="aa"/>
        <w:rPr>
          <w:b/>
          <w:bCs/>
        </w:rPr>
      </w:pPr>
    </w:p>
    <w:p w14:paraId="324B5B38" w14:textId="77777777" w:rsidR="00B24365" w:rsidRPr="000A18C8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0FF74C96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1D41D6C8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01D98AA8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11A8F3E6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19A1801F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SWRL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63BCED44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61E738E5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SWRL</w:t>
      </w:r>
      <w:r w:rsidRPr="00AE74E2">
        <w:t>.</w:t>
      </w:r>
    </w:p>
    <w:p w14:paraId="7E7E984E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59A5F6D9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4EFBCF41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2D4AC416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285140CF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502FFD3F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5C132EA1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66F0C109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3D2A5B59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1CFF4073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07582A76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Файл загружается в приложение из указанного пути.</w:t>
      </w:r>
    </w:p>
    <w:p w14:paraId="5C61AA90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Создается объект класса </w:t>
      </w:r>
      <w:r>
        <w:rPr>
          <w:lang w:val="en-US"/>
        </w:rPr>
        <w:t>SWRL</w:t>
      </w:r>
      <w:r w:rsidRPr="000A18C8">
        <w:t xml:space="preserve"> с полями файла.</w:t>
      </w:r>
    </w:p>
    <w:p w14:paraId="29D92AE9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0B4FE2E5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12C03227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>
        <w:rPr>
          <w:lang w:val="en-US"/>
        </w:rPr>
        <w:t>SWRL</w:t>
      </w:r>
      <w:r w:rsidRPr="000A18C8">
        <w:t xml:space="preserve"> соотносятся и перезаписываются</w:t>
      </w:r>
    </w:p>
    <w:p w14:paraId="7250B62A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lastRenderedPageBreak/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1D696BB6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формате .</w:t>
      </w:r>
      <w:proofErr w:type="spellStart"/>
      <w:r w:rsidRPr="000A18C8">
        <w:rPr>
          <w:lang w:val="en-US"/>
        </w:rPr>
        <w:t>ekb</w:t>
      </w:r>
      <w:proofErr w:type="spellEnd"/>
      <w:r w:rsidRPr="000A18C8">
        <w:t xml:space="preserve"> в заданной пользователем директории.</w:t>
      </w:r>
    </w:p>
    <w:p w14:paraId="7055E1BB" w14:textId="77777777" w:rsidR="00B24365" w:rsidRPr="000A18C8" w:rsidRDefault="00B24365" w:rsidP="00B2436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29C1C11D" w14:textId="77777777" w:rsidR="00B24365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091A4AE2" w14:textId="77777777" w:rsidR="00B24365" w:rsidRPr="00F02454" w:rsidRDefault="00B24365" w:rsidP="00B24365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0B76F4E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2835EDD0" w14:textId="77777777" w:rsidR="00B24365" w:rsidRPr="000A18C8" w:rsidRDefault="00B24365" w:rsidP="00B24365">
      <w:pPr>
        <w:pStyle w:val="aa"/>
        <w:numPr>
          <w:ilvl w:val="0"/>
          <w:numId w:val="30"/>
        </w:numPr>
        <w:ind w:left="0" w:firstLine="709"/>
      </w:pPr>
      <w:r w:rsidRPr="000A18C8">
        <w:t xml:space="preserve">Выполнен сценарий «Загрузить файл </w:t>
      </w:r>
      <w:r>
        <w:t>SWRL</w:t>
      </w:r>
      <w:r w:rsidRPr="000A18C8">
        <w:t>».</w:t>
      </w:r>
    </w:p>
    <w:p w14:paraId="37F0FC4F" w14:textId="77777777" w:rsidR="00B24365" w:rsidRPr="000A18C8" w:rsidRDefault="00B24365" w:rsidP="00B24365">
      <w:pPr>
        <w:pStyle w:val="aa"/>
        <w:numPr>
          <w:ilvl w:val="0"/>
          <w:numId w:val="30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30C41EF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784A427D" w14:textId="77777777" w:rsidR="00B24365" w:rsidRPr="000A18C8" w:rsidRDefault="00B24365" w:rsidP="00B2436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SWRL</w:t>
      </w:r>
      <w:r w:rsidRPr="000A18C8">
        <w:t>» и «Указать путь места для сохранения файла».</w:t>
      </w:r>
    </w:p>
    <w:p w14:paraId="53E5BF5A" w14:textId="77777777" w:rsidR="00B24365" w:rsidRPr="0002329E" w:rsidRDefault="00B24365" w:rsidP="00B24365">
      <w:pPr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2FEAC8F9" w14:textId="77777777" w:rsidR="00B24365" w:rsidRPr="000A18C8" w:rsidRDefault="00B24365" w:rsidP="00B24365">
      <w:pPr>
        <w:pStyle w:val="31"/>
      </w:pPr>
      <w:bookmarkStart w:id="68" w:name="_Toc404780347"/>
      <w:bookmarkStart w:id="69" w:name="_Toc406411823"/>
      <w:bookmarkStart w:id="70" w:name="_Toc406411873"/>
      <w:bookmarkStart w:id="71" w:name="_Toc413833810"/>
      <w:bookmarkStart w:id="72" w:name="_Toc460918497"/>
      <w:bookmarkStart w:id="73" w:name="_Toc18609394"/>
      <w:bookmarkStart w:id="74" w:name="_Toc121483592"/>
      <w:r w:rsidRPr="000A18C8">
        <w:lastRenderedPageBreak/>
        <w:t>2.3.2 Диаграмма последовательностей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5D2CB3CC" w14:textId="77777777" w:rsidR="00B24365" w:rsidRPr="000A18C8" w:rsidRDefault="00B24365" w:rsidP="00B24365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16FA93EB" w14:textId="77777777" w:rsidR="00B24365" w:rsidRPr="000A18C8" w:rsidRDefault="00B24365" w:rsidP="00B2436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E18F0BA" wp14:editId="2DD7E6A3">
            <wp:extent cx="5940425" cy="610833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6D0C" w14:textId="52E3AB25" w:rsidR="00B24365" w:rsidRPr="000A18C8" w:rsidRDefault="00B24365" w:rsidP="00B24365">
      <w:pPr>
        <w:pStyle w:val="aa"/>
        <w:ind w:firstLine="0"/>
        <w:jc w:val="center"/>
      </w:pPr>
      <w:r w:rsidRPr="000A18C8">
        <w:t xml:space="preserve">Рисунок </w:t>
      </w:r>
      <w:r w:rsidR="00160623">
        <w:t>7</w:t>
      </w:r>
      <w:r w:rsidRPr="000A18C8">
        <w:t xml:space="preserve"> – </w:t>
      </w:r>
      <w:r w:rsidR="0024659A">
        <w:t>Д</w:t>
      </w:r>
      <w:r w:rsidRPr="000A18C8">
        <w:t>иаграмма последовательностей</w:t>
      </w:r>
    </w:p>
    <w:p w14:paraId="52A9348F" w14:textId="77777777" w:rsidR="00B24365" w:rsidRPr="000A18C8" w:rsidRDefault="00B24365" w:rsidP="00B24365">
      <w:pPr>
        <w:pStyle w:val="aa"/>
        <w:ind w:firstLine="0"/>
        <w:jc w:val="center"/>
      </w:pPr>
    </w:p>
    <w:p w14:paraId="40522B90" w14:textId="77777777" w:rsidR="00B24365" w:rsidRPr="000A18C8" w:rsidRDefault="00B24365" w:rsidP="00B24365">
      <w:pPr>
        <w:pStyle w:val="aa"/>
      </w:pPr>
      <w:r>
        <w:t>П</w:t>
      </w:r>
      <w:r w:rsidRPr="000A18C8">
        <w:t>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2B5E1672" w14:textId="77777777" w:rsidR="00B24365" w:rsidRPr="000A18C8" w:rsidRDefault="00B24365" w:rsidP="00B24365">
      <w:pPr>
        <w:pStyle w:val="aa"/>
      </w:pPr>
    </w:p>
    <w:p w14:paraId="538FD2CD" w14:textId="77777777" w:rsidR="00B24365" w:rsidRPr="000A18C8" w:rsidRDefault="00B24365" w:rsidP="00B24365">
      <w:pPr>
        <w:pStyle w:val="31"/>
      </w:pPr>
      <w:bookmarkStart w:id="75" w:name="_Toc341547997"/>
      <w:bookmarkStart w:id="76" w:name="_Toc379672202"/>
      <w:bookmarkStart w:id="77" w:name="_Toc404780348"/>
      <w:bookmarkStart w:id="78" w:name="_Toc406411824"/>
      <w:bookmarkStart w:id="79" w:name="_Toc406411874"/>
      <w:bookmarkStart w:id="80" w:name="_Toc413833811"/>
      <w:bookmarkStart w:id="81" w:name="_Toc460918498"/>
      <w:bookmarkStart w:id="82" w:name="_Toc18609395"/>
      <w:bookmarkStart w:id="83" w:name="_Toc121483593"/>
      <w:r w:rsidRPr="000A18C8">
        <w:lastRenderedPageBreak/>
        <w:t>2.3.3 Алгоритмическое обеспечение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F96F5F0" w14:textId="77777777" w:rsidR="00B24365" w:rsidRPr="000A18C8" w:rsidRDefault="00B24365" w:rsidP="00B2436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EB7D79A" wp14:editId="7DD7075B">
            <wp:extent cx="4837697" cy="6457243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7" cy="64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CE81" w14:textId="6A34D64B" w:rsidR="00B24365" w:rsidRPr="000A18C8" w:rsidRDefault="00B24365" w:rsidP="00B24365">
      <w:pPr>
        <w:pStyle w:val="aa"/>
        <w:ind w:firstLine="0"/>
        <w:jc w:val="center"/>
      </w:pPr>
      <w:r w:rsidRPr="000A18C8">
        <w:t xml:space="preserve">Рисунок </w:t>
      </w:r>
      <w:r w:rsidR="00160623">
        <w:t>8</w:t>
      </w:r>
      <w:r w:rsidRPr="000A18C8">
        <w:t xml:space="preserve"> – </w:t>
      </w:r>
      <w:r w:rsidR="0024659A">
        <w:t>Д</w:t>
      </w:r>
      <w:r w:rsidRPr="000A18C8">
        <w:t>иаграмма деятельности</w:t>
      </w:r>
    </w:p>
    <w:p w14:paraId="75B00E4A" w14:textId="77777777" w:rsidR="00B24365" w:rsidRPr="000A18C8" w:rsidRDefault="00B24365" w:rsidP="00B24365">
      <w:pPr>
        <w:pStyle w:val="aa"/>
        <w:ind w:firstLine="0"/>
        <w:jc w:val="center"/>
      </w:pPr>
    </w:p>
    <w:p w14:paraId="7E212E95" w14:textId="77777777" w:rsidR="00B24365" w:rsidRPr="000A18C8" w:rsidRDefault="00B24365" w:rsidP="00B24365">
      <w:pPr>
        <w:pStyle w:val="aa"/>
      </w:pPr>
      <w:r w:rsidRPr="000A18C8">
        <w:t>Первым этапом после инициализации деятельности выступает блок «Запуск приложения». На данном этапе пользователь запускает 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5A04F427" w14:textId="77777777" w:rsidR="00B24365" w:rsidRPr="000A18C8" w:rsidRDefault="00B24365" w:rsidP="00B24365">
      <w:pPr>
        <w:pStyle w:val="aa"/>
      </w:pPr>
    </w:p>
    <w:p w14:paraId="0B1756E9" w14:textId="77777777" w:rsidR="00B24365" w:rsidRPr="000A18C8" w:rsidRDefault="00B24365" w:rsidP="00B24365">
      <w:pPr>
        <w:pStyle w:val="31"/>
      </w:pPr>
      <w:bookmarkStart w:id="84" w:name="_Toc404780349"/>
      <w:bookmarkStart w:id="85" w:name="_Toc406411825"/>
      <w:bookmarkStart w:id="86" w:name="_Toc406411875"/>
      <w:bookmarkStart w:id="87" w:name="_Toc413833812"/>
      <w:bookmarkStart w:id="88" w:name="_Toc460918499"/>
      <w:bookmarkStart w:id="89" w:name="_Toc18609396"/>
      <w:bookmarkStart w:id="90" w:name="_Toc121483594"/>
      <w:r w:rsidRPr="000A18C8">
        <w:lastRenderedPageBreak/>
        <w:t>2.3.4 Диаграмма классов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196DDAD9" w14:textId="77777777" w:rsidR="00B24365" w:rsidRPr="000A18C8" w:rsidRDefault="00B24365" w:rsidP="00B24365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26718522" w14:textId="77777777" w:rsidR="00B24365" w:rsidRPr="000A18C8" w:rsidRDefault="00B24365" w:rsidP="00B2436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D423B26" wp14:editId="30E3FBD8">
            <wp:extent cx="5486911" cy="376932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1" cy="37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3C12" w14:textId="17C57DE0" w:rsidR="00B24365" w:rsidRPr="000A18C8" w:rsidRDefault="00B24365" w:rsidP="00B24365">
      <w:pPr>
        <w:pStyle w:val="aa"/>
        <w:ind w:firstLine="0"/>
        <w:jc w:val="center"/>
      </w:pPr>
      <w:r w:rsidRPr="000A18C8">
        <w:t xml:space="preserve">Рисунок </w:t>
      </w:r>
      <w:r w:rsidR="00160623">
        <w:t>9</w:t>
      </w:r>
      <w:r w:rsidRPr="000A18C8">
        <w:t xml:space="preserve"> – </w:t>
      </w:r>
      <w:r w:rsidR="0024659A">
        <w:t>Д</w:t>
      </w:r>
      <w:r w:rsidRPr="000A18C8">
        <w:t>иаграмма классов</w:t>
      </w:r>
    </w:p>
    <w:p w14:paraId="52C66CC2" w14:textId="77777777" w:rsidR="00B24365" w:rsidRPr="000A18C8" w:rsidRDefault="00B24365" w:rsidP="00B24365">
      <w:pPr>
        <w:pStyle w:val="aa"/>
        <w:ind w:firstLine="0"/>
        <w:jc w:val="center"/>
      </w:pPr>
    </w:p>
    <w:p w14:paraId="21472FD0" w14:textId="77777777" w:rsidR="00B24365" w:rsidRPr="000A18C8" w:rsidRDefault="00B24365" w:rsidP="00B24365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4301F02A" w14:textId="77777777" w:rsidR="00B24365" w:rsidRPr="008D2984" w:rsidRDefault="00B24365" w:rsidP="00B24365">
      <w:pPr>
        <w:pStyle w:val="aa"/>
      </w:pPr>
      <w:r w:rsidRPr="000A18C8">
        <w:t xml:space="preserve">Классы </w:t>
      </w:r>
      <w:r>
        <w:rPr>
          <w:lang w:val="en-US"/>
        </w:rPr>
        <w:t>SWRL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</w:t>
      </w:r>
      <w:r>
        <w:t>SWRL</w:t>
      </w:r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5B54CA2E" w14:textId="10F10DCC" w:rsidR="00147261" w:rsidRDefault="00147261" w:rsidP="00147261">
      <w:pPr>
        <w:pStyle w:val="23"/>
      </w:pPr>
      <w:bookmarkStart w:id="91" w:name="_Toc121404391"/>
      <w:bookmarkStart w:id="92" w:name="_Toc121483595"/>
      <w:r>
        <w:lastRenderedPageBreak/>
        <w:t xml:space="preserve">2.4 </w:t>
      </w:r>
      <w:r w:rsidRPr="005C278D">
        <w:t>Программная реализация</w:t>
      </w:r>
      <w:bookmarkEnd w:id="91"/>
      <w:bookmarkEnd w:id="92"/>
    </w:p>
    <w:p w14:paraId="5EDD2D36" w14:textId="77777777" w:rsidR="00147261" w:rsidRPr="00957EBF" w:rsidRDefault="00147261" w:rsidP="00147261">
      <w:pPr>
        <w:pStyle w:val="31"/>
      </w:pPr>
      <w:bookmarkStart w:id="93" w:name="_Toc404780351"/>
      <w:bookmarkStart w:id="94" w:name="_Toc406411827"/>
      <w:bookmarkStart w:id="95" w:name="_Toc406411877"/>
      <w:bookmarkStart w:id="96" w:name="_Toc413833814"/>
      <w:bookmarkStart w:id="97" w:name="_Toc460918501"/>
      <w:bookmarkStart w:id="98" w:name="_Toc18609398"/>
      <w:bookmarkStart w:id="99" w:name="_Toc121404392"/>
      <w:bookmarkStart w:id="100" w:name="_Toc121483596"/>
      <w:r>
        <w:t xml:space="preserve">2.4.1 </w:t>
      </w:r>
      <w:r w:rsidRPr="00957EBF">
        <w:t>Автоматически сгенерированный код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661C5D09" w14:textId="77777777" w:rsidR="00147261" w:rsidRDefault="00147261" w:rsidP="00147261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92A1C1A" w14:textId="77777777" w:rsidR="00147261" w:rsidRDefault="00147261" w:rsidP="00147261">
      <w:pPr>
        <w:pStyle w:val="aa"/>
      </w:pPr>
    </w:p>
    <w:p w14:paraId="0F84F8A0" w14:textId="77777777" w:rsidR="00147261" w:rsidRPr="00022F77" w:rsidRDefault="00147261" w:rsidP="00147261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p w14:paraId="03B4C6B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4937239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Form1.cs</w:t>
      </w:r>
    </w:p>
    <w:p w14:paraId="635CD63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Form1</w:t>
      </w:r>
    </w:p>
    <w:p w14:paraId="7B92893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3FA7EF2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8557D3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15:44:03</w:t>
      </w:r>
    </w:p>
    <w:p w14:paraId="288DBC8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6085497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74609207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CF060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1C276BE7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F632E3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AF1081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5BD11E5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085FFB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FAF0E7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9CA5A3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Form1 {</w:t>
      </w:r>
    </w:p>
    <w:p w14:paraId="12F4192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974F60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pathToFile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570F721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pathToSave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698A66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 role c;</w:t>
      </w:r>
    </w:p>
    <w:p w14:paraId="2933E92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SWRL role b;</w:t>
      </w:r>
    </w:p>
    <w:p w14:paraId="47833D3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0CFBFC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Form1(){</w:t>
      </w:r>
    </w:p>
    <w:p w14:paraId="0CFDA8AA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A3C340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2A5128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1C506E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~Form1(){</w:t>
      </w:r>
    </w:p>
    <w:p w14:paraId="3EA5E25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CE9266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774295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62F7A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15C37D9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07B6AF8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selectPathToFile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(Parameter A){</w:t>
      </w:r>
    </w:p>
    <w:p w14:paraId="0677959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4B1D43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527E59A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6A01CB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convertFile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</w:p>
    <w:p w14:paraId="47795A5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58A88C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EAD17D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178C17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20A2BFC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1EA4356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selectPathToSave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(Parameter){</w:t>
      </w:r>
    </w:p>
    <w:p w14:paraId="1CA23AF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6BBE6B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18E2EE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6A93D0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Form1</w:t>
      </w:r>
    </w:p>
    <w:p w14:paraId="3495C15E" w14:textId="31F96FEC" w:rsidR="00ED6340" w:rsidRDefault="00ED6340" w:rsidP="008557D3">
      <w:pPr>
        <w:pStyle w:val="aa"/>
        <w:rPr>
          <w:lang w:val="en-US"/>
        </w:rPr>
      </w:pPr>
    </w:p>
    <w:p w14:paraId="562F1702" w14:textId="1DE2BBCF" w:rsidR="008557D3" w:rsidRPr="00022F77" w:rsidRDefault="008557D3" w:rsidP="008557D3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8557D3">
        <w:rPr>
          <w:b/>
          <w:bCs/>
          <w:lang w:val="en-US"/>
        </w:rPr>
        <w:t>EKB</w:t>
      </w:r>
    </w:p>
    <w:p w14:paraId="3F7B38E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754329B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// 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EKB.cs</w:t>
      </w:r>
      <w:proofErr w:type="spellEnd"/>
    </w:p>
    <w:p w14:paraId="2CA55BD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EKB</w:t>
      </w:r>
    </w:p>
    <w:p w14:paraId="5EC0ACF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20B7FDC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>//  Created on:      08-дек-2022 15:44:17</w:t>
      </w:r>
    </w:p>
    <w:p w14:paraId="4D8FC62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1FB0F67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2EB431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67899D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BB3F0C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128EA5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9B3FD7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390F14C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29D9EC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3E18C9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EDA60B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EKB {</w:t>
      </w:r>
    </w:p>
    <w:p w14:paraId="5ABCC4E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6DB119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fact;</w:t>
      </w:r>
    </w:p>
    <w:p w14:paraId="6D3E736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action;</w:t>
      </w:r>
    </w:p>
    <w:p w14:paraId="0FDDC39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rule;</w:t>
      </w:r>
    </w:p>
    <w:p w14:paraId="49A5E9F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D0CE48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EKB(){</w:t>
      </w:r>
    </w:p>
    <w:p w14:paraId="72A89D7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9AD802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01AFCC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65FAA7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~EKB(){</w:t>
      </w:r>
    </w:p>
    <w:p w14:paraId="5F1A969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A0F8A5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613A74D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AA0F1B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2B64AC67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5036BF7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getFact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(Parameter A){</w:t>
      </w:r>
    </w:p>
    <w:p w14:paraId="5F5CF09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B874E1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60CC864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148202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706EB4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0F7E1FC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7496B6B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setRule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(String Parameter){</w:t>
      </w:r>
    </w:p>
    <w:p w14:paraId="54ED648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235557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31BD32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9477A63" w14:textId="01A42EA6" w:rsid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EKB</w:t>
      </w:r>
    </w:p>
    <w:p w14:paraId="129E4CC8" w14:textId="5DF44A28" w:rsidR="008557D3" w:rsidRDefault="008557D3" w:rsidP="008557D3">
      <w:pPr>
        <w:pStyle w:val="aa"/>
        <w:rPr>
          <w:rFonts w:eastAsiaTheme="minorHAnsi"/>
          <w:lang w:val="en-US" w:eastAsia="en-US"/>
        </w:rPr>
      </w:pPr>
    </w:p>
    <w:p w14:paraId="7FCDBA08" w14:textId="66B8323F" w:rsidR="008557D3" w:rsidRPr="00BE381C" w:rsidRDefault="008557D3" w:rsidP="008557D3">
      <w:pPr>
        <w:pStyle w:val="aa"/>
        <w:rPr>
          <w:rFonts w:eastAsiaTheme="minorHAnsi"/>
          <w:b/>
          <w:bCs/>
          <w:lang w:val="en-US" w:eastAsia="en-US"/>
        </w:rPr>
      </w:pPr>
      <w:r w:rsidRPr="008557D3">
        <w:rPr>
          <w:rFonts w:eastAsiaTheme="minorHAnsi"/>
          <w:b/>
          <w:bCs/>
          <w:lang w:eastAsia="en-US"/>
        </w:rPr>
        <w:t>Код</w:t>
      </w:r>
      <w:r w:rsidRPr="00BE381C">
        <w:rPr>
          <w:rFonts w:eastAsiaTheme="minorHAnsi"/>
          <w:b/>
          <w:bCs/>
          <w:lang w:val="en-US" w:eastAsia="en-US"/>
        </w:rPr>
        <w:t xml:space="preserve"> </w:t>
      </w:r>
      <w:r w:rsidRPr="008557D3">
        <w:rPr>
          <w:rFonts w:eastAsiaTheme="minorHAnsi"/>
          <w:b/>
          <w:bCs/>
          <w:lang w:eastAsia="en-US"/>
        </w:rPr>
        <w:t>класса</w:t>
      </w:r>
      <w:r w:rsidRPr="00BE381C">
        <w:rPr>
          <w:rFonts w:eastAsiaTheme="minorHAnsi"/>
          <w:b/>
          <w:bCs/>
          <w:lang w:val="en-US" w:eastAsia="en-US"/>
        </w:rPr>
        <w:t xml:space="preserve"> SWRL</w:t>
      </w:r>
    </w:p>
    <w:p w14:paraId="30AE0F3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08999E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// 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SWRL.cs</w:t>
      </w:r>
      <w:proofErr w:type="spellEnd"/>
    </w:p>
    <w:p w14:paraId="59E2EBB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SWRL</w:t>
      </w:r>
    </w:p>
    <w:p w14:paraId="717ABF4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0D08C5D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08-дек-2022 15:44:12</w:t>
      </w:r>
    </w:p>
    <w:p w14:paraId="249966E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2C0D511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15EC701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A94030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B4629D9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DC023A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F258660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0DA10B9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647278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2C4474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F0261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SWRL {</w:t>
      </w:r>
    </w:p>
    <w:p w14:paraId="3DF3423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840E2D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_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rlab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C4C4E2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individualPropertyAtom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65E9FB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ruleml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7721BA6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3F988A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  <w:t>public SWRL(){</w:t>
      </w:r>
    </w:p>
    <w:p w14:paraId="76FBD97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D2748F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2CE72F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51DE9A5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~SWRL(){</w:t>
      </w:r>
    </w:p>
    <w:p w14:paraId="679905FA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4873A0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2C9580A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1432E1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094C9DA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5B49B47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setRldb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(String Parameter A){</w:t>
      </w:r>
    </w:p>
    <w:p w14:paraId="359DBA11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F7F2F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931EBCB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2F856A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91E15F7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223D7222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getIndividualPropertyAtom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(Parameter){</w:t>
      </w:r>
    </w:p>
    <w:p w14:paraId="2A504E2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5D40DA8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131CC2CC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169BAA4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29F7B3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getRuleml</w:t>
      </w:r>
      <w:proofErr w:type="spellEnd"/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</w:p>
    <w:p w14:paraId="45106AD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1E07C26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3C078BCE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88B3B0D" w14:textId="77777777" w:rsidR="008557D3" w:rsidRP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36C934C" w14:textId="20B199CA" w:rsidR="008557D3" w:rsidRDefault="008557D3" w:rsidP="008557D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557D3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SWRL</w:t>
      </w:r>
    </w:p>
    <w:p w14:paraId="5865931A" w14:textId="4BC9398A" w:rsidR="008557D3" w:rsidRDefault="008557D3" w:rsidP="008557D3">
      <w:pPr>
        <w:pStyle w:val="aa"/>
        <w:rPr>
          <w:rFonts w:eastAsiaTheme="minorHAnsi"/>
          <w:lang w:val="en-US" w:eastAsia="en-US"/>
        </w:rPr>
      </w:pPr>
    </w:p>
    <w:p w14:paraId="01B14EF5" w14:textId="1BBD3884" w:rsidR="006A51FB" w:rsidRDefault="006A51FB">
      <w:pPr>
        <w:spacing w:after="200" w:line="276" w:lineRule="auto"/>
        <w:rPr>
          <w:rFonts w:eastAsiaTheme="minorHAnsi"/>
          <w:color w:val="000000" w:themeColor="text1"/>
          <w:sz w:val="28"/>
          <w:lang w:val="en-US" w:eastAsia="en-US"/>
        </w:rPr>
      </w:pPr>
      <w:r>
        <w:rPr>
          <w:rFonts w:eastAsiaTheme="minorHAnsi"/>
          <w:lang w:val="en-US" w:eastAsia="en-US"/>
        </w:rPr>
        <w:br w:type="page"/>
      </w:r>
    </w:p>
    <w:p w14:paraId="39B580E6" w14:textId="77777777" w:rsidR="006A51FB" w:rsidRDefault="006A51FB" w:rsidP="006A51FB">
      <w:pPr>
        <w:pStyle w:val="31"/>
      </w:pPr>
      <w:bookmarkStart w:id="101" w:name="_Toc121483597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1"/>
    </w:p>
    <w:p w14:paraId="031ED0E0" w14:textId="77777777" w:rsidR="006A51FB" w:rsidRDefault="006A51FB" w:rsidP="006A51FB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четыре прототипа возможных состояний программного компонента.</w:t>
      </w:r>
    </w:p>
    <w:p w14:paraId="503FC245" w14:textId="77777777" w:rsidR="006A51FB" w:rsidRDefault="006A51FB" w:rsidP="006A51FB">
      <w:pPr>
        <w:pStyle w:val="aa"/>
      </w:pPr>
      <w:r>
        <w:t>Первый фрагмент отображает первоначальное состояние приложения после запуска.</w:t>
      </w:r>
    </w:p>
    <w:p w14:paraId="390CA0F1" w14:textId="77777777" w:rsidR="006A51FB" w:rsidRDefault="006A51FB" w:rsidP="006A51FB">
      <w:pPr>
        <w:pStyle w:val="aa"/>
        <w:ind w:firstLine="0"/>
        <w:jc w:val="center"/>
      </w:pPr>
      <w:r w:rsidRPr="0005483B">
        <w:rPr>
          <w:noProof/>
        </w:rPr>
        <w:drawing>
          <wp:inline distT="0" distB="0" distL="0" distR="0" wp14:anchorId="1DBD26DE" wp14:editId="648EDF7D">
            <wp:extent cx="4940893" cy="3103441"/>
            <wp:effectExtent l="19050" t="19050" r="19050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893" cy="310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72028" w14:textId="1DB10796" w:rsidR="006A51FB" w:rsidRDefault="006A51FB" w:rsidP="006A51FB">
      <w:pPr>
        <w:pStyle w:val="aa"/>
        <w:ind w:firstLine="0"/>
        <w:jc w:val="center"/>
      </w:pPr>
      <w:r>
        <w:t xml:space="preserve">Рисунок </w:t>
      </w:r>
      <w:r w:rsidR="00160623">
        <w:t>10</w:t>
      </w:r>
      <w:r w:rsidRPr="00116059">
        <w:t xml:space="preserve"> – </w:t>
      </w:r>
      <w:r>
        <w:t>Макет стартового окна</w:t>
      </w:r>
    </w:p>
    <w:p w14:paraId="3EE979DF" w14:textId="77777777" w:rsidR="006A51FB" w:rsidRDefault="006A51FB" w:rsidP="006A51FB">
      <w:pPr>
        <w:pStyle w:val="aa"/>
        <w:ind w:firstLine="0"/>
        <w:jc w:val="center"/>
      </w:pPr>
    </w:p>
    <w:p w14:paraId="1DF52399" w14:textId="77777777" w:rsidR="006A51FB" w:rsidRDefault="006A51FB" w:rsidP="006A51FB">
      <w:pPr>
        <w:pStyle w:val="aa"/>
      </w:pPr>
      <w:r>
        <w:t>При нажатии на кнопки загрузки или выбора директории открывается окно соответствующего выбора.</w:t>
      </w:r>
    </w:p>
    <w:p w14:paraId="60637846" w14:textId="77777777" w:rsidR="006A51FB" w:rsidRDefault="006A51FB" w:rsidP="006A51FB">
      <w:pPr>
        <w:pStyle w:val="aa"/>
        <w:ind w:firstLine="0"/>
        <w:jc w:val="center"/>
      </w:pPr>
      <w:r w:rsidRPr="0005483B">
        <w:rPr>
          <w:noProof/>
        </w:rPr>
        <w:drawing>
          <wp:inline distT="0" distB="0" distL="0" distR="0" wp14:anchorId="28841003" wp14:editId="29E22AC0">
            <wp:extent cx="5518095" cy="3472477"/>
            <wp:effectExtent l="19050" t="19050" r="2603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095" cy="347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EA0A4" w14:textId="69A4321F" w:rsidR="006A51FB" w:rsidRDefault="006A51FB" w:rsidP="006A51FB">
      <w:pPr>
        <w:pStyle w:val="aa"/>
        <w:ind w:firstLine="0"/>
        <w:jc w:val="center"/>
      </w:pPr>
      <w:r>
        <w:t xml:space="preserve">Рисунок </w:t>
      </w:r>
      <w:r w:rsidR="00160623">
        <w:t>11</w:t>
      </w:r>
      <w:r w:rsidRPr="006C095F">
        <w:t xml:space="preserve"> – </w:t>
      </w:r>
      <w:r>
        <w:t>Взаимодействие с кнопками выбора</w:t>
      </w:r>
    </w:p>
    <w:p w14:paraId="27756316" w14:textId="77777777" w:rsidR="006A51FB" w:rsidRDefault="006A51FB" w:rsidP="006A51FB">
      <w:pPr>
        <w:pStyle w:val="aa"/>
        <w:keepNext/>
      </w:pPr>
      <w:r>
        <w:lastRenderedPageBreak/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5D66FC9C" w14:textId="77777777" w:rsidR="006A51FB" w:rsidRDefault="006A51FB" w:rsidP="006A51FB">
      <w:pPr>
        <w:pStyle w:val="aa"/>
        <w:ind w:firstLine="0"/>
        <w:jc w:val="center"/>
      </w:pPr>
      <w:r w:rsidRPr="0005483B">
        <w:rPr>
          <w:noProof/>
        </w:rPr>
        <w:drawing>
          <wp:inline distT="0" distB="0" distL="0" distR="0" wp14:anchorId="23EB14E2" wp14:editId="4AD760BC">
            <wp:extent cx="3726815" cy="1899441"/>
            <wp:effectExtent l="19050" t="19050" r="2603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3" t="8013" r="15008" b="24786"/>
                    <a:stretch/>
                  </pic:blipFill>
                  <pic:spPr bwMode="auto">
                    <a:xfrm>
                      <a:off x="0" y="0"/>
                      <a:ext cx="3757184" cy="1914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9421" w14:textId="5CFA7F9A" w:rsidR="006A51FB" w:rsidRDefault="006A51FB" w:rsidP="006A51FB">
      <w:pPr>
        <w:pStyle w:val="aa"/>
        <w:ind w:firstLine="0"/>
        <w:jc w:val="center"/>
      </w:pPr>
      <w:r>
        <w:t xml:space="preserve">Рисунок </w:t>
      </w:r>
      <w:r w:rsidR="00160623">
        <w:t>12</w:t>
      </w:r>
      <w:r w:rsidRPr="006C095F">
        <w:t xml:space="preserve"> – </w:t>
      </w:r>
      <w:r>
        <w:t>Отображение полей состояния</w:t>
      </w:r>
    </w:p>
    <w:p w14:paraId="6D177C91" w14:textId="77777777" w:rsidR="006A51FB" w:rsidRDefault="006A51FB" w:rsidP="006A51FB">
      <w:pPr>
        <w:pStyle w:val="aa"/>
        <w:ind w:firstLine="0"/>
      </w:pPr>
    </w:p>
    <w:p w14:paraId="3912CAED" w14:textId="77777777" w:rsidR="006A51FB" w:rsidRDefault="006A51FB" w:rsidP="006A51FB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20FFB081" w14:textId="77777777" w:rsidR="006A51FB" w:rsidRPr="00CD75A2" w:rsidRDefault="006A51FB" w:rsidP="006A51FB">
      <w:pPr>
        <w:pStyle w:val="aa"/>
        <w:ind w:firstLine="0"/>
        <w:jc w:val="center"/>
      </w:pPr>
      <w:r w:rsidRPr="0005483B">
        <w:rPr>
          <w:noProof/>
        </w:rPr>
        <w:drawing>
          <wp:inline distT="0" distB="0" distL="0" distR="0" wp14:anchorId="12D05618" wp14:editId="5939658C">
            <wp:extent cx="3619500" cy="2055583"/>
            <wp:effectExtent l="19050" t="19050" r="19050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955" t="4843" r="2473" b="12402"/>
                    <a:stretch/>
                  </pic:blipFill>
                  <pic:spPr bwMode="auto">
                    <a:xfrm>
                      <a:off x="0" y="0"/>
                      <a:ext cx="3650073" cy="2072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30681" w14:textId="4590EB39" w:rsidR="006A51FB" w:rsidRDefault="006A51FB" w:rsidP="006A51FB">
      <w:pPr>
        <w:pStyle w:val="aa"/>
        <w:ind w:firstLine="0"/>
        <w:jc w:val="center"/>
      </w:pPr>
      <w:r>
        <w:t xml:space="preserve">Рисунок </w:t>
      </w:r>
      <w:r w:rsidR="00160623">
        <w:t>13</w:t>
      </w:r>
      <w:r w:rsidRPr="006C095F">
        <w:t xml:space="preserve"> – </w:t>
      </w:r>
      <w:r>
        <w:t>Визуализация завершения процесса</w:t>
      </w:r>
    </w:p>
    <w:p w14:paraId="36BD3AD6" w14:textId="77777777" w:rsidR="006A51FB" w:rsidRDefault="006A51FB" w:rsidP="006A51FB">
      <w:pPr>
        <w:pStyle w:val="aa"/>
        <w:ind w:firstLine="0"/>
        <w:jc w:val="center"/>
      </w:pPr>
    </w:p>
    <w:p w14:paraId="1486F185" w14:textId="77777777" w:rsidR="006A51FB" w:rsidRPr="00116059" w:rsidRDefault="006A51FB" w:rsidP="006A51FB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17EC43A0" w14:textId="77777777" w:rsidR="006A51FB" w:rsidRDefault="006A51FB" w:rsidP="006A51FB">
      <w:pPr>
        <w:pStyle w:val="aa"/>
        <w:ind w:firstLine="0"/>
        <w:jc w:val="center"/>
      </w:pPr>
      <w:r w:rsidRPr="00C71518">
        <w:rPr>
          <w:noProof/>
        </w:rPr>
        <w:drawing>
          <wp:inline distT="0" distB="0" distL="0" distR="0" wp14:anchorId="1C9E17B7" wp14:editId="037A8BBE">
            <wp:extent cx="3413004" cy="25463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0541" cy="25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F77" w14:textId="53BAA69F" w:rsidR="006A51FB" w:rsidRPr="000D0A0C" w:rsidRDefault="006A51FB" w:rsidP="006A51FB">
      <w:pPr>
        <w:pStyle w:val="aa"/>
        <w:ind w:firstLine="0"/>
        <w:jc w:val="center"/>
      </w:pPr>
      <w:r>
        <w:t xml:space="preserve">Рисунок </w:t>
      </w:r>
      <w:r w:rsidR="00160623">
        <w:t>14</w:t>
      </w:r>
      <w:r w:rsidRPr="006C095F">
        <w:t xml:space="preserve"> – </w:t>
      </w:r>
      <w:r>
        <w:t>Графический интерфейс в среде разработки</w:t>
      </w:r>
    </w:p>
    <w:p w14:paraId="56DB2A1D" w14:textId="77777777" w:rsidR="008009F8" w:rsidRPr="00EC004B" w:rsidRDefault="008009F8" w:rsidP="008009F8">
      <w:pPr>
        <w:pStyle w:val="31"/>
      </w:pPr>
      <w:bookmarkStart w:id="102" w:name="_Toc404780354"/>
      <w:bookmarkStart w:id="103" w:name="_Toc406411880"/>
      <w:bookmarkStart w:id="104" w:name="_Toc413833816"/>
      <w:bookmarkStart w:id="105" w:name="_Toc460918503"/>
      <w:bookmarkStart w:id="106" w:name="_Toc18609400"/>
      <w:bookmarkStart w:id="107" w:name="_Toc121483598"/>
      <w:r>
        <w:lastRenderedPageBreak/>
        <w:t xml:space="preserve">2.4.3 </w:t>
      </w:r>
      <w:r w:rsidRPr="00EC004B">
        <w:t>Тестирование</w:t>
      </w:r>
      <w:bookmarkEnd w:id="102"/>
      <w:bookmarkEnd w:id="103"/>
      <w:bookmarkEnd w:id="104"/>
      <w:bookmarkEnd w:id="105"/>
      <w:bookmarkEnd w:id="106"/>
      <w:bookmarkEnd w:id="107"/>
    </w:p>
    <w:p w14:paraId="30EB8C5A" w14:textId="77777777" w:rsidR="008009F8" w:rsidRPr="00957EBF" w:rsidRDefault="008009F8" w:rsidP="008009F8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57742F29" w14:textId="77777777" w:rsidR="008009F8" w:rsidRPr="00957EBF" w:rsidRDefault="008009F8" w:rsidP="008009F8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1F422943" w14:textId="77777777" w:rsidR="008009F8" w:rsidRPr="00957EBF" w:rsidRDefault="008009F8" w:rsidP="008009F8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4835C25C" w14:textId="77777777" w:rsidR="008009F8" w:rsidRPr="00957EBF" w:rsidRDefault="008009F8" w:rsidP="008009F8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516E2727" w14:textId="77777777" w:rsidR="008009F8" w:rsidRPr="00957EBF" w:rsidRDefault="008009F8" w:rsidP="008009F8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09E0D3F2" w14:textId="77E26A53" w:rsidR="008009F8" w:rsidRDefault="008009F8" w:rsidP="008009F8">
      <w:pPr>
        <w:pStyle w:val="aa"/>
      </w:pPr>
      <w:r>
        <w:t xml:space="preserve">Таблица </w:t>
      </w:r>
      <w:r w:rsidR="00C455BA">
        <w:t>2</w:t>
      </w:r>
      <w:r>
        <w:t xml:space="preserve">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933"/>
      </w:tblGrid>
      <w:tr w:rsidR="008009F8" w:rsidRPr="00ED16D9" w14:paraId="25DC682E" w14:textId="77777777" w:rsidTr="00FF1C5B">
        <w:tc>
          <w:tcPr>
            <w:tcW w:w="648" w:type="dxa"/>
            <w:shd w:val="clear" w:color="auto" w:fill="auto"/>
          </w:tcPr>
          <w:p w14:paraId="112F970D" w14:textId="77777777" w:rsidR="008009F8" w:rsidRPr="00ED16D9" w:rsidRDefault="008009F8" w:rsidP="00F9030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69C280AC" w14:textId="77777777" w:rsidR="008009F8" w:rsidRPr="00ED16D9" w:rsidRDefault="008009F8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65CF341A" w14:textId="77777777" w:rsidR="008009F8" w:rsidRPr="00ED16D9" w:rsidRDefault="008009F8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933" w:type="dxa"/>
            <w:shd w:val="clear" w:color="auto" w:fill="auto"/>
          </w:tcPr>
          <w:p w14:paraId="590EBFAE" w14:textId="77777777" w:rsidR="008009F8" w:rsidRPr="00ED16D9" w:rsidRDefault="008009F8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8009F8" w:rsidRPr="009106C4" w14:paraId="7B91C4FC" w14:textId="77777777" w:rsidTr="00FF1C5B">
        <w:tc>
          <w:tcPr>
            <w:tcW w:w="648" w:type="dxa"/>
            <w:shd w:val="clear" w:color="auto" w:fill="auto"/>
          </w:tcPr>
          <w:p w14:paraId="13956AC1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62D30DF" w14:textId="77777777" w:rsidR="008009F8" w:rsidRPr="00186652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со стандартным файлом.</w:t>
            </w:r>
          </w:p>
        </w:tc>
        <w:tc>
          <w:tcPr>
            <w:tcW w:w="2463" w:type="dxa"/>
            <w:shd w:val="clear" w:color="auto" w:fill="auto"/>
          </w:tcPr>
          <w:p w14:paraId="6EB8D524" w14:textId="77777777" w:rsidR="008009F8" w:rsidRPr="00186652" w:rsidRDefault="008009F8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 с данными.</w:t>
            </w:r>
          </w:p>
        </w:tc>
        <w:tc>
          <w:tcPr>
            <w:tcW w:w="2933" w:type="dxa"/>
            <w:shd w:val="clear" w:color="auto" w:fill="auto"/>
          </w:tcPr>
          <w:p w14:paraId="43D5C921" w14:textId="77777777" w:rsidR="008009F8" w:rsidRPr="00186652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009F8" w:rsidRPr="009106C4" w14:paraId="6DB0AE0D" w14:textId="77777777" w:rsidTr="00FF1C5B">
        <w:tc>
          <w:tcPr>
            <w:tcW w:w="648" w:type="dxa"/>
            <w:shd w:val="clear" w:color="auto" w:fill="auto"/>
          </w:tcPr>
          <w:p w14:paraId="223EFB20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534AC9A" w14:textId="77777777" w:rsidR="008009F8" w:rsidRPr="009106C4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30CE6FB4" w14:textId="77777777" w:rsidR="008009F8" w:rsidRPr="009106C4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нестандартной конфигурации.</w:t>
            </w:r>
          </w:p>
        </w:tc>
        <w:tc>
          <w:tcPr>
            <w:tcW w:w="2933" w:type="dxa"/>
            <w:shd w:val="clear" w:color="auto" w:fill="auto"/>
          </w:tcPr>
          <w:p w14:paraId="7AA02B79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009F8" w:rsidRPr="009106C4" w14:paraId="50268F05" w14:textId="77777777" w:rsidTr="00FF1C5B">
        <w:tc>
          <w:tcPr>
            <w:tcW w:w="648" w:type="dxa"/>
            <w:shd w:val="clear" w:color="auto" w:fill="auto"/>
          </w:tcPr>
          <w:p w14:paraId="2E12148C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6AB0106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69530590" w14:textId="77777777" w:rsidR="008009F8" w:rsidRPr="008F564E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 путь к файлу с данными.</w:t>
            </w:r>
          </w:p>
        </w:tc>
        <w:tc>
          <w:tcPr>
            <w:tcW w:w="2933" w:type="dxa"/>
            <w:shd w:val="clear" w:color="auto" w:fill="auto"/>
          </w:tcPr>
          <w:p w14:paraId="310962F8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009F8" w:rsidRPr="009106C4" w14:paraId="099880AB" w14:textId="77777777" w:rsidTr="00FF1C5B">
        <w:tc>
          <w:tcPr>
            <w:tcW w:w="648" w:type="dxa"/>
            <w:shd w:val="clear" w:color="auto" w:fill="auto"/>
          </w:tcPr>
          <w:p w14:paraId="7249A53B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E54B04A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61FBB111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933" w:type="dxa"/>
            <w:shd w:val="clear" w:color="auto" w:fill="auto"/>
          </w:tcPr>
          <w:p w14:paraId="0FC4BD22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009F8" w:rsidRPr="009106C4" w14:paraId="2081187D" w14:textId="77777777" w:rsidTr="00FF1C5B">
        <w:tc>
          <w:tcPr>
            <w:tcW w:w="648" w:type="dxa"/>
            <w:shd w:val="clear" w:color="auto" w:fill="auto"/>
          </w:tcPr>
          <w:p w14:paraId="3A8CE641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A6A260D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6542A3C7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933" w:type="dxa"/>
            <w:shd w:val="clear" w:color="auto" w:fill="auto"/>
          </w:tcPr>
          <w:p w14:paraId="4891E814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009F8" w:rsidRPr="009106C4" w14:paraId="1EA160C3" w14:textId="77777777" w:rsidTr="00FF1C5B">
        <w:tc>
          <w:tcPr>
            <w:tcW w:w="648" w:type="dxa"/>
            <w:shd w:val="clear" w:color="auto" w:fill="auto"/>
          </w:tcPr>
          <w:p w14:paraId="1395495B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12BE8A5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пустым файлом.</w:t>
            </w:r>
          </w:p>
        </w:tc>
        <w:tc>
          <w:tcPr>
            <w:tcW w:w="2463" w:type="dxa"/>
            <w:shd w:val="clear" w:color="auto" w:fill="auto"/>
          </w:tcPr>
          <w:p w14:paraId="6C88F1CF" w14:textId="77777777" w:rsidR="008009F8" w:rsidRPr="002D51C3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Пустой файл с данными.</w:t>
            </w:r>
          </w:p>
        </w:tc>
        <w:tc>
          <w:tcPr>
            <w:tcW w:w="2933" w:type="dxa"/>
            <w:shd w:val="clear" w:color="auto" w:fill="auto"/>
          </w:tcPr>
          <w:p w14:paraId="5CB1734E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009F8" w:rsidRPr="009106C4" w14:paraId="1CFD8435" w14:textId="77777777" w:rsidTr="00FF1C5B">
        <w:tc>
          <w:tcPr>
            <w:tcW w:w="648" w:type="dxa"/>
            <w:shd w:val="clear" w:color="auto" w:fill="auto"/>
          </w:tcPr>
          <w:p w14:paraId="3009E21F" w14:textId="77777777" w:rsidR="008009F8" w:rsidRPr="008171CF" w:rsidRDefault="008009F8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6348B78" w14:textId="77777777" w:rsidR="008009F8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28D723A8" w14:textId="77777777" w:rsidR="008009F8" w:rsidRPr="002D51C3" w:rsidRDefault="008009F8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 с данными.</w:t>
            </w:r>
          </w:p>
        </w:tc>
        <w:tc>
          <w:tcPr>
            <w:tcW w:w="2933" w:type="dxa"/>
            <w:shd w:val="clear" w:color="auto" w:fill="auto"/>
          </w:tcPr>
          <w:p w14:paraId="607FAC2F" w14:textId="77777777" w:rsidR="008009F8" w:rsidRPr="0079427E" w:rsidRDefault="008009F8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6E3880" w:rsidRPr="009106C4" w14:paraId="78B92407" w14:textId="77777777" w:rsidTr="00FF1C5B">
        <w:tc>
          <w:tcPr>
            <w:tcW w:w="648" w:type="dxa"/>
            <w:shd w:val="clear" w:color="auto" w:fill="auto"/>
          </w:tcPr>
          <w:p w14:paraId="66F0554E" w14:textId="77777777" w:rsidR="006E3880" w:rsidRPr="008171CF" w:rsidRDefault="006E3880" w:rsidP="008009F8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D057A29" w14:textId="7F7F2F55" w:rsidR="006E3880" w:rsidRDefault="006E3880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расширенным файлом.</w:t>
            </w:r>
          </w:p>
        </w:tc>
        <w:tc>
          <w:tcPr>
            <w:tcW w:w="2463" w:type="dxa"/>
            <w:shd w:val="clear" w:color="auto" w:fill="auto"/>
          </w:tcPr>
          <w:p w14:paraId="462C5527" w14:textId="7A80AE07" w:rsidR="006E3880" w:rsidRDefault="006E3880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Расширенный файл с данными.</w:t>
            </w:r>
          </w:p>
        </w:tc>
        <w:tc>
          <w:tcPr>
            <w:tcW w:w="2933" w:type="dxa"/>
            <w:shd w:val="clear" w:color="auto" w:fill="auto"/>
          </w:tcPr>
          <w:p w14:paraId="2DCBA657" w14:textId="02DE755A" w:rsidR="006E3880" w:rsidRDefault="006E3880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5BE96CA" w14:textId="77777777" w:rsidR="00FF1C5B" w:rsidRDefault="00FF1C5B" w:rsidP="008009F8">
      <w:pPr>
        <w:pStyle w:val="aa"/>
      </w:pPr>
    </w:p>
    <w:p w14:paraId="6D75391A" w14:textId="01D2F99C" w:rsidR="008009F8" w:rsidRDefault="008009F8" w:rsidP="008009F8">
      <w:pPr>
        <w:pStyle w:val="aa"/>
      </w:pPr>
      <w:r>
        <w:t xml:space="preserve">Результаты тестирования представлены на рисунках </w:t>
      </w:r>
      <w:r w:rsidR="00160623">
        <w:t>15-</w:t>
      </w:r>
      <w:r w:rsidR="00A2667C">
        <w:t>32</w:t>
      </w:r>
      <w:r>
        <w:t>.</w:t>
      </w:r>
    </w:p>
    <w:p w14:paraId="243679A3" w14:textId="77777777" w:rsidR="00A2667C" w:rsidRDefault="00A2667C" w:rsidP="008009F8">
      <w:pPr>
        <w:pStyle w:val="aa"/>
      </w:pPr>
    </w:p>
    <w:p w14:paraId="451C7FAC" w14:textId="77777777" w:rsidR="008009F8" w:rsidRDefault="008009F8" w:rsidP="008009F8">
      <w:pPr>
        <w:pStyle w:val="aa"/>
        <w:keepNext/>
        <w:rPr>
          <w:b/>
          <w:bCs/>
          <w:szCs w:val="28"/>
        </w:rPr>
      </w:pPr>
      <w:r w:rsidRPr="00044505">
        <w:rPr>
          <w:b/>
          <w:bCs/>
        </w:rPr>
        <w:lastRenderedPageBreak/>
        <w:t xml:space="preserve">Тест №1 – </w:t>
      </w:r>
      <w:r w:rsidRPr="00044505">
        <w:rPr>
          <w:b/>
          <w:bCs/>
          <w:szCs w:val="28"/>
        </w:rPr>
        <w:t>Проверка работы компонента со стандартным файлом.</w:t>
      </w:r>
    </w:p>
    <w:p w14:paraId="715AD29B" w14:textId="77777777" w:rsidR="008009F8" w:rsidRDefault="008009F8" w:rsidP="008009F8">
      <w:pPr>
        <w:pStyle w:val="aa"/>
        <w:keepNext/>
        <w:ind w:firstLine="0"/>
        <w:jc w:val="center"/>
        <w:rPr>
          <w:b/>
          <w:bCs/>
          <w:szCs w:val="28"/>
        </w:rPr>
      </w:pPr>
      <w:bookmarkStart w:id="108" w:name="_Hlk121254009"/>
      <w:r w:rsidRPr="003A3B23">
        <w:rPr>
          <w:noProof/>
        </w:rPr>
        <w:drawing>
          <wp:inline distT="0" distB="0" distL="0" distR="0" wp14:anchorId="00341A77" wp14:editId="69E8033F">
            <wp:extent cx="5567298" cy="3581400"/>
            <wp:effectExtent l="19050" t="19050" r="1460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416" cy="358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E7E71" w14:textId="0DF9B132" w:rsidR="008009F8" w:rsidRPr="00C64B23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15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bookmarkEnd w:id="108"/>
    <w:p w14:paraId="125591E4" w14:textId="77777777" w:rsidR="008009F8" w:rsidRPr="00044505" w:rsidRDefault="008009F8" w:rsidP="008009F8">
      <w:pPr>
        <w:pStyle w:val="aa"/>
        <w:keepNext/>
        <w:ind w:firstLine="0"/>
        <w:jc w:val="center"/>
        <w:rPr>
          <w:b/>
          <w:bCs/>
        </w:rPr>
      </w:pPr>
    </w:p>
    <w:p w14:paraId="77CA8D53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77294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4D174B0" wp14:editId="72763BE8">
            <wp:extent cx="5788025" cy="3996243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672" cy="3998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C9D84" w14:textId="5FCA3AA2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16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0353AE3E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C503978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77294E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3CE5276C" wp14:editId="3E2622B1">
            <wp:extent cx="3886742" cy="2695951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9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98C3B" w14:textId="31D730E0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17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07BAE8AC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545A9E6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B11A9">
        <w:rPr>
          <w:noProof/>
        </w:rPr>
        <w:drawing>
          <wp:inline distT="0" distB="0" distL="0" distR="0" wp14:anchorId="580DAC94" wp14:editId="1FA28029">
            <wp:extent cx="5940425" cy="3141980"/>
            <wp:effectExtent l="19050" t="19050" r="22225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396C5" w14:textId="14E22209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18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450C08F0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9BFC550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7F5363">
        <w:rPr>
          <w:noProof/>
        </w:rPr>
        <w:lastRenderedPageBreak/>
        <w:drawing>
          <wp:inline distT="0" distB="0" distL="0" distR="0" wp14:anchorId="381B68EE" wp14:editId="0E95499B">
            <wp:extent cx="5940425" cy="3387090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17E01" w14:textId="412CC2BA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4D4BD497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12771BB" w14:textId="77777777" w:rsidR="008009F8" w:rsidRPr="002960B5" w:rsidRDefault="008009F8" w:rsidP="008009F8">
      <w:pPr>
        <w:pStyle w:val="aa"/>
        <w:keepNext/>
        <w:rPr>
          <w:b/>
          <w:bCs/>
        </w:rPr>
      </w:pPr>
      <w:r w:rsidRPr="002960B5">
        <w:rPr>
          <w:b/>
          <w:bCs/>
        </w:rPr>
        <w:t xml:space="preserve">Тест №2 - </w:t>
      </w:r>
      <w:r w:rsidRPr="002960B5">
        <w:rPr>
          <w:b/>
          <w:bCs/>
          <w:szCs w:val="28"/>
        </w:rPr>
        <w:t>Проверка работы компонента с файлом нестандартной конфигурации.</w:t>
      </w:r>
    </w:p>
    <w:p w14:paraId="1142FAB6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462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0357C4E" wp14:editId="6EEE6A44">
            <wp:extent cx="5019675" cy="3751208"/>
            <wp:effectExtent l="19050" t="19050" r="952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4050" cy="375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8E19F" w14:textId="29739CBA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20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711471DE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8613B13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462C6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B6F99CE" wp14:editId="136C4B48">
            <wp:extent cx="3943900" cy="2743583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4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41143" w14:textId="79C86243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176E90C4" w14:textId="77777777" w:rsidR="00160623" w:rsidRDefault="00160623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3B6E425" w14:textId="77777777" w:rsidR="008009F8" w:rsidRPr="00D96A75" w:rsidRDefault="008009F8" w:rsidP="008009F8">
      <w:pPr>
        <w:pStyle w:val="aa"/>
        <w:keepNext/>
        <w:rPr>
          <w:b/>
          <w:bCs/>
        </w:rPr>
      </w:pPr>
      <w:r w:rsidRPr="00D96A75">
        <w:rPr>
          <w:b/>
          <w:bCs/>
        </w:rPr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2A5B511C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462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3C90BBA9" wp14:editId="0C104A43">
            <wp:extent cx="3286125" cy="2323362"/>
            <wp:effectExtent l="19050" t="19050" r="952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2013" cy="232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367B5" w14:textId="36325138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0EE37A4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DD93A7D" w14:textId="77777777" w:rsidR="008009F8" w:rsidRPr="00A62A36" w:rsidRDefault="008009F8" w:rsidP="008009F8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31A591D2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462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C06E17E" wp14:editId="2D052E8F">
            <wp:extent cx="2895600" cy="1988968"/>
            <wp:effectExtent l="19050" t="19050" r="1905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8572" cy="1991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7F8E9" w14:textId="00C51D53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374D164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391E5DB" w14:textId="77777777" w:rsidR="008009F8" w:rsidRPr="00BA395E" w:rsidRDefault="008009F8" w:rsidP="008009F8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t>Тест №5 – Проверка работы компонента с файлом нестандартного для приложения компонента.</w:t>
      </w:r>
    </w:p>
    <w:p w14:paraId="6F2BFE90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462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D788D2A" wp14:editId="64CC2958">
            <wp:extent cx="5940425" cy="1057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BC2" w14:textId="7ACCF678" w:rsidR="008009F8" w:rsidRPr="00361621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5C828540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63ED5CC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C45F62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75B11CE" wp14:editId="4BC6B07A">
            <wp:extent cx="3896269" cy="2705478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CBC05" w14:textId="1283BAC4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2EE5B52E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D646361" w14:textId="77777777" w:rsidR="008009F8" w:rsidRPr="00072CCC" w:rsidRDefault="008009F8" w:rsidP="008009F8">
      <w:pPr>
        <w:pStyle w:val="aa"/>
        <w:rPr>
          <w:b/>
          <w:bCs/>
        </w:rPr>
      </w:pPr>
      <w:r w:rsidRPr="00072CCC">
        <w:rPr>
          <w:b/>
          <w:bCs/>
        </w:rPr>
        <w:t xml:space="preserve">Тест №6 – </w:t>
      </w:r>
      <w:r w:rsidRPr="00072CCC">
        <w:rPr>
          <w:b/>
          <w:bCs/>
          <w:szCs w:val="28"/>
        </w:rPr>
        <w:t>Проверка работы компонента с пустым файло</w:t>
      </w:r>
      <w:r>
        <w:rPr>
          <w:b/>
          <w:bCs/>
          <w:szCs w:val="28"/>
        </w:rPr>
        <w:t>м</w:t>
      </w:r>
      <w:r w:rsidRPr="00072CCC">
        <w:rPr>
          <w:b/>
          <w:bCs/>
          <w:szCs w:val="28"/>
        </w:rPr>
        <w:t>.</w:t>
      </w:r>
    </w:p>
    <w:p w14:paraId="4F454685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7E135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06D0B58" wp14:editId="1258EC57">
            <wp:extent cx="4534533" cy="2629267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2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44B1" w14:textId="5DE066B0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71EB151C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295D911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7E135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786F7003" wp14:editId="66291BF2">
            <wp:extent cx="3549650" cy="2457450"/>
            <wp:effectExtent l="19050" t="19050" r="1270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3595" cy="2460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551CB" w14:textId="191E9A0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2C0FB2D0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14B95C6" w14:textId="77777777" w:rsidR="008009F8" w:rsidRPr="008E72A8" w:rsidRDefault="008009F8" w:rsidP="008009F8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7BBDC051" w14:textId="77777777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96F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22212AA" wp14:editId="136A7A33">
            <wp:extent cx="3343274" cy="23330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1090" cy="23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924" w14:textId="5F607133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160623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2BA1FB58" w14:textId="5B6DE471" w:rsidR="008009F8" w:rsidRDefault="008009F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72701E5" w14:textId="59C53CCE" w:rsidR="002F60C8" w:rsidRPr="002F60C8" w:rsidRDefault="002F60C8" w:rsidP="00F771D2">
      <w:pPr>
        <w:pStyle w:val="aa"/>
        <w:keepNext/>
        <w:rPr>
          <w:b/>
          <w:bCs/>
        </w:rPr>
      </w:pPr>
      <w:r w:rsidRPr="002F60C8">
        <w:rPr>
          <w:b/>
          <w:bCs/>
        </w:rPr>
        <w:lastRenderedPageBreak/>
        <w:t xml:space="preserve">Тест №8 – </w:t>
      </w:r>
      <w:r w:rsidRPr="002F60C8">
        <w:rPr>
          <w:b/>
          <w:bCs/>
          <w:szCs w:val="28"/>
        </w:rPr>
        <w:t>Проверка работы компонента с расширенным файлом.</w:t>
      </w:r>
    </w:p>
    <w:p w14:paraId="362EEE28" w14:textId="77191224" w:rsidR="002F60C8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57355">
        <w:rPr>
          <w:noProof/>
        </w:rPr>
        <w:drawing>
          <wp:inline distT="0" distB="0" distL="0" distR="0" wp14:anchorId="17D9F128" wp14:editId="5195450D">
            <wp:extent cx="4729142" cy="3156974"/>
            <wp:effectExtent l="19050" t="19050" r="14605" b="247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0259" cy="316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E0AD0" w14:textId="3BC719CC" w:rsidR="00F771D2" w:rsidRDefault="00F771D2" w:rsidP="00F771D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 2</w:t>
      </w:r>
      <w:r>
        <w:rPr>
          <w:rFonts w:ascii="Times New Roman CYR" w:hAnsi="Times New Roman CYR" w:cs="Times New Roman CYR"/>
          <w:sz w:val="28"/>
          <w:szCs w:val="28"/>
        </w:rPr>
        <w:t>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 w:rsidRPr="00F771D2">
        <w:rPr>
          <w:rFonts w:ascii="Times New Roman CYR" w:hAnsi="Times New Roman CYR" w:cs="Times New Roman CYR"/>
          <w:sz w:val="28"/>
          <w:szCs w:val="28"/>
        </w:rPr>
        <w:t>Обновленная диаграмма</w:t>
      </w:r>
    </w:p>
    <w:p w14:paraId="291AD63F" w14:textId="60357077" w:rsidR="00F771D2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D2863DD" w14:textId="7D4AB21C" w:rsidR="00F771D2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F21D6">
        <w:rPr>
          <w:noProof/>
        </w:rPr>
        <w:drawing>
          <wp:inline distT="0" distB="0" distL="0" distR="0" wp14:anchorId="359FE8BD" wp14:editId="74BC5671">
            <wp:extent cx="4714503" cy="4581525"/>
            <wp:effectExtent l="19050" t="19050" r="1016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0637"/>
                    <a:stretch/>
                  </pic:blipFill>
                  <pic:spPr bwMode="auto">
                    <a:xfrm>
                      <a:off x="0" y="0"/>
                      <a:ext cx="4714503" cy="458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55143" w14:textId="6ED74FAD" w:rsidR="00F771D2" w:rsidRDefault="00F771D2" w:rsidP="00F771D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sz w:val="28"/>
          <w:szCs w:val="28"/>
        </w:rPr>
        <w:t>30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 w:rsidRPr="00F771D2">
        <w:rPr>
          <w:rFonts w:ascii="Times New Roman CYR" w:hAnsi="Times New Roman CYR" w:cs="Times New Roman CYR"/>
          <w:sz w:val="28"/>
          <w:szCs w:val="28"/>
        </w:rPr>
        <w:t>Обновленный структурный файл</w:t>
      </w:r>
    </w:p>
    <w:p w14:paraId="42BFF529" w14:textId="592CF3AB" w:rsidR="00F771D2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C8CD5CB" w14:textId="63F87C13" w:rsidR="00F771D2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6257F">
        <w:rPr>
          <w:noProof/>
        </w:rPr>
        <w:lastRenderedPageBreak/>
        <w:drawing>
          <wp:inline distT="0" distB="0" distL="0" distR="0" wp14:anchorId="4EBCE0C2" wp14:editId="50A26A61">
            <wp:extent cx="4996337" cy="2457311"/>
            <wp:effectExtent l="19050" t="19050" r="13970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8437" cy="2463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0C1AE" w14:textId="24B3CE18" w:rsidR="00F771D2" w:rsidRDefault="00F771D2" w:rsidP="00F771D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 3</w:t>
      </w:r>
      <w:r>
        <w:rPr>
          <w:rFonts w:ascii="Times New Roman CYR" w:hAnsi="Times New Roman CYR" w:cs="Times New Roman CYR"/>
          <w:sz w:val="28"/>
          <w:szCs w:val="28"/>
        </w:rPr>
        <w:t>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Добавленный класс</w:t>
      </w:r>
    </w:p>
    <w:p w14:paraId="7BA45172" w14:textId="01D7DB7E" w:rsidR="002F60C8" w:rsidRDefault="002F60C8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10C127E" w14:textId="5D30FB06" w:rsidR="00F771D2" w:rsidRDefault="003078FF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6257F">
        <w:rPr>
          <w:noProof/>
        </w:rPr>
        <w:drawing>
          <wp:inline distT="0" distB="0" distL="0" distR="0" wp14:anchorId="3B1B0460" wp14:editId="722838CC">
            <wp:extent cx="4741018" cy="3076721"/>
            <wp:effectExtent l="19050" t="19050" r="2159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0010" cy="3082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C9F8A" w14:textId="7EF741B9" w:rsidR="003078FF" w:rsidRDefault="003078FF" w:rsidP="003078F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 3</w:t>
      </w:r>
      <w:r>
        <w:rPr>
          <w:rFonts w:ascii="Times New Roman CYR" w:hAnsi="Times New Roman CYR" w:cs="Times New Roman CYR"/>
          <w:sz w:val="28"/>
          <w:szCs w:val="28"/>
        </w:rPr>
        <w:t>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Связь добавленного класса</w:t>
      </w:r>
    </w:p>
    <w:p w14:paraId="23B0520B" w14:textId="77777777" w:rsidR="00F771D2" w:rsidRPr="00166E13" w:rsidRDefault="00F771D2" w:rsidP="008009F8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52DDB26" w14:textId="11D7AE20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39D2338" w14:textId="77777777" w:rsidR="003047B9" w:rsidRPr="00957EBF" w:rsidRDefault="003047B9" w:rsidP="003047B9">
      <w:pPr>
        <w:pStyle w:val="12"/>
        <w:ind w:firstLine="0"/>
        <w:jc w:val="center"/>
      </w:pPr>
      <w:bookmarkStart w:id="109" w:name="_Toc460918504"/>
      <w:bookmarkStart w:id="110" w:name="_Toc18609401"/>
      <w:bookmarkStart w:id="111" w:name="_Toc121483599"/>
      <w:r w:rsidRPr="00957EBF">
        <w:lastRenderedPageBreak/>
        <w:t>Заключение</w:t>
      </w:r>
      <w:bookmarkEnd w:id="109"/>
      <w:bookmarkEnd w:id="110"/>
      <w:bookmarkEnd w:id="111"/>
    </w:p>
    <w:p w14:paraId="7E5CF9C0" w14:textId="77777777" w:rsidR="003047B9" w:rsidRDefault="003047B9" w:rsidP="003047B9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5A423F">
        <w:t>SWRL</w:t>
      </w:r>
      <w:r>
        <w:t xml:space="preserve"> в формат редактора баз знаний </w:t>
      </w:r>
      <w:r>
        <w:rPr>
          <w:lang w:val="en-US"/>
        </w:rPr>
        <w:t>EKB</w:t>
      </w:r>
      <w:r>
        <w:t>.</w:t>
      </w:r>
    </w:p>
    <w:p w14:paraId="4FE635DB" w14:textId="77777777" w:rsidR="003047B9" w:rsidRDefault="003047B9" w:rsidP="003047B9">
      <w:pPr>
        <w:pStyle w:val="aa"/>
      </w:pPr>
      <w:r>
        <w:t xml:space="preserve"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</w:t>
      </w:r>
      <w:proofErr w:type="spellStart"/>
      <w:r>
        <w:t>Ганта</w:t>
      </w:r>
      <w:proofErr w:type="spellEnd"/>
      <w:r>
        <w:t>.</w:t>
      </w:r>
    </w:p>
    <w:p w14:paraId="4DACFD2E" w14:textId="77777777" w:rsidR="003047B9" w:rsidRDefault="003047B9" w:rsidP="003047B9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0079B9C3" w14:textId="77777777" w:rsidR="003047B9" w:rsidRDefault="003047B9" w:rsidP="003047B9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58D81E78" w14:textId="77777777" w:rsidR="003047B9" w:rsidRDefault="003047B9" w:rsidP="003047B9">
      <w:pPr>
        <w:pStyle w:val="aa"/>
        <w:numPr>
          <w:ilvl w:val="0"/>
          <w:numId w:val="33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7615B703" w14:textId="77777777" w:rsidR="003047B9" w:rsidRDefault="003047B9" w:rsidP="003047B9">
      <w:pPr>
        <w:pStyle w:val="aa"/>
        <w:numPr>
          <w:ilvl w:val="0"/>
          <w:numId w:val="33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3A1AD617" w14:textId="77777777" w:rsidR="003047B9" w:rsidRDefault="003047B9" w:rsidP="003047B9">
      <w:pPr>
        <w:pStyle w:val="aa"/>
        <w:numPr>
          <w:ilvl w:val="0"/>
          <w:numId w:val="33"/>
        </w:numPr>
        <w:ind w:left="0" w:firstLine="709"/>
      </w:pPr>
      <w:r>
        <w:t>Разработана системная диаграмма последовательности действий.</w:t>
      </w:r>
    </w:p>
    <w:p w14:paraId="32940EB1" w14:textId="77777777" w:rsidR="003047B9" w:rsidRPr="00957EBF" w:rsidRDefault="003047B9" w:rsidP="003047B9">
      <w:pPr>
        <w:widowControl w:val="0"/>
        <w:numPr>
          <w:ilvl w:val="0"/>
          <w:numId w:val="33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5046A13" w14:textId="77777777" w:rsidR="003047B9" w:rsidRDefault="003047B9" w:rsidP="003047B9">
      <w:pPr>
        <w:widowControl w:val="0"/>
        <w:numPr>
          <w:ilvl w:val="0"/>
          <w:numId w:val="33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45664992" w14:textId="77777777" w:rsidR="003047B9" w:rsidRDefault="003047B9" w:rsidP="003047B9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1A3FAA77" w14:textId="00214AD2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0CA18A38" w14:textId="77777777" w:rsidR="003047B9" w:rsidRPr="00957EBF" w:rsidRDefault="003047B9" w:rsidP="003047B9">
      <w:pPr>
        <w:pStyle w:val="12"/>
        <w:ind w:firstLine="0"/>
        <w:jc w:val="center"/>
      </w:pPr>
      <w:bookmarkStart w:id="112" w:name="_Toc379672207"/>
      <w:bookmarkStart w:id="113" w:name="_Toc404780356"/>
      <w:bookmarkStart w:id="114" w:name="_Toc406411882"/>
      <w:bookmarkStart w:id="115" w:name="_Toc413833818"/>
      <w:bookmarkStart w:id="116" w:name="_Toc460918505"/>
      <w:bookmarkStart w:id="117" w:name="_Toc18609402"/>
      <w:bookmarkStart w:id="118" w:name="_Toc121404396"/>
      <w:bookmarkStart w:id="119" w:name="_Toc121483600"/>
      <w:r w:rsidRPr="00957EBF">
        <w:lastRenderedPageBreak/>
        <w:t>Список использованных источников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2C404A28" w14:textId="77777777" w:rsidR="003047B9" w:rsidRPr="00957EBF" w:rsidRDefault="003047B9" w:rsidP="003047B9">
      <w:pPr>
        <w:pStyle w:val="14"/>
        <w:numPr>
          <w:ilvl w:val="0"/>
          <w:numId w:val="35"/>
        </w:numPr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957EBF">
        <w:rPr>
          <w:sz w:val="28"/>
          <w:szCs w:val="28"/>
        </w:rPr>
        <w:t>Гутгарц</w:t>
      </w:r>
      <w:proofErr w:type="spellEnd"/>
      <w:r w:rsidRPr="00957EBF">
        <w:rPr>
          <w:sz w:val="28"/>
          <w:szCs w:val="28"/>
        </w:rPr>
        <w:t xml:space="preserve">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proofErr w:type="spellStart"/>
      <w:r>
        <w:rPr>
          <w:sz w:val="28"/>
          <w:szCs w:val="28"/>
        </w:rPr>
        <w:t>ИрГТУ</w:t>
      </w:r>
      <w:proofErr w:type="spellEnd"/>
      <w:r w:rsidRPr="00957EBF">
        <w:rPr>
          <w:sz w:val="28"/>
          <w:szCs w:val="28"/>
        </w:rPr>
        <w:t>, 2010. 57 с.</w:t>
      </w:r>
    </w:p>
    <w:p w14:paraId="3969A2C5" w14:textId="77777777" w:rsidR="003047B9" w:rsidRPr="00957EBF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249628EC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2FACB8E8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proofErr w:type="spellStart"/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</w:t>
      </w:r>
      <w:proofErr w:type="spellStart"/>
      <w:r w:rsidRPr="008E0B3F">
        <w:rPr>
          <w:rFonts w:ascii="Times New Roman" w:hAnsi="Times New Roman"/>
          <w:bCs/>
          <w:color w:val="000000"/>
          <w:szCs w:val="28"/>
          <w:lang w:val="en-US"/>
        </w:rPr>
        <w:t>RationalRose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103E6796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518AE06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5ED8EF6C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18401988" w14:textId="10815FDC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1A2263DF" w14:textId="77777777" w:rsidR="003047B9" w:rsidRPr="00957EBF" w:rsidRDefault="003047B9" w:rsidP="003047B9">
      <w:pPr>
        <w:pStyle w:val="12"/>
        <w:ind w:firstLine="0"/>
        <w:jc w:val="center"/>
      </w:pPr>
      <w:bookmarkStart w:id="120" w:name="_Toc460918506"/>
      <w:bookmarkStart w:id="121" w:name="_Toc18609403"/>
      <w:bookmarkStart w:id="122" w:name="_Toc121404397"/>
      <w:bookmarkStart w:id="123" w:name="_Toc121483601"/>
      <w:r w:rsidRPr="00957EBF">
        <w:lastRenderedPageBreak/>
        <w:t>Приложение</w:t>
      </w:r>
      <w:bookmarkEnd w:id="120"/>
      <w:r w:rsidRPr="00957EBF">
        <w:t xml:space="preserve"> А</w:t>
      </w:r>
      <w:bookmarkEnd w:id="121"/>
      <w:bookmarkEnd w:id="122"/>
      <w:bookmarkEnd w:id="123"/>
    </w:p>
    <w:p w14:paraId="345E1125" w14:textId="77777777" w:rsidR="003047B9" w:rsidRDefault="003047B9" w:rsidP="003047B9">
      <w:pPr>
        <w:pStyle w:val="23"/>
        <w:ind w:firstLine="0"/>
        <w:jc w:val="center"/>
      </w:pPr>
      <w:bookmarkStart w:id="124" w:name="_Toc121404398"/>
      <w:bookmarkStart w:id="125" w:name="_Toc121483602"/>
      <w:r>
        <w:t>Фрагмент сгенерированной документации</w:t>
      </w:r>
      <w:bookmarkEnd w:id="124"/>
      <w:bookmarkEnd w:id="125"/>
    </w:p>
    <w:p w14:paraId="0ABD9C9D" w14:textId="77777777" w:rsidR="00776107" w:rsidRPr="005164A8" w:rsidRDefault="00776107" w:rsidP="00776107">
      <w:pPr>
        <w:rPr>
          <w:b/>
          <w:bCs/>
        </w:rPr>
      </w:pPr>
      <w:r w:rsidRPr="005164A8">
        <w:rPr>
          <w:b/>
          <w:bCs/>
        </w:rPr>
        <w:t>Пользователь</w:t>
      </w:r>
    </w:p>
    <w:p w14:paraId="272DEE4E" w14:textId="77777777" w:rsidR="00776107" w:rsidRPr="005164A8" w:rsidRDefault="00776107" w:rsidP="00776107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Actor</w:t>
      </w:r>
      <w:r w:rsidRPr="005164A8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5164A8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5164A8">
        <w:rPr>
          <w:rStyle w:val="Italics"/>
          <w:rFonts w:eastAsia="Times New Roman" w:cs="Arial"/>
          <w:iCs w:val="0"/>
          <w:color w:val="000000"/>
          <w:szCs w:val="24"/>
        </w:rPr>
        <w:t xml:space="preserve"> 'Диаграмма последовательностей -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Copy</w:t>
      </w:r>
      <w:r w:rsidRPr="005164A8">
        <w:rPr>
          <w:rStyle w:val="Italics"/>
          <w:rFonts w:eastAsia="Times New Roman" w:cs="Arial"/>
          <w:iCs w:val="0"/>
          <w:color w:val="000000"/>
          <w:szCs w:val="24"/>
        </w:rPr>
        <w:t>'</w:t>
      </w:r>
    </w:p>
    <w:p w14:paraId="281BF3D0" w14:textId="77777777" w:rsidR="00776107" w:rsidRPr="005164A8" w:rsidRDefault="00776107" w:rsidP="00776107">
      <w:pPr>
        <w:pStyle w:val="Notes"/>
        <w:rPr>
          <w:rFonts w:eastAsia="Times New Roman" w:cs="Arial"/>
          <w:szCs w:val="24"/>
        </w:rPr>
      </w:pPr>
    </w:p>
    <w:p w14:paraId="5365455B" w14:textId="77777777" w:rsidR="00776107" w:rsidRDefault="00776107" w:rsidP="00776107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Пользователь</w:t>
      </w:r>
    </w:p>
    <w:p w14:paraId="6F22A93E" w14:textId="77777777" w:rsidR="00776107" w:rsidRDefault="00776107" w:rsidP="00776107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1FC3B306" w14:textId="77777777" w:rsidR="00776107" w:rsidRDefault="00776107" w:rsidP="00776107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31B7BEA1" w14:textId="77777777" w:rsidR="00776107" w:rsidRDefault="00776107" w:rsidP="00776107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76107" w14:paraId="63FB2D0B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118EAF8" w14:textId="77777777" w:rsidR="00776107" w:rsidRDefault="00776107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76107" w:rsidRPr="005164A8" w14:paraId="26960501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FBF010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Name</w:t>
            </w:r>
            <w:r w:rsidRPr="005164A8">
              <w:rPr>
                <w:rStyle w:val="TableFieldLabel"/>
                <w:rFonts w:eastAsia="Times New Roman" w:cs="Arial"/>
                <w:szCs w:val="24"/>
              </w:rPr>
              <w:t xml:space="preserve">:  </w:t>
            </w:r>
            <w:r w:rsidRPr="005164A8">
              <w:rPr>
                <w:rFonts w:eastAsia="Times New Roman" w:cs="Arial"/>
                <w:color w:val="000000"/>
                <w:szCs w:val="24"/>
              </w:rPr>
              <w:t>Запустить механизм выбора файла</w:t>
            </w:r>
          </w:p>
          <w:p w14:paraId="1D357353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FA1BEED" wp14:editId="5B267C5D">
                  <wp:extent cx="114300" cy="1143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Пользователь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Программный компонент</w:t>
            </w:r>
          </w:p>
        </w:tc>
      </w:tr>
      <w:tr w:rsidR="00776107" w:rsidRPr="005164A8" w14:paraId="2E09E01F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44AC6A3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Name</w:t>
            </w:r>
            <w:r w:rsidRPr="005164A8">
              <w:rPr>
                <w:rStyle w:val="TableFieldLabel"/>
                <w:rFonts w:eastAsia="Times New Roman" w:cs="Arial"/>
                <w:szCs w:val="24"/>
              </w:rPr>
              <w:t xml:space="preserve">:  </w:t>
            </w:r>
            <w:r w:rsidRPr="005164A8">
              <w:rPr>
                <w:rFonts w:eastAsia="Times New Roman" w:cs="Arial"/>
                <w:color w:val="000000"/>
                <w:szCs w:val="24"/>
              </w:rPr>
              <w:t>Запустить механизм выбора директории</w:t>
            </w:r>
          </w:p>
          <w:p w14:paraId="23B33BCD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E7DD5B2" wp14:editId="6C7C0CAA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Пользователь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Программный компонент</w:t>
            </w:r>
          </w:p>
        </w:tc>
      </w:tr>
      <w:tr w:rsidR="00776107" w:rsidRPr="005164A8" w14:paraId="2D46F857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BE7C506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Name</w:t>
            </w:r>
            <w:r w:rsidRPr="005164A8">
              <w:rPr>
                <w:rStyle w:val="TableFieldLabel"/>
                <w:rFonts w:eastAsia="Times New Roman" w:cs="Arial"/>
                <w:szCs w:val="24"/>
              </w:rPr>
              <w:t xml:space="preserve">:  </w:t>
            </w:r>
            <w:r w:rsidRPr="005164A8">
              <w:rPr>
                <w:rFonts w:eastAsia="Times New Roman" w:cs="Arial"/>
                <w:color w:val="000000"/>
                <w:szCs w:val="24"/>
              </w:rPr>
              <w:t>Выбрать необходимую директорию</w:t>
            </w:r>
          </w:p>
          <w:p w14:paraId="157E6720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FED176" wp14:editId="63B697DF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Пользователь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Программный компонент</w:t>
            </w:r>
          </w:p>
        </w:tc>
      </w:tr>
      <w:tr w:rsidR="00776107" w:rsidRPr="005164A8" w14:paraId="3D85A4A2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6B1E08C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Name</w:t>
            </w:r>
            <w:r w:rsidRPr="005164A8">
              <w:rPr>
                <w:rStyle w:val="TableFieldLabel"/>
                <w:rFonts w:eastAsia="Times New Roman" w:cs="Arial"/>
                <w:szCs w:val="24"/>
              </w:rPr>
              <w:t xml:space="preserve">:  </w:t>
            </w:r>
            <w:r w:rsidRPr="005164A8">
              <w:rPr>
                <w:rFonts w:eastAsia="Times New Roman" w:cs="Arial"/>
                <w:color w:val="000000"/>
                <w:szCs w:val="24"/>
              </w:rPr>
              <w:t>Запустить механизм конвертации файла</w:t>
            </w:r>
          </w:p>
          <w:p w14:paraId="41002484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EED3787" wp14:editId="1D781701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Пользователь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Программный компонент</w:t>
            </w:r>
          </w:p>
        </w:tc>
      </w:tr>
      <w:tr w:rsidR="00776107" w:rsidRPr="005164A8" w14:paraId="66DDA221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B09BC09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Name</w:t>
            </w:r>
            <w:r w:rsidRPr="005164A8">
              <w:rPr>
                <w:rStyle w:val="TableFieldLabel"/>
                <w:rFonts w:eastAsia="Times New Roman" w:cs="Arial"/>
                <w:szCs w:val="24"/>
              </w:rPr>
              <w:t xml:space="preserve">:  </w:t>
            </w:r>
            <w:r w:rsidRPr="005164A8">
              <w:rPr>
                <w:rFonts w:eastAsia="Times New Roman" w:cs="Arial"/>
                <w:color w:val="000000"/>
                <w:szCs w:val="24"/>
              </w:rPr>
              <w:t>Выбрать необходимый файл</w:t>
            </w:r>
          </w:p>
          <w:p w14:paraId="4F7F6F4C" w14:textId="77777777" w:rsidR="00776107" w:rsidRPr="005164A8" w:rsidRDefault="00776107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31736A4" wp14:editId="4C97EAAC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Пользователь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5164A8">
              <w:rPr>
                <w:rFonts w:eastAsia="Times New Roman" w:cs="Arial"/>
                <w:color w:val="000000"/>
                <w:szCs w:val="24"/>
              </w:rPr>
              <w:t xml:space="preserve">  Программный компонент</w:t>
            </w:r>
          </w:p>
        </w:tc>
      </w:tr>
    </w:tbl>
    <w:p w14:paraId="4E47234F" w14:textId="184D074A" w:rsidR="00035CCA" w:rsidRDefault="00035CCA" w:rsidP="008557D3">
      <w:pPr>
        <w:pStyle w:val="aa"/>
        <w:rPr>
          <w:rFonts w:eastAsiaTheme="minorHAnsi"/>
          <w:lang w:eastAsia="en-US"/>
        </w:rPr>
      </w:pPr>
    </w:p>
    <w:p w14:paraId="5E1D6D56" w14:textId="77777777" w:rsidR="00035CCA" w:rsidRDefault="00035CCA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76F7B7A4" w14:textId="062C38E4" w:rsidR="008557D3" w:rsidRPr="00035CCA" w:rsidRDefault="00035CCA" w:rsidP="00035CCA">
      <w:pPr>
        <w:pStyle w:val="12"/>
        <w:ind w:firstLine="0"/>
        <w:jc w:val="center"/>
      </w:pPr>
      <w:bookmarkStart w:id="126" w:name="_Toc121483603"/>
      <w:r w:rsidRPr="00957EBF">
        <w:lastRenderedPageBreak/>
        <w:t xml:space="preserve">Приложение </w:t>
      </w:r>
      <w:r>
        <w:t>Б</w:t>
      </w:r>
      <w:bookmarkEnd w:id="126"/>
    </w:p>
    <w:p w14:paraId="2F5E09CE" w14:textId="77777777" w:rsidR="00776107" w:rsidRPr="002E6EF0" w:rsidRDefault="00776107" w:rsidP="00776107">
      <w:pPr>
        <w:pStyle w:val="23"/>
        <w:ind w:firstLine="0"/>
        <w:jc w:val="center"/>
        <w:rPr>
          <w:lang w:val="en-US"/>
        </w:rPr>
      </w:pPr>
      <w:bookmarkStart w:id="127" w:name="_Toc121404399"/>
      <w:bookmarkStart w:id="128" w:name="_Toc121483604"/>
      <w:r w:rsidRPr="00957EBF">
        <w:t>Листинг</w:t>
      </w:r>
      <w:r w:rsidRPr="002E6EF0">
        <w:rPr>
          <w:lang w:val="en-US"/>
        </w:rPr>
        <w:t xml:space="preserve"> </w:t>
      </w:r>
      <w:r w:rsidRPr="00957EBF">
        <w:t>программы</w:t>
      </w:r>
      <w:bookmarkEnd w:id="127"/>
      <w:bookmarkEnd w:id="128"/>
    </w:p>
    <w:p w14:paraId="1745C0AB" w14:textId="7E2272D4" w:rsidR="00776107" w:rsidRPr="00BE381C" w:rsidRDefault="00EA05C8" w:rsidP="008557D3">
      <w:pPr>
        <w:pStyle w:val="aa"/>
        <w:rPr>
          <w:rFonts w:eastAsiaTheme="minorHAnsi"/>
          <w:b/>
          <w:bCs/>
          <w:lang w:val="en-US" w:eastAsia="en-US"/>
        </w:rPr>
      </w:pPr>
      <w:r w:rsidRPr="00EA05C8">
        <w:rPr>
          <w:rFonts w:eastAsiaTheme="minorHAnsi"/>
          <w:b/>
          <w:bCs/>
          <w:lang w:eastAsia="en-US"/>
        </w:rPr>
        <w:t>Класс</w:t>
      </w:r>
      <w:r w:rsidRPr="00BE381C">
        <w:rPr>
          <w:rFonts w:eastAsiaTheme="minorHAnsi"/>
          <w:b/>
          <w:bCs/>
          <w:lang w:val="en-US" w:eastAsia="en-US"/>
        </w:rPr>
        <w:t xml:space="preserve"> </w:t>
      </w:r>
      <w:r w:rsidRPr="00EA05C8">
        <w:rPr>
          <w:rFonts w:eastAsiaTheme="minorHAnsi"/>
          <w:b/>
          <w:bCs/>
          <w:lang w:val="en-US" w:eastAsia="en-US"/>
        </w:rPr>
        <w:t>Form1</w:t>
      </w:r>
    </w:p>
    <w:p w14:paraId="6E78190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public partial class Form1 : Form</w:t>
      </w:r>
    </w:p>
    <w:p w14:paraId="106502E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{</w:t>
      </w:r>
    </w:p>
    <w:p w14:paraId="0E2C236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string filename; //Путь к файлу</w:t>
      </w:r>
    </w:p>
    <w:p w14:paraId="4E5783C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pathToDid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Путь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к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директории</w:t>
      </w:r>
      <w:proofErr w:type="spellEnd"/>
    </w:p>
    <w:p w14:paraId="0E6672A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0B4A68D0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bool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status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false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14:paraId="40A3A0BF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605A872B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//Листы объектов классов</w:t>
      </w:r>
    </w:p>
    <w:p w14:paraId="0C0056E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List&lt;SWRL&gt;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412FDC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List&lt;Association&gt; associations;</w:t>
      </w:r>
    </w:p>
    <w:p w14:paraId="679E08D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Form1()</w:t>
      </w:r>
    </w:p>
    <w:p w14:paraId="34C6FD1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0E96B3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25C439B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openFileDialog1.Filter = 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owl (*.owl)|*.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owl|All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files(*.*)|*.*"; //Фильтр файлов</w:t>
      </w:r>
    </w:p>
    <w:p w14:paraId="73E5DAB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convertBtn.Enabled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false;</w:t>
      </w:r>
    </w:p>
    <w:p w14:paraId="5403BCA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E68179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List&lt;SWRL&gt;();</w:t>
      </w:r>
    </w:p>
    <w:p w14:paraId="6A5D26E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associations = new List&lt;Association&gt;();</w:t>
      </w:r>
    </w:p>
    <w:p w14:paraId="12A9AD0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1260BCB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4348F0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fileBtn_Click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(object sender,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EventArgs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e) //Слушатель кнопки выбора файла</w:t>
      </w:r>
    </w:p>
    <w:p w14:paraId="0F5FAB2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6435C61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if (openFileDialog1.ShowDialog() ==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DialogResult.Cancel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</w:t>
      </w:r>
    </w:p>
    <w:p w14:paraId="7DFC5E4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55B9BD6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fileLbl.Text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Ошибка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загрузки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файла!";</w:t>
      </w:r>
    </w:p>
    <w:p w14:paraId="51A4231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fileLbl.ForeColor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Color.Red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0E3CB5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filename = null;</w:t>
      </w:r>
    </w:p>
    <w:p w14:paraId="5DFC2D6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2E66CB1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else</w:t>
      </w:r>
    </w:p>
    <w:p w14:paraId="388A292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275A1B1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// получаем выбранный файл</w:t>
      </w:r>
    </w:p>
    <w:p w14:paraId="46CEB56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filename = openFileDialog1.FileName;</w:t>
      </w:r>
    </w:p>
    <w:p w14:paraId="0311D4B0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fileLbl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Text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"Файл успешно загружен";</w:t>
      </w:r>
    </w:p>
    <w:p w14:paraId="5E19141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fileLbl.ForeColor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Color.Green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32594E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3CD14E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7DA8300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checkToReady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3848217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4237A0E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B238D6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saveBtn_Click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(object sender,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EventArgs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e) //Слушатель кнопки выбора директории</w:t>
      </w:r>
    </w:p>
    <w:p w14:paraId="4DF3EAE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218774F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FolderBrowserDialog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FBD = new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FolderBrowserDialog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649EE16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FBD.ShowNewFolderButton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false;</w:t>
      </w:r>
    </w:p>
    <w:p w14:paraId="3E3AE73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if 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FBD.ShowDialog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() ==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DialogResult.OK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</w:t>
      </w:r>
    </w:p>
    <w:p w14:paraId="74C41F69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{</w:t>
      </w:r>
    </w:p>
    <w:p w14:paraId="22F5EC78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saveLbl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Text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"Директория для \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\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сохранения успешно выбрана!";</w:t>
      </w:r>
    </w:p>
    <w:p w14:paraId="4F7D6BA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saveLbl.ForeColor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Color.Green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998622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pathToDid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FBD.SelectedPath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5FB3723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14:paraId="117EE494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else</w:t>
      </w:r>
    </w:p>
    <w:p w14:paraId="4C13B158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{</w:t>
      </w:r>
    </w:p>
    <w:p w14:paraId="2A8763EC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saveLbl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Text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"Ошибка выбора \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\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директории для сохранения";</w:t>
      </w:r>
    </w:p>
    <w:p w14:paraId="27111E3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pathToDid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null;</w:t>
      </w:r>
    </w:p>
    <w:p w14:paraId="56C1EB4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saveLbl.ForeColor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Color.Red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86B792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}</w:t>
      </w:r>
    </w:p>
    <w:p w14:paraId="7E12B04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checkToReady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2E01134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7A4D0D9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90E42CC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void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checkToReady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() //Метод проверки выбора директории и файла</w:t>
      </w:r>
    </w:p>
    <w:p w14:paraId="3325851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14:paraId="4170B73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if (filename != null &amp;&amp;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pathToDid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!= null)</w:t>
      </w:r>
    </w:p>
    <w:p w14:paraId="1C31F20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431FCF9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convertBtn.Enabled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true;</w:t>
      </w:r>
    </w:p>
    <w:p w14:paraId="366B98C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58D15B6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else</w:t>
      </w:r>
    </w:p>
    <w:p w14:paraId="72ACF02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6F85478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convertBtn.Enabled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false;</w:t>
      </w:r>
    </w:p>
    <w:p w14:paraId="6715032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2C266FD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599D7D4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9DC9F8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parseTheFile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Метод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парсинга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файла</w:t>
      </w:r>
      <w:proofErr w:type="spellEnd"/>
    </w:p>
    <w:p w14:paraId="6FE1E75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4875163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try</w:t>
      </w:r>
    </w:p>
    <w:p w14:paraId="4EE2814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6285F18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478EDFF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4F32FB7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1E6044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start = "";</w:t>
      </w:r>
    </w:p>
    <w:p w14:paraId="203F284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end = "";</w:t>
      </w:r>
    </w:p>
    <w:p w14:paraId="31F8273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typeText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1806695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4904E79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C350DF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List&lt;(string, string)&gt; Attribute;</w:t>
      </w:r>
    </w:p>
    <w:p w14:paraId="7A6526C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58D71A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filename = openFileDialog1.FileName;</w:t>
      </w:r>
    </w:p>
    <w:p w14:paraId="6E4E6AC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1638DA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XmlDocument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xDoc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XmlDocument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733E9B4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xDoc.Load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(filename);</w:t>
      </w:r>
    </w:p>
    <w:p w14:paraId="43D801E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XmlElement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xRoot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xDoc.DocumentElement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50CDF8B9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if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xRoot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!=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null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) //Проверка корня файла на пустоту</w:t>
      </w:r>
    </w:p>
    <w:p w14:paraId="08CBAA13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{</w:t>
      </w:r>
    </w:p>
    <w:p w14:paraId="08485EB7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var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xRoot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ChildNodes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; //Начало </w:t>
      </w:r>
      <w:proofErr w:type="spellStart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парсинга</w:t>
      </w:r>
      <w:proofErr w:type="spellEnd"/>
    </w:p>
    <w:p w14:paraId="5B6654B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if 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(1) == null)</w:t>
      </w:r>
    </w:p>
    <w:p w14:paraId="7FCCE03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71C1D7B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status = false; </w:t>
      </w:r>
    </w:p>
    <w:p w14:paraId="347CB97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return;</w:t>
      </w:r>
    </w:p>
    <w:p w14:paraId="2FE47A3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}</w:t>
      </w:r>
    </w:p>
    <w:p w14:paraId="6B31D50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var classes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(1).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ChildNodes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71C6D5E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</w:p>
    <w:p w14:paraId="7408965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for (int i = 0; i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classes.Count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 i ++)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Парсинг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классов</w:t>
      </w:r>
    </w:p>
    <w:p w14:paraId="087D8EC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53DC5C0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Attribute = new List&lt;(string, string)&gt;();</w:t>
      </w:r>
    </w:p>
    <w:p w14:paraId="47C2BD8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var cl = classes[i];</w:t>
      </w:r>
    </w:p>
    <w:p w14:paraId="14ECAC3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cl.Attributes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rdf:ID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"].Value;</w:t>
      </w:r>
    </w:p>
    <w:p w14:paraId="5698B11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var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classChildren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cl.ChildNodes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3ACDE49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for(int j = 0; j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classChildren.Count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j++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Парсинг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переменных</w:t>
      </w:r>
      <w:proofErr w:type="spellEnd"/>
    </w:p>
    <w:p w14:paraId="07C85C8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{</w:t>
      </w:r>
    </w:p>
    <w:p w14:paraId="2C91E2A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var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attrib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classChildren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[j];</w:t>
      </w:r>
    </w:p>
    <w:p w14:paraId="73B040E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typeText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attrib.Attributes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xml:type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"].Value;</w:t>
      </w:r>
    </w:p>
    <w:p w14:paraId="4BB6FF3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attrib.InnerText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466AA3D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Attribute.Add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typeText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14:paraId="041C89C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}</w:t>
      </w:r>
    </w:p>
    <w:p w14:paraId="55DDADB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swrl.Add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(new SWRL(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, Attribute));</w:t>
      </w:r>
    </w:p>
    <w:p w14:paraId="345E484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}</w:t>
      </w:r>
    </w:p>
    <w:p w14:paraId="2008B7B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97CF07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var imp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(3).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ChildNodes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921471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B20D7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var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assocChild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imp.Item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(0).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ChildNodes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45BC21B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for(int i = 0; i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assocChild.Count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 i++)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Парсинг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связей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классов</w:t>
      </w:r>
    </w:p>
    <w:p w14:paraId="5D674BB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5ED18A1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var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assocChild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[i];</w:t>
      </w:r>
    </w:p>
    <w:p w14:paraId="27AAAA6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assoc.Attributes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swrl:property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"].Value;</w:t>
      </w:r>
    </w:p>
    <w:p w14:paraId="595837C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var nodes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assoc.ChildNodes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86027D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start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nodes.Item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(0).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InnerText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BE4D0C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end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nodes.Item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(1).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InnerText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4291C5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associations.Add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(new Association(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, start, end));</w:t>
      </w:r>
    </w:p>
    <w:p w14:paraId="1830C6C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}</w:t>
      </w:r>
    </w:p>
    <w:p w14:paraId="2246178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Console.WriteLine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efefefef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");</w:t>
      </w:r>
    </w:p>
    <w:p w14:paraId="76019D6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01B42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5768BCF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status = true;</w:t>
      </w:r>
    </w:p>
    <w:p w14:paraId="6827360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4350E85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catch (Exception ex)</w:t>
      </w:r>
    </w:p>
    <w:p w14:paraId="11EE08C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73D2A1F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status = false;</w:t>
      </w:r>
    </w:p>
    <w:p w14:paraId="729C500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return;</w:t>
      </w:r>
    </w:p>
    <w:p w14:paraId="71B6171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71A0E0B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43DA979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3F6491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saveToEkb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Метод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сохранения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файла</w:t>
      </w:r>
      <w:proofErr w:type="spellEnd"/>
    </w:p>
    <w:p w14:paraId="0A5F751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0B1AC20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path = $"{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pathToDid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file.ekb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";</w:t>
      </w:r>
    </w:p>
    <w:p w14:paraId="1C91560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System.IO.File.WriteAllText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(path,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0E9D8D0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MessageBox.Show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сохранен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");</w:t>
      </w:r>
    </w:p>
    <w:p w14:paraId="4D381A8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7C5DECA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A4DA7E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convertToEKB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Метод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преобразования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в формат EKB</w:t>
      </w:r>
    </w:p>
    <w:p w14:paraId="50300B5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E2FACB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//Заполнение шапки структуры</w:t>
      </w:r>
    </w:p>
    <w:p w14:paraId="6601FDD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Random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random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Random();</w:t>
      </w:r>
    </w:p>
    <w:p w14:paraId="7572EEC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id = $"{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random.Next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(1000000000)}{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random.Next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(100)}";</w:t>
      </w:r>
    </w:p>
    <w:p w14:paraId="553F167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header = $"\r\n&lt;Structure&gt;"</w:t>
      </w:r>
    </w:p>
    <w:p w14:paraId="704CD84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KnowledgeBase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</w:t>
      </w:r>
    </w:p>
    <w:p w14:paraId="4F11CC7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$"\r\n&lt;ID&gt;{id}&lt;/ID&gt;"</w:t>
      </w:r>
    </w:p>
    <w:p w14:paraId="78DF00A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$"\r\n&lt;Name&gt;База знаний 1&lt;/Name&gt;"</w:t>
      </w:r>
    </w:p>
    <w:p w14:paraId="1E29ACD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&gt;Baza-znaniy-1&lt;/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</w:t>
      </w:r>
    </w:p>
    <w:p w14:paraId="3FD86C6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$"\r\n&lt;Kind&gt;0&lt;/Kind&gt;"</w:t>
      </w:r>
    </w:p>
    <w:p w14:paraId="6CC2888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$"\r\n&lt;Description&gt;&lt;/Description&gt;"</w:t>
      </w:r>
    </w:p>
    <w:p w14:paraId="7DFC5AD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$"\r\n&lt;Vars/&gt;"</w:t>
      </w:r>
    </w:p>
    <w:p w14:paraId="5536B69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+ $"\r\n&lt;Templates&gt;";</w:t>
      </w:r>
    </w:p>
    <w:p w14:paraId="2F0689E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8E549B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templates = "";</w:t>
      </w:r>
    </w:p>
    <w:p w14:paraId="7F49F9C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slots = "";</w:t>
      </w:r>
    </w:p>
    <w:p w14:paraId="54000A4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20972E9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templatesEnd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62E441A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69B7B73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7FC125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int l = 0;</w:t>
      </w:r>
    </w:p>
    <w:p w14:paraId="2C5791C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7F7B4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header;</w:t>
      </w:r>
    </w:p>
    <w:p w14:paraId="53A8DDF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int count = 1;</w:t>
      </w:r>
    </w:p>
    <w:p w14:paraId="1057DC52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while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l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Count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) //Заполнение конструкций классов</w:t>
      </w:r>
    </w:p>
    <w:p w14:paraId="15ABE0E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14:paraId="7DDEB5D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63F3938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if (count &lt; 10)</w:t>
      </w:r>
    </w:p>
    <w:p w14:paraId="126ED34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    {</w:t>
      </w:r>
    </w:p>
    <w:p w14:paraId="40ACC1C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3E91FD5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$"00{count}";</w:t>
      </w:r>
    </w:p>
    <w:p w14:paraId="01B04EC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63CB7BF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if (count &gt;= 10)</w:t>
      </w:r>
    </w:p>
    <w:p w14:paraId="105F91B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3D66FCC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32FCB84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$"0{count}";</w:t>
      </w:r>
    </w:p>
    <w:p w14:paraId="2435A4E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39030A9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templates = $"\r\n&lt;Template&gt;" +</w:t>
      </w:r>
    </w:p>
    <w:p w14:paraId="44BA9EF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$"\r\n&lt;ID&gt;T{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}&lt;/ID&gt;" +</w:t>
      </w:r>
    </w:p>
    <w:p w14:paraId="4672697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$"\r\n&lt;Name&gt;{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}&lt;/Name&gt;" +</w:t>
      </w:r>
    </w:p>
    <w:p w14:paraId="2E43CE7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7A55ABA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$"\r\n&lt;Description&gt;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Описание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шаблона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}&lt;/Description&gt;" +</w:t>
      </w:r>
    </w:p>
    <w:p w14:paraId="43A858B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2C5FBC3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RootPackageName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RootPackageName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6FC581F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DrawParams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}=15" +</w:t>
      </w:r>
    </w:p>
    <w:p w14:paraId="0717F31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nyT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}=15" +</w:t>
      </w:r>
    </w:p>
    <w:p w14:paraId="3CD4A34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nw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=265" +</w:t>
      </w:r>
    </w:p>
    <w:p w14:paraId="448894F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nh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=65" +</w:t>
      </w:r>
    </w:p>
    <w:p w14:paraId="46C6933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DrawParams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4B0B025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$"\r\n&lt;Slots&gt;";</w:t>
      </w:r>
    </w:p>
    <w:p w14:paraId="0064CD0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int p = 0;</w:t>
      </w:r>
    </w:p>
    <w:p w14:paraId="361917D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templates;</w:t>
      </w:r>
    </w:p>
    <w:p w14:paraId="7BB5998E" w14:textId="77777777" w:rsidR="00EA05C8" w:rsidRPr="00BE381C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while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[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l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].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Attribute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Count</w:t>
      </w: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>) //Заполнение переменных класса</w:t>
      </w:r>
    </w:p>
    <w:p w14:paraId="00D0D91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14:paraId="6726298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slots = $"\r\n&lt;Slot&gt;" +</w:t>
      </w:r>
    </w:p>
    <w:p w14:paraId="3E14849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$"\r\n&lt;Name&gt;{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[l].Attribute[p].Item2}&lt;/Name&gt;" +</w:t>
      </w:r>
    </w:p>
    <w:p w14:paraId="342EE0D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[l].Attribute[p].Item2}&lt;/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0575092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$"\r\n&lt;Description&gt;{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[l].Attribute[p].Item2}&lt;/Description&gt;" +</w:t>
      </w:r>
    </w:p>
    <w:p w14:paraId="75ECDD9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$"\r\n&lt;Value&gt;&lt;/Value&gt;" +</w:t>
      </w:r>
    </w:p>
    <w:p w14:paraId="1AFE653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DataType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[l].Attribute[p].Item1}&lt;/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DataType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2C7EBE9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$"\r\n&lt;Constraint&gt;&lt;/Constraint&gt;" +</w:t>
      </w:r>
    </w:p>
    <w:p w14:paraId="156249C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$"\r\n&lt;/Slot&gt;";</w:t>
      </w:r>
    </w:p>
    <w:p w14:paraId="76B4FD2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slots;</w:t>
      </w:r>
    </w:p>
    <w:p w14:paraId="185FD0C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p++;</w:t>
      </w:r>
    </w:p>
    <w:p w14:paraId="2ED92A7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5C3E548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3E3F5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$"\r\n&lt;/Slots&gt;" +</w:t>
      </w:r>
    </w:p>
    <w:p w14:paraId="1512086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"\r\n&lt;/Template&gt;";</w:t>
      </w:r>
    </w:p>
    <w:p w14:paraId="6FD9895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777EA9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l++;</w:t>
      </w:r>
    </w:p>
    <w:p w14:paraId="1E6E634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count++;</w:t>
      </w:r>
    </w:p>
    <w:p w14:paraId="0BE2F01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1C21414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2D3017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templatesEnd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templatesEnd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$"\r\n&lt;/Templates&gt;";</w:t>
      </w:r>
    </w:p>
    <w:p w14:paraId="33ECDC1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templatesEnd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0C3793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60D917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facts = "\r\n&lt;Facts/&gt;" +</w:t>
      </w:r>
    </w:p>
    <w:p w14:paraId="51933AD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&gt;";</w:t>
      </w:r>
    </w:p>
    <w:p w14:paraId="1844CFB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facts;</w:t>
      </w:r>
    </w:p>
    <w:p w14:paraId="22E1DDF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E0C82C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int q = 0;</w:t>
      </w:r>
    </w:p>
    <w:p w14:paraId="5101DB6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count = 1;</w:t>
      </w:r>
    </w:p>
    <w:p w14:paraId="4F4B6A8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while (q &lt;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associations.Count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 //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Заполнение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связей</w:t>
      </w:r>
      <w:proofErr w:type="spellEnd"/>
    </w:p>
    <w:p w14:paraId="1B42313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55667D4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57E090B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if (count &lt; 10)</w:t>
      </w:r>
    </w:p>
    <w:p w14:paraId="5D1B9AD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    {</w:t>
      </w:r>
    </w:p>
    <w:p w14:paraId="0710CB7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2A5AF43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$"00{count}";</w:t>
      </w:r>
    </w:p>
    <w:p w14:paraId="7E56D2B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63DEAB4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if (count &gt;= 10)</w:t>
      </w:r>
    </w:p>
    <w:p w14:paraId="705E3CF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6A562FC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"";</w:t>
      </w:r>
    </w:p>
    <w:p w14:paraId="0773503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$"0{count}";</w:t>
      </w:r>
    </w:p>
    <w:p w14:paraId="6DDA0C6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611B8A6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</w:t>
      </w:r>
    </w:p>
    <w:p w14:paraId="7898DB3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1B1FCD3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$"\r\n&lt;ID&gt;G{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}&lt;/ID&gt;" +</w:t>
      </w:r>
    </w:p>
    <w:p w14:paraId="2E107BD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$"\r\n&lt;Name&gt;{associations[q].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AssotionName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}&lt;/Name&gt;" +</w:t>
      </w:r>
    </w:p>
    <w:p w14:paraId="496BBE2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&gt;{associations[q].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AssotionName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ShortName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456B7A5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$"\r\n&lt;Description&gt;{associations[q].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AssotionName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}&lt;/Description&gt;" +</w:t>
      </w:r>
    </w:p>
    <w:p w14:paraId="474266E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597378D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RootPackageName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RootPackageName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3DEF119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DrawParams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xG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}=26" +</w:t>
      </w:r>
    </w:p>
    <w:p w14:paraId="1783A18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nyG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idTempStr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}=105" +</w:t>
      </w:r>
    </w:p>
    <w:p w14:paraId="2FD7BA2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nw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=170" +</w:t>
      </w:r>
    </w:p>
    <w:p w14:paraId="020DB11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nh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=34" +</w:t>
      </w:r>
    </w:p>
    <w:p w14:paraId="6250161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DrawParams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356CAD4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$"\r\n&lt;Conditions&gt;" +</w:t>
      </w:r>
    </w:p>
    <w:p w14:paraId="253F5DD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$"\r\n&lt;C0&gt;{associations[q].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SourceName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}&lt;/C0&gt;" +</w:t>
      </w:r>
    </w:p>
    <w:p w14:paraId="0B0103E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$"\r\n&lt;/Conditions&gt;" +</w:t>
      </w:r>
    </w:p>
    <w:p w14:paraId="40FEE711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$"\r\n&lt;Actions&gt;" +</w:t>
      </w:r>
    </w:p>
    <w:p w14:paraId="0DF35B9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$"\r\n&lt;A0&gt;{associations[q].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TargetName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}&lt;/A0&gt;" +</w:t>
      </w:r>
    </w:p>
    <w:p w14:paraId="4C0D25E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$"\r\n&lt;/Actions&gt;" +</w:t>
      </w:r>
    </w:p>
    <w:p w14:paraId="2F736F9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$"\r\n&lt;/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&gt;";</w:t>
      </w:r>
    </w:p>
    <w:p w14:paraId="7A8D1D44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2A8ADF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q++;</w:t>
      </w:r>
    </w:p>
    <w:p w14:paraId="6C27BF8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count++;</w:t>
      </w:r>
    </w:p>
    <w:p w14:paraId="4BEB076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12884D0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//Заполнение конца файла</w:t>
      </w:r>
    </w:p>
    <w:p w14:paraId="1200692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string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$"\r\n&lt;/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34CFB672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$"\r\n&lt;Rules/&gt;" +</w:t>
      </w:r>
    </w:p>
    <w:p w14:paraId="1F96F7C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$"\r\n&lt;Functions/&gt;" +</w:t>
      </w:r>
    </w:p>
    <w:p w14:paraId="7DAB4D6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$"\r\n&lt;Tasks/&gt;" +</w:t>
      </w:r>
    </w:p>
    <w:p w14:paraId="2FC53B4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FScales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/&gt;" +</w:t>
      </w:r>
    </w:p>
    <w:p w14:paraId="3C805BD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TempPackageList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/&gt;" +</w:t>
      </w:r>
    </w:p>
    <w:p w14:paraId="234F949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FactPackageList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/&gt;" +</w:t>
      </w:r>
    </w:p>
    <w:p w14:paraId="3F04C7D0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RulePackageList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/&gt;" +</w:t>
      </w:r>
    </w:p>
    <w:p w14:paraId="357257A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GRulePackageList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/&gt;" +</w:t>
      </w:r>
    </w:p>
    <w:p w14:paraId="7E9A248B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$"\r\n&lt;/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KnowledgeBase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&gt;" +</w:t>
      </w:r>
    </w:p>
    <w:p w14:paraId="7A78D823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$"\r\n&lt;/Structure&gt;";</w:t>
      </w:r>
    </w:p>
    <w:p w14:paraId="0908A96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58BE6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ekbText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+=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ekbEnd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38D15E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368F6B9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1F135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private void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convertBtn_Click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(object sender,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EventArgs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e) //Слушатель кнопки конвертации</w:t>
      </w:r>
    </w:p>
    <w:p w14:paraId="3E35ACC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2C31FC4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associations.Clear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14A8DDAF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swrl.Clear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2D4D2F88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5254DA6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parseTheFile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0320999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convertToEKB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14B13037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if (status)</w:t>
      </w:r>
    </w:p>
    <w:p w14:paraId="6C93793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709DE52E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saveToEkb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14:paraId="746E0A8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3C96976A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else</w:t>
      </w:r>
    </w:p>
    <w:p w14:paraId="783B8429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1E4A241D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MessageBox.Show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("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Проверьте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файл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для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конвертации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.", "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Произошла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ошибка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!",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MessageBoxButtons.OK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MessageBoxIcon.Error</w:t>
      </w:r>
      <w:proofErr w:type="spellEnd"/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1D5832E5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5BA5442C" w14:textId="77777777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0A9C3BF6" w14:textId="078026C2" w:rsidR="00EA05C8" w:rsidRPr="00EA05C8" w:rsidRDefault="00EA05C8" w:rsidP="00EA05C8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A05C8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p w14:paraId="5A5BA722" w14:textId="0927A835" w:rsidR="00EA05C8" w:rsidRPr="00BE381C" w:rsidRDefault="00EA05C8" w:rsidP="00EA05C8">
      <w:pPr>
        <w:pStyle w:val="aa"/>
        <w:rPr>
          <w:rFonts w:eastAsiaTheme="minorHAnsi"/>
          <w:lang w:val="en-US" w:eastAsia="en-US"/>
        </w:rPr>
      </w:pPr>
    </w:p>
    <w:p w14:paraId="516CBF76" w14:textId="46344341" w:rsidR="00EA05C8" w:rsidRPr="00BE381C" w:rsidRDefault="00EA05C8" w:rsidP="00EA05C8">
      <w:pPr>
        <w:pStyle w:val="aa"/>
        <w:rPr>
          <w:rFonts w:eastAsiaTheme="minorHAnsi"/>
          <w:b/>
          <w:bCs/>
          <w:lang w:val="en-US" w:eastAsia="en-US"/>
        </w:rPr>
      </w:pPr>
      <w:r w:rsidRPr="00EA05C8">
        <w:rPr>
          <w:rFonts w:eastAsiaTheme="minorHAnsi"/>
          <w:b/>
          <w:bCs/>
          <w:lang w:eastAsia="en-US"/>
        </w:rPr>
        <w:t>Класс</w:t>
      </w:r>
      <w:r w:rsidRPr="00BE381C">
        <w:rPr>
          <w:rFonts w:eastAsiaTheme="minorHAnsi"/>
          <w:b/>
          <w:bCs/>
          <w:lang w:val="en-US" w:eastAsia="en-US"/>
        </w:rPr>
        <w:t xml:space="preserve"> SWRL</w:t>
      </w:r>
    </w:p>
    <w:p w14:paraId="6B4D43D3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internal class SWRL</w:t>
      </w:r>
    </w:p>
    <w:p w14:paraId="0E2FF5EF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{</w:t>
      </w:r>
    </w:p>
    <w:p w14:paraId="60FA8419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</w:t>
      </w:r>
      <w:proofErr w:type="spellStart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 get; set; }</w:t>
      </w:r>
    </w:p>
    <w:p w14:paraId="05AAAEB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FFD7114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List&lt;(string, string)&gt; Attribute { get; set; }</w:t>
      </w:r>
    </w:p>
    <w:p w14:paraId="38E7FADC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8FA7A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01FBAC9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SWRL(string </w:t>
      </w:r>
      <w:proofErr w:type="spellStart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, List&lt;(string, string)&gt; attribute)</w:t>
      </w:r>
    </w:p>
    <w:p w14:paraId="1C4D9A4C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682510F3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spellStart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className</w:t>
      </w:r>
      <w:proofErr w:type="spellEnd"/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71083515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Attribute = attribute;</w:t>
      </w:r>
    </w:p>
    <w:p w14:paraId="62E95BAA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5E04E828" w14:textId="02F6A926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p w14:paraId="4BC3CB54" w14:textId="315C3C05" w:rsidR="00EA05C8" w:rsidRPr="00BE381C" w:rsidRDefault="00EA05C8" w:rsidP="00EA05C8">
      <w:pPr>
        <w:pStyle w:val="aa"/>
        <w:rPr>
          <w:rFonts w:eastAsiaTheme="minorHAnsi"/>
          <w:lang w:val="en-US" w:eastAsia="en-US"/>
        </w:rPr>
      </w:pPr>
    </w:p>
    <w:p w14:paraId="3A7768E1" w14:textId="4F65CA55" w:rsidR="00EA05C8" w:rsidRPr="0024659A" w:rsidRDefault="00EA05C8" w:rsidP="00EA05C8">
      <w:pPr>
        <w:pStyle w:val="aa"/>
        <w:rPr>
          <w:rFonts w:eastAsiaTheme="minorHAnsi"/>
          <w:b/>
          <w:bCs/>
          <w:lang w:val="en-US" w:eastAsia="en-US"/>
        </w:rPr>
      </w:pPr>
      <w:r w:rsidRPr="0024659A">
        <w:rPr>
          <w:rFonts w:eastAsiaTheme="minorHAnsi"/>
          <w:b/>
          <w:bCs/>
          <w:lang w:eastAsia="en-US"/>
        </w:rPr>
        <w:t>Класс</w:t>
      </w:r>
      <w:r w:rsidRPr="0024659A">
        <w:rPr>
          <w:rFonts w:eastAsiaTheme="minorHAnsi"/>
          <w:b/>
          <w:bCs/>
          <w:lang w:val="en-US" w:eastAsia="en-US"/>
        </w:rPr>
        <w:t xml:space="preserve"> Association</w:t>
      </w:r>
    </w:p>
    <w:p w14:paraId="38D8D67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internal class Association</w:t>
      </w:r>
    </w:p>
    <w:p w14:paraId="71A87FCD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{</w:t>
      </w:r>
    </w:p>
    <w:p w14:paraId="683BBCE1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AssotionName { get; set; }</w:t>
      </w:r>
    </w:p>
    <w:p w14:paraId="56C9E2AC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SourceName { get; set; }</w:t>
      </w:r>
    </w:p>
    <w:p w14:paraId="1A09BFA5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TargetName { get; set; }</w:t>
      </w:r>
    </w:p>
    <w:p w14:paraId="0309EAA5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E7B7D4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Association(string assotionName, string sourceName, string targetName)</w:t>
      </w:r>
    </w:p>
    <w:p w14:paraId="5281F59F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EB8A3A9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AssotionName = assotionName;</w:t>
      </w:r>
    </w:p>
    <w:p w14:paraId="6C6B6E7F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SourceName = sourceName;</w:t>
      </w:r>
    </w:p>
    <w:p w14:paraId="707AF1C0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TargetName = targetName;</w:t>
      </w:r>
    </w:p>
    <w:p w14:paraId="37993714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0F10077B" w14:textId="0BE2DC80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sectPr w:rsidR="00EA05C8" w:rsidRPr="00BE38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0303B" w14:textId="77777777" w:rsidR="005A1AE0" w:rsidRDefault="005A1AE0">
      <w:r>
        <w:separator/>
      </w:r>
    </w:p>
  </w:endnote>
  <w:endnote w:type="continuationSeparator" w:id="0">
    <w:p w14:paraId="096A9F3A" w14:textId="77777777" w:rsidR="005A1AE0" w:rsidRDefault="005A1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8720" w14:textId="77777777" w:rsidR="001F0BE8" w:rsidRDefault="00EA05C8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6B6FC12C" w14:textId="77777777" w:rsidR="001F0BE8" w:rsidRDefault="005A1AE0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D3300" w14:textId="77777777" w:rsidR="001F0BE8" w:rsidRDefault="00EA05C8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16CA6304" w14:textId="77777777" w:rsidR="001F0BE8" w:rsidRDefault="005A1AE0" w:rsidP="0034035C">
    <w:pPr>
      <w:pStyle w:val="af3"/>
      <w:tabs>
        <w:tab w:val="clear" w:pos="4677"/>
        <w:tab w:val="center" w:pos="4820"/>
      </w:tabs>
      <w:jc w:val="center"/>
    </w:pPr>
  </w:p>
  <w:p w14:paraId="6D454606" w14:textId="77777777" w:rsidR="001F0BE8" w:rsidRDefault="005A1AE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717A0" w14:textId="77777777" w:rsidR="005A1AE0" w:rsidRDefault="005A1AE0">
      <w:r>
        <w:separator/>
      </w:r>
    </w:p>
  </w:footnote>
  <w:footnote w:type="continuationSeparator" w:id="0">
    <w:p w14:paraId="64A75474" w14:textId="77777777" w:rsidR="005A1AE0" w:rsidRDefault="005A1A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B9ECC" w14:textId="77777777" w:rsidR="001F0BE8" w:rsidRDefault="00EA05C8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1E47CDAE" w14:textId="77777777" w:rsidR="001F0BE8" w:rsidRDefault="005A1AE0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37E5" w14:textId="77777777" w:rsidR="001F0BE8" w:rsidRDefault="005A1AE0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E"/>
    <w:multiLevelType w:val="singleLevel"/>
    <w:tmpl w:val="E0A6D6E6"/>
    <w:lvl w:ilvl="0">
      <w:numFmt w:val="decimal"/>
      <w:lvlText w:val="*"/>
      <w:lvlJc w:val="left"/>
    </w:lvl>
  </w:abstractNum>
  <w:abstractNum w:abstractNumId="4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136E88"/>
    <w:multiLevelType w:val="multilevel"/>
    <w:tmpl w:val="C3C88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28" w:hanging="2160"/>
      </w:pPr>
      <w:rPr>
        <w:rFonts w:hint="default"/>
      </w:rPr>
    </w:lvl>
  </w:abstractNum>
  <w:abstractNum w:abstractNumId="6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0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1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3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B97942"/>
    <w:multiLevelType w:val="multilevel"/>
    <w:tmpl w:val="6AD4E86C"/>
    <w:numStyleLink w:val="a1"/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0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26222C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10"/>
  </w:num>
  <w:num w:numId="3">
    <w:abstractNumId w:val="9"/>
  </w:num>
  <w:num w:numId="4">
    <w:abstractNumId w:val="29"/>
  </w:num>
  <w:num w:numId="5">
    <w:abstractNumId w:val="16"/>
  </w:num>
  <w:num w:numId="6">
    <w:abstractNumId w:val="7"/>
  </w:num>
  <w:num w:numId="7">
    <w:abstractNumId w:val="18"/>
  </w:num>
  <w:num w:numId="8">
    <w:abstractNumId w:val="15"/>
  </w:num>
  <w:num w:numId="9">
    <w:abstractNumId w:val="2"/>
  </w:num>
  <w:num w:numId="10">
    <w:abstractNumId w:val="33"/>
  </w:num>
  <w:num w:numId="11">
    <w:abstractNumId w:val="1"/>
  </w:num>
  <w:num w:numId="12">
    <w:abstractNumId w:val="26"/>
  </w:num>
  <w:num w:numId="13">
    <w:abstractNumId w:val="0"/>
  </w:num>
  <w:num w:numId="14">
    <w:abstractNumId w:val="28"/>
  </w:num>
  <w:num w:numId="15">
    <w:abstractNumId w:val="5"/>
  </w:num>
  <w:num w:numId="16">
    <w:abstractNumId w:val="30"/>
  </w:num>
  <w:num w:numId="17">
    <w:abstractNumId w:val="3"/>
    <w:lvlOverride w:ilvl="0">
      <w:lvl w:ilvl="0">
        <w:start w:val="65535"/>
        <w:numFmt w:val="bullet"/>
        <w:lvlText w:val="•"/>
        <w:legacy w:legacy="1" w:legacySpace="0" w:legacyIndent="14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2"/>
  </w:num>
  <w:num w:numId="19">
    <w:abstractNumId w:val="27"/>
  </w:num>
  <w:num w:numId="20">
    <w:abstractNumId w:val="14"/>
  </w:num>
  <w:num w:numId="21">
    <w:abstractNumId w:val="8"/>
  </w:num>
  <w:num w:numId="22">
    <w:abstractNumId w:val="19"/>
  </w:num>
  <w:num w:numId="23">
    <w:abstractNumId w:val="20"/>
  </w:num>
  <w:num w:numId="24">
    <w:abstractNumId w:val="24"/>
  </w:num>
  <w:num w:numId="25">
    <w:abstractNumId w:val="22"/>
  </w:num>
  <w:num w:numId="26">
    <w:abstractNumId w:val="11"/>
  </w:num>
  <w:num w:numId="27">
    <w:abstractNumId w:val="23"/>
  </w:num>
  <w:num w:numId="28">
    <w:abstractNumId w:val="4"/>
  </w:num>
  <w:num w:numId="29">
    <w:abstractNumId w:val="6"/>
  </w:num>
  <w:num w:numId="30">
    <w:abstractNumId w:val="34"/>
  </w:num>
  <w:num w:numId="31">
    <w:abstractNumId w:val="17"/>
  </w:num>
  <w:num w:numId="32">
    <w:abstractNumId w:val="31"/>
  </w:num>
  <w:num w:numId="33">
    <w:abstractNumId w:val="25"/>
  </w:num>
  <w:num w:numId="34">
    <w:abstractNumId w:val="32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A0207"/>
    <w:rsid w:val="00000EB5"/>
    <w:rsid w:val="00035CCA"/>
    <w:rsid w:val="00075FEB"/>
    <w:rsid w:val="00147261"/>
    <w:rsid w:val="00160623"/>
    <w:rsid w:val="00177529"/>
    <w:rsid w:val="001818CA"/>
    <w:rsid w:val="001B507E"/>
    <w:rsid w:val="001D438C"/>
    <w:rsid w:val="0024659A"/>
    <w:rsid w:val="002D6E92"/>
    <w:rsid w:val="002E3E29"/>
    <w:rsid w:val="002F60C8"/>
    <w:rsid w:val="003047B9"/>
    <w:rsid w:val="00306500"/>
    <w:rsid w:val="003078FF"/>
    <w:rsid w:val="003639CE"/>
    <w:rsid w:val="00386A65"/>
    <w:rsid w:val="0040299E"/>
    <w:rsid w:val="004E5047"/>
    <w:rsid w:val="004F5A61"/>
    <w:rsid w:val="00507122"/>
    <w:rsid w:val="005A0207"/>
    <w:rsid w:val="005A1AE0"/>
    <w:rsid w:val="005A7D0B"/>
    <w:rsid w:val="00675F66"/>
    <w:rsid w:val="006A51FB"/>
    <w:rsid w:val="006E3880"/>
    <w:rsid w:val="00776107"/>
    <w:rsid w:val="007C21D4"/>
    <w:rsid w:val="008009F8"/>
    <w:rsid w:val="008557D3"/>
    <w:rsid w:val="008673F4"/>
    <w:rsid w:val="00915FEA"/>
    <w:rsid w:val="00937A74"/>
    <w:rsid w:val="009459D3"/>
    <w:rsid w:val="009E4D3F"/>
    <w:rsid w:val="00A170D5"/>
    <w:rsid w:val="00A2667C"/>
    <w:rsid w:val="00B24365"/>
    <w:rsid w:val="00B44349"/>
    <w:rsid w:val="00B80B65"/>
    <w:rsid w:val="00BE381C"/>
    <w:rsid w:val="00C21152"/>
    <w:rsid w:val="00C455BA"/>
    <w:rsid w:val="00C72032"/>
    <w:rsid w:val="00CE6AD4"/>
    <w:rsid w:val="00CF2303"/>
    <w:rsid w:val="00D76135"/>
    <w:rsid w:val="00EA05C8"/>
    <w:rsid w:val="00ED6340"/>
    <w:rsid w:val="00F771D2"/>
    <w:rsid w:val="00FE2D85"/>
    <w:rsid w:val="00FF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D1035"/>
  <w15:docId w15:val="{C75F53BF-E5F7-44EF-8557-8637DC32F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5A02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243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5A020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5A020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5A0207"/>
  </w:style>
  <w:style w:type="paragraph" w:styleId="af6">
    <w:name w:val="header"/>
    <w:basedOn w:val="a5"/>
    <w:link w:val="af7"/>
    <w:uiPriority w:val="99"/>
    <w:rsid w:val="005A0207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5A020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32">
    <w:name w:val="toc 3"/>
    <w:basedOn w:val="a5"/>
    <w:next w:val="a5"/>
    <w:autoRedefine/>
    <w:uiPriority w:val="39"/>
    <w:rsid w:val="005A0207"/>
    <w:pPr>
      <w:tabs>
        <w:tab w:val="right" w:leader="dot" w:pos="9360"/>
      </w:tabs>
      <w:ind w:left="480"/>
    </w:pPr>
  </w:style>
  <w:style w:type="paragraph" w:customStyle="1" w:styleId="af8">
    <w:name w:val="АААСтиль"/>
    <w:basedOn w:val="a5"/>
    <w:link w:val="af9"/>
    <w:qFormat/>
    <w:rsid w:val="005A0207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5A020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5">
    <w:name w:val="Знак Знак Знак Знак Знак Знак2"/>
    <w:basedOn w:val="a5"/>
    <w:rsid w:val="005A0207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afa">
    <w:name w:val="Emphasis"/>
    <w:uiPriority w:val="20"/>
    <w:qFormat/>
    <w:rsid w:val="00C72032"/>
    <w:rPr>
      <w:i/>
      <w:iCs/>
    </w:rPr>
  </w:style>
  <w:style w:type="character" w:customStyle="1" w:styleId="30">
    <w:name w:val="Заголовок 3 Знак"/>
    <w:basedOn w:val="a6"/>
    <w:link w:val="3"/>
    <w:uiPriority w:val="9"/>
    <w:semiHidden/>
    <w:rsid w:val="00B2436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3047B9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3047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b"/>
    <w:rsid w:val="003047B9"/>
    <w:pPr>
      <w:numPr>
        <w:numId w:val="34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b">
    <w:name w:val="Л_Н_список Знак"/>
    <w:link w:val="a3"/>
    <w:rsid w:val="003047B9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776107"/>
    <w:rPr>
      <w:i/>
      <w:iCs/>
    </w:rPr>
  </w:style>
  <w:style w:type="paragraph" w:customStyle="1" w:styleId="Properties">
    <w:name w:val="Properties"/>
    <w:next w:val="a5"/>
    <w:uiPriority w:val="99"/>
    <w:rsid w:val="00776107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77610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776107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776107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776107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43</TotalTime>
  <Pages>42</Pages>
  <Words>6564</Words>
  <Characters>37415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30</cp:revision>
  <dcterms:created xsi:type="dcterms:W3CDTF">2022-12-08T07:22:00Z</dcterms:created>
  <dcterms:modified xsi:type="dcterms:W3CDTF">2022-12-09T05:06:00Z</dcterms:modified>
</cp:coreProperties>
</file>