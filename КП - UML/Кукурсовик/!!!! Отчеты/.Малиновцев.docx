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0A593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Министерство науки и высшего образования Российской Федерации</w:t>
      </w:r>
    </w:p>
    <w:p w14:paraId="03FCD145" w14:textId="505499DA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F507E1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</w:p>
    <w:p w14:paraId="173C04FA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204"/>
      </w:tblGrid>
      <w:tr w:rsidR="0082079B" w:rsidRPr="00957EBF" w14:paraId="7AE7F584" w14:textId="77777777" w:rsidTr="00F90303">
        <w:trPr>
          <w:jc w:val="center"/>
        </w:trPr>
        <w:tc>
          <w:tcPr>
            <w:tcW w:w="6204" w:type="dxa"/>
            <w:tcBorders>
              <w:bottom w:val="single" w:sz="4" w:space="0" w:color="auto"/>
            </w:tcBorders>
          </w:tcPr>
          <w:p w14:paraId="7497B42C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Институт </w:t>
            </w:r>
            <w:r>
              <w:rPr>
                <w:sz w:val="28"/>
                <w:szCs w:val="28"/>
              </w:rPr>
              <w:t>информационных</w:t>
            </w:r>
            <w:r w:rsidRPr="00957EBF">
              <w:rPr>
                <w:sz w:val="28"/>
                <w:szCs w:val="28"/>
              </w:rPr>
              <w:t xml:space="preserve"> технологий</w:t>
            </w:r>
            <w:r>
              <w:rPr>
                <w:sz w:val="28"/>
                <w:szCs w:val="28"/>
              </w:rPr>
              <w:t xml:space="preserve"> и анализа данных</w:t>
            </w:r>
          </w:p>
        </w:tc>
      </w:tr>
      <w:tr w:rsidR="0082079B" w:rsidRPr="00957EBF" w14:paraId="5C83EE1B" w14:textId="77777777" w:rsidTr="00F90303">
        <w:trPr>
          <w:jc w:val="center"/>
        </w:trPr>
        <w:tc>
          <w:tcPr>
            <w:tcW w:w="6204" w:type="dxa"/>
            <w:tcBorders>
              <w:top w:val="single" w:sz="4" w:space="0" w:color="auto"/>
              <w:bottom w:val="nil"/>
            </w:tcBorders>
          </w:tcPr>
          <w:p w14:paraId="2FC2BAC5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наименование института</w:t>
            </w:r>
          </w:p>
        </w:tc>
      </w:tr>
    </w:tbl>
    <w:p w14:paraId="4C527A25" w14:textId="77777777" w:rsidR="0082079B" w:rsidRDefault="0082079B" w:rsidP="0082079B">
      <w:pPr>
        <w:spacing w:after="20"/>
        <w:jc w:val="center"/>
        <w:rPr>
          <w:sz w:val="28"/>
          <w:szCs w:val="28"/>
        </w:rPr>
      </w:pPr>
    </w:p>
    <w:p w14:paraId="1324AC58" w14:textId="77777777" w:rsidR="0082079B" w:rsidRDefault="0082079B" w:rsidP="0082079B">
      <w:pPr>
        <w:spacing w:after="20"/>
        <w:jc w:val="center"/>
        <w:rPr>
          <w:sz w:val="28"/>
          <w:szCs w:val="28"/>
        </w:rPr>
      </w:pPr>
    </w:p>
    <w:p w14:paraId="00F469B7" w14:textId="77777777" w:rsidR="0082079B" w:rsidRPr="00D72EDF" w:rsidRDefault="0082079B" w:rsidP="0082079B">
      <w:pPr>
        <w:spacing w:after="20"/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637"/>
        <w:gridCol w:w="4217"/>
      </w:tblGrid>
      <w:tr w:rsidR="0082079B" w:rsidRPr="00957EBF" w14:paraId="0C512013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3B88385E" w14:textId="77777777" w:rsidR="0082079B" w:rsidRPr="00957EBF" w:rsidRDefault="0082079B" w:rsidP="00F90303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Допускаю к защите</w:t>
            </w:r>
          </w:p>
        </w:tc>
        <w:tc>
          <w:tcPr>
            <w:tcW w:w="4217" w:type="dxa"/>
            <w:tcBorders>
              <w:top w:val="nil"/>
              <w:left w:val="nil"/>
              <w:bottom w:val="nil"/>
              <w:right w:val="nil"/>
            </w:tcBorders>
          </w:tcPr>
          <w:p w14:paraId="73E75267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82079B" w:rsidRPr="00957EBF" w14:paraId="72BA9257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1F4826B0" w14:textId="77777777" w:rsidR="0082079B" w:rsidRPr="00957EBF" w:rsidRDefault="0082079B" w:rsidP="00F90303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00E0BE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82079B" w:rsidRPr="00957EBF" w14:paraId="205669FE" w14:textId="77777777" w:rsidTr="00F90303">
        <w:trPr>
          <w:trHeight w:val="252"/>
        </w:trPr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7A8D1215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FBA0D9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</w:tr>
      <w:tr w:rsidR="0082079B" w:rsidRPr="00957EBF" w14:paraId="74519CFE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2E2D01DA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ACD41A" w14:textId="412D9DD7" w:rsidR="0082079B" w:rsidRPr="00957EBF" w:rsidRDefault="00CC6DD0" w:rsidP="00F90303">
            <w:pPr>
              <w:spacing w:after="20"/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="0082079B"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82079B" w:rsidRPr="00957EBF" w14:paraId="4830DC5C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7A00BB46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1D6824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15828081" w14:textId="77777777" w:rsidR="0082079B" w:rsidRPr="00957EBF" w:rsidRDefault="0082079B" w:rsidP="0082079B">
      <w:pPr>
        <w:spacing w:after="20"/>
        <w:jc w:val="center"/>
        <w:rPr>
          <w:sz w:val="28"/>
          <w:szCs w:val="28"/>
          <w:lang w:val="en-US"/>
        </w:rPr>
      </w:pPr>
    </w:p>
    <w:p w14:paraId="4A88887D" w14:textId="77777777" w:rsidR="0082079B" w:rsidRPr="00957EBF" w:rsidRDefault="0082079B" w:rsidP="0082079B">
      <w:pPr>
        <w:spacing w:after="20"/>
        <w:jc w:val="center"/>
        <w:rPr>
          <w:sz w:val="28"/>
          <w:szCs w:val="28"/>
          <w:lang w:val="en-US"/>
        </w:rPr>
      </w:pPr>
    </w:p>
    <w:p w14:paraId="72E90304" w14:textId="77777777" w:rsidR="0082079B" w:rsidRPr="00957EBF" w:rsidRDefault="0082079B" w:rsidP="0082079B">
      <w:pPr>
        <w:spacing w:after="20"/>
        <w:ind w:left="4962"/>
        <w:jc w:val="both"/>
        <w:rPr>
          <w:sz w:val="28"/>
          <w:szCs w:val="28"/>
        </w:rPr>
      </w:pPr>
    </w:p>
    <w:tbl>
      <w:tblPr>
        <w:tblW w:w="969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93"/>
      </w:tblGrid>
      <w:tr w:rsidR="0082079B" w:rsidRPr="00957EBF" w14:paraId="6FA97DC7" w14:textId="77777777" w:rsidTr="00F90303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nil"/>
              <w:bottom w:val="single" w:sz="4" w:space="0" w:color="auto"/>
            </w:tcBorders>
          </w:tcPr>
          <w:p w14:paraId="7025A7F6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Разработка программного обеспечения с использованием </w:t>
            </w:r>
          </w:p>
        </w:tc>
      </w:tr>
      <w:tr w:rsidR="0082079B" w:rsidRPr="00957EBF" w14:paraId="6319E132" w14:textId="77777777" w:rsidTr="00F90303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single" w:sz="4" w:space="0" w:color="auto"/>
              <w:bottom w:val="single" w:sz="4" w:space="0" w:color="auto"/>
            </w:tcBorders>
          </w:tcPr>
          <w:p w14:paraId="544B2D68" w14:textId="77777777" w:rsidR="0082079B" w:rsidRPr="00D72EDF" w:rsidRDefault="0082079B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</w:tbl>
    <w:p w14:paraId="72E12303" w14:textId="77777777" w:rsidR="0082079B" w:rsidRPr="00957EBF" w:rsidRDefault="0082079B" w:rsidP="0082079B">
      <w:pPr>
        <w:jc w:val="center"/>
        <w:rPr>
          <w:b/>
          <w:sz w:val="28"/>
          <w:szCs w:val="28"/>
          <w:vertAlign w:val="superscript"/>
        </w:rPr>
      </w:pPr>
      <w:bookmarkStart w:id="0" w:name="_Toc263733890"/>
      <w:bookmarkStart w:id="1" w:name="_Toc318235904"/>
      <w:bookmarkStart w:id="2" w:name="_Toc326499043"/>
      <w:r w:rsidRPr="00957EBF">
        <w:rPr>
          <w:sz w:val="28"/>
          <w:szCs w:val="28"/>
          <w:vertAlign w:val="superscript"/>
        </w:rPr>
        <w:t>наименование темы</w:t>
      </w:r>
      <w:bookmarkEnd w:id="0"/>
      <w:bookmarkEnd w:id="1"/>
      <w:bookmarkEnd w:id="2"/>
    </w:p>
    <w:p w14:paraId="420920DA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</w:p>
    <w:p w14:paraId="733E2149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  <w:bookmarkStart w:id="3" w:name="_Toc263733891"/>
      <w:bookmarkStart w:id="4" w:name="_Toc318235905"/>
      <w:bookmarkStart w:id="5" w:name="_Toc326499044"/>
      <w:r w:rsidRPr="00957EBF">
        <w:rPr>
          <w:b/>
          <w:sz w:val="28"/>
          <w:szCs w:val="28"/>
        </w:rPr>
        <w:t>ПОЯСНИТЕЛЬНАЯ ЗАПИСКА</w:t>
      </w:r>
      <w:bookmarkEnd w:id="3"/>
      <w:bookmarkEnd w:id="4"/>
      <w:bookmarkEnd w:id="5"/>
    </w:p>
    <w:p w14:paraId="318FE269" w14:textId="77777777" w:rsidR="0082079B" w:rsidRPr="00957EBF" w:rsidRDefault="0082079B" w:rsidP="0082079B">
      <w:pPr>
        <w:jc w:val="center"/>
        <w:rPr>
          <w:sz w:val="28"/>
          <w:szCs w:val="28"/>
        </w:rPr>
      </w:pPr>
      <w:bookmarkStart w:id="6" w:name="_Toc263733892"/>
      <w:bookmarkStart w:id="7" w:name="_Toc318235906"/>
      <w:bookmarkStart w:id="8" w:name="_Toc326499045"/>
      <w:r w:rsidRPr="00957EBF">
        <w:rPr>
          <w:sz w:val="28"/>
          <w:szCs w:val="28"/>
        </w:rPr>
        <w:t>к курсовому проекту по дисциплине</w:t>
      </w:r>
      <w:bookmarkEnd w:id="6"/>
      <w:bookmarkEnd w:id="7"/>
      <w:bookmarkEnd w:id="8"/>
    </w:p>
    <w:tbl>
      <w:tblPr>
        <w:tblW w:w="9691" w:type="dxa"/>
        <w:jc w:val="center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30"/>
        <w:gridCol w:w="3230"/>
        <w:gridCol w:w="3231"/>
      </w:tblGrid>
      <w:tr w:rsidR="0082079B" w:rsidRPr="00D72EDF" w14:paraId="70D652A3" w14:textId="77777777" w:rsidTr="00F90303">
        <w:trPr>
          <w:cantSplit/>
          <w:trHeight w:hRule="exact" w:val="340"/>
          <w:jc w:val="center"/>
        </w:trPr>
        <w:tc>
          <w:tcPr>
            <w:tcW w:w="9691" w:type="dxa"/>
            <w:gridSpan w:val="3"/>
            <w:tcBorders>
              <w:bottom w:val="single" w:sz="4" w:space="0" w:color="auto"/>
            </w:tcBorders>
          </w:tcPr>
          <w:p w14:paraId="77ED9767" w14:textId="77777777" w:rsidR="0082079B" w:rsidRPr="00D72EDF" w:rsidRDefault="0082079B" w:rsidP="00F90303">
            <w:pPr>
              <w:jc w:val="center"/>
              <w:rPr>
                <w:caps/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82079B" w:rsidRPr="00957EBF" w14:paraId="3CC6424A" w14:textId="77777777" w:rsidTr="00F90303">
        <w:trPr>
          <w:cantSplit/>
          <w:trHeight w:hRule="exact" w:val="509"/>
          <w:jc w:val="center"/>
        </w:trPr>
        <w:tc>
          <w:tcPr>
            <w:tcW w:w="3230" w:type="dxa"/>
            <w:tcBorders>
              <w:top w:val="single" w:sz="4" w:space="0" w:color="auto"/>
              <w:bottom w:val="nil"/>
              <w:right w:val="nil"/>
            </w:tcBorders>
          </w:tcPr>
          <w:p w14:paraId="692D19BE" w14:textId="77777777" w:rsidR="0082079B" w:rsidRPr="00957EBF" w:rsidRDefault="0082079B" w:rsidP="00F90303">
            <w:pPr>
              <w:jc w:val="center"/>
              <w:rPr>
                <w:caps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24188D6" w14:textId="66F00BA8" w:rsidR="0082079B" w:rsidRPr="00957EBF" w:rsidRDefault="0082079B" w:rsidP="00F90303">
            <w:pPr>
              <w:spacing w:before="120"/>
              <w:jc w:val="center"/>
              <w:rPr>
                <w:b/>
                <w:caps/>
                <w:sz w:val="28"/>
                <w:szCs w:val="28"/>
              </w:rPr>
            </w:pPr>
            <w:r w:rsidRPr="00957EBF">
              <w:rPr>
                <w:caps/>
                <w:sz w:val="28"/>
                <w:szCs w:val="28"/>
              </w:rPr>
              <w:t>1.00</w:t>
            </w:r>
            <w:r w:rsidR="00CC6DD0">
              <w:rPr>
                <w:caps/>
                <w:sz w:val="28"/>
                <w:szCs w:val="28"/>
              </w:rPr>
              <w:t>5</w:t>
            </w:r>
            <w:r w:rsidRPr="00957EBF">
              <w:rPr>
                <w:caps/>
                <w:sz w:val="28"/>
                <w:szCs w:val="28"/>
              </w:rPr>
              <w:t>.00.00 - ПЗ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nil"/>
            </w:tcBorders>
          </w:tcPr>
          <w:p w14:paraId="272B220E" w14:textId="77777777" w:rsidR="0082079B" w:rsidRPr="00957EBF" w:rsidRDefault="0082079B" w:rsidP="00F90303">
            <w:pPr>
              <w:jc w:val="center"/>
              <w:rPr>
                <w:b/>
                <w:caps/>
                <w:sz w:val="28"/>
                <w:szCs w:val="28"/>
              </w:rPr>
            </w:pPr>
          </w:p>
        </w:tc>
      </w:tr>
    </w:tbl>
    <w:p w14:paraId="1CE9DB24" w14:textId="77777777" w:rsidR="0082079B" w:rsidRPr="00957EBF" w:rsidRDefault="0082079B" w:rsidP="0082079B">
      <w:pPr>
        <w:spacing w:after="1200"/>
        <w:jc w:val="center"/>
        <w:rPr>
          <w:sz w:val="28"/>
          <w:szCs w:val="28"/>
          <w:vertAlign w:val="superscript"/>
        </w:rPr>
      </w:pPr>
      <w:r w:rsidRPr="00957EBF">
        <w:rPr>
          <w:sz w:val="28"/>
          <w:szCs w:val="28"/>
          <w:vertAlign w:val="superscript"/>
        </w:rPr>
        <w:t>обозначение документа</w:t>
      </w:r>
    </w:p>
    <w:tbl>
      <w:tblPr>
        <w:tblpPr w:leftFromText="180" w:rightFromText="180" w:vertAnchor="text" w:tblpXSpec="center" w:tblpY="1"/>
        <w:tblOverlap w:val="never"/>
        <w:tblW w:w="9606" w:type="dxa"/>
        <w:jc w:val="center"/>
        <w:tblLayout w:type="fixed"/>
        <w:tblLook w:val="01E0" w:firstRow="1" w:lastRow="1" w:firstColumn="1" w:lastColumn="1" w:noHBand="0" w:noVBand="0"/>
      </w:tblPr>
      <w:tblGrid>
        <w:gridCol w:w="3577"/>
        <w:gridCol w:w="237"/>
        <w:gridCol w:w="1606"/>
        <w:gridCol w:w="283"/>
        <w:gridCol w:w="1209"/>
        <w:gridCol w:w="284"/>
        <w:gridCol w:w="2410"/>
      </w:tblGrid>
      <w:tr w:rsidR="0082079B" w:rsidRPr="00957EBF" w14:paraId="347C3D1F" w14:textId="77777777" w:rsidTr="00CC6DD0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5288A7C7" w14:textId="77777777" w:rsidR="0082079B" w:rsidRPr="00957EBF" w:rsidRDefault="0082079B" w:rsidP="00F90303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237" w:type="dxa"/>
            <w:vAlign w:val="center"/>
          </w:tcPr>
          <w:p w14:paraId="5F9963DE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06" w:type="dxa"/>
            <w:tcBorders>
              <w:bottom w:val="single" w:sz="4" w:space="0" w:color="auto"/>
            </w:tcBorders>
            <w:vAlign w:val="center"/>
          </w:tcPr>
          <w:p w14:paraId="1A992F0A" w14:textId="4CA0698B" w:rsidR="0082079B" w:rsidRPr="00957EBF" w:rsidRDefault="00CC6DD0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ИСМб-19-1</w:t>
            </w:r>
          </w:p>
        </w:tc>
        <w:tc>
          <w:tcPr>
            <w:tcW w:w="283" w:type="dxa"/>
            <w:vAlign w:val="center"/>
          </w:tcPr>
          <w:p w14:paraId="01AE61FC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19F1C1BD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6AA2242F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69531C94" w14:textId="22322DA4" w:rsidR="0082079B" w:rsidRPr="00957EBF" w:rsidRDefault="00CC6DD0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И.А. Малиновцев</w:t>
            </w:r>
          </w:p>
        </w:tc>
      </w:tr>
      <w:tr w:rsidR="0082079B" w:rsidRPr="00957EBF" w14:paraId="0E4BD89A" w14:textId="77777777" w:rsidTr="00CC6DD0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1D41A28F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7A0608AF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tcBorders>
              <w:top w:val="single" w:sz="4" w:space="0" w:color="auto"/>
            </w:tcBorders>
          </w:tcPr>
          <w:p w14:paraId="54881F61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14:paraId="0528A52F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0355A07E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06FABFE5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5CA0578E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82079B" w:rsidRPr="00957EBF" w14:paraId="2C8B94BE" w14:textId="77777777" w:rsidTr="00CC6DD0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0EC142A5" w14:textId="77777777" w:rsidR="0082079B" w:rsidRPr="00957EBF" w:rsidRDefault="0082079B" w:rsidP="00F90303">
            <w:pPr>
              <w:rPr>
                <w:sz w:val="28"/>
                <w:szCs w:val="28"/>
              </w:rPr>
            </w:pPr>
            <w:proofErr w:type="spellStart"/>
            <w:r w:rsidRPr="00957EBF">
              <w:rPr>
                <w:sz w:val="28"/>
                <w:szCs w:val="28"/>
              </w:rPr>
              <w:t>Нормоконтроль</w:t>
            </w:r>
            <w:proofErr w:type="spellEnd"/>
          </w:p>
        </w:tc>
        <w:tc>
          <w:tcPr>
            <w:tcW w:w="237" w:type="dxa"/>
            <w:vAlign w:val="center"/>
          </w:tcPr>
          <w:p w14:paraId="27267E59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vAlign w:val="center"/>
          </w:tcPr>
          <w:p w14:paraId="0AC9DDF9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7D55516D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4D21B6BC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216C391E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4FD8002D" w14:textId="12ED3520" w:rsidR="0082079B" w:rsidRPr="00957EBF" w:rsidRDefault="00CC6DD0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="0082079B"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82079B" w:rsidRPr="00957EBF" w14:paraId="330E3D33" w14:textId="77777777" w:rsidTr="00CC6DD0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01D60110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09F37398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</w:tcPr>
          <w:p w14:paraId="5BA64B36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</w:tcPr>
          <w:p w14:paraId="15A041E8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400D3008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54F87913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5B49A365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444E8965" w14:textId="77777777" w:rsidR="0082079B" w:rsidRPr="00957EBF" w:rsidRDefault="0082079B" w:rsidP="0082079B">
      <w:pPr>
        <w:rPr>
          <w:sz w:val="28"/>
          <w:szCs w:val="28"/>
        </w:rPr>
      </w:pPr>
    </w:p>
    <w:p w14:paraId="13F9C68E" w14:textId="39D1D49C" w:rsidR="0082079B" w:rsidRPr="00957EBF" w:rsidRDefault="0082079B" w:rsidP="0082079B">
      <w:pPr>
        <w:rPr>
          <w:sz w:val="28"/>
          <w:szCs w:val="28"/>
        </w:rPr>
      </w:pPr>
      <w:r w:rsidRPr="00957EBF">
        <w:rPr>
          <w:sz w:val="28"/>
          <w:szCs w:val="28"/>
        </w:rPr>
        <w:t>Курсовой проект защищен с оценкой __________________</w:t>
      </w:r>
    </w:p>
    <w:p w14:paraId="7042E769" w14:textId="77777777" w:rsidR="0082079B" w:rsidRPr="00957EBF" w:rsidRDefault="0082079B" w:rsidP="0082079B">
      <w:pPr>
        <w:rPr>
          <w:sz w:val="28"/>
          <w:szCs w:val="28"/>
        </w:rPr>
      </w:pPr>
    </w:p>
    <w:p w14:paraId="51B49F54" w14:textId="77777777" w:rsidR="0082079B" w:rsidRPr="00957EBF" w:rsidRDefault="0082079B" w:rsidP="0082079B">
      <w:pPr>
        <w:rPr>
          <w:sz w:val="28"/>
          <w:szCs w:val="28"/>
        </w:rPr>
      </w:pPr>
    </w:p>
    <w:p w14:paraId="195140D8" w14:textId="77777777" w:rsidR="0082079B" w:rsidRPr="00957EBF" w:rsidRDefault="0082079B" w:rsidP="0082079B">
      <w:pPr>
        <w:rPr>
          <w:sz w:val="28"/>
          <w:szCs w:val="28"/>
        </w:rPr>
      </w:pPr>
    </w:p>
    <w:p w14:paraId="5D316473" w14:textId="77777777" w:rsidR="0082079B" w:rsidRPr="00957EBF" w:rsidRDefault="0082079B" w:rsidP="0082079B">
      <w:pPr>
        <w:rPr>
          <w:sz w:val="28"/>
          <w:szCs w:val="28"/>
        </w:rPr>
      </w:pPr>
    </w:p>
    <w:p w14:paraId="4AE782A4" w14:textId="41D62BA1" w:rsidR="0082079B" w:rsidRPr="00957EBF" w:rsidRDefault="0082079B" w:rsidP="0082079B">
      <w:pPr>
        <w:jc w:val="center"/>
        <w:rPr>
          <w:sz w:val="28"/>
          <w:szCs w:val="28"/>
        </w:rPr>
        <w:sectPr w:rsidR="0082079B" w:rsidRPr="00957EBF" w:rsidSect="005052E4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851" w:right="567" w:bottom="1134" w:left="1134" w:header="0" w:footer="0" w:gutter="0"/>
          <w:cols w:space="708"/>
          <w:titlePg/>
          <w:docGrid w:linePitch="381"/>
        </w:sectPr>
      </w:pPr>
      <w:r>
        <w:rPr>
          <w:sz w:val="28"/>
          <w:szCs w:val="28"/>
        </w:rPr>
        <w:t>Иркутск 2022</w:t>
      </w:r>
      <w:r w:rsidRPr="00957EBF">
        <w:rPr>
          <w:sz w:val="28"/>
          <w:szCs w:val="28"/>
        </w:rPr>
        <w:t xml:space="preserve"> г.</w:t>
      </w:r>
    </w:p>
    <w:p w14:paraId="2E8BB8E0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41404769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5A005F69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высшего образования</w:t>
      </w:r>
    </w:p>
    <w:p w14:paraId="5B5917EF" w14:textId="77777777" w:rsidR="0082079B" w:rsidRPr="00957EBF" w:rsidRDefault="0082079B" w:rsidP="0082079B">
      <w:pPr>
        <w:jc w:val="center"/>
        <w:rPr>
          <w:sz w:val="28"/>
          <w:szCs w:val="28"/>
        </w:rPr>
      </w:pPr>
    </w:p>
    <w:p w14:paraId="03F80F09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p w14:paraId="5E656C43" w14:textId="77777777" w:rsidR="0082079B" w:rsidRPr="00957EBF" w:rsidRDefault="0082079B" w:rsidP="0082079B">
      <w:pPr>
        <w:jc w:val="center"/>
        <w:rPr>
          <w:sz w:val="28"/>
          <w:szCs w:val="28"/>
        </w:rPr>
      </w:pPr>
      <w:bookmarkStart w:id="9" w:name="_Toc263733894"/>
      <w:bookmarkStart w:id="10" w:name="_Toc318235908"/>
      <w:bookmarkStart w:id="11" w:name="_Toc326499047"/>
    </w:p>
    <w:p w14:paraId="73F735AE" w14:textId="77777777" w:rsidR="0082079B" w:rsidRPr="00957EBF" w:rsidRDefault="0082079B" w:rsidP="0082079B">
      <w:pPr>
        <w:jc w:val="center"/>
        <w:rPr>
          <w:sz w:val="28"/>
          <w:szCs w:val="28"/>
        </w:rPr>
      </w:pPr>
    </w:p>
    <w:p w14:paraId="6DD35144" w14:textId="77777777" w:rsidR="0082079B" w:rsidRPr="00957EBF" w:rsidRDefault="0082079B" w:rsidP="0082079B">
      <w:pPr>
        <w:jc w:val="center"/>
        <w:rPr>
          <w:sz w:val="28"/>
          <w:szCs w:val="28"/>
        </w:rPr>
      </w:pPr>
    </w:p>
    <w:p w14:paraId="5EE17DAF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ЗАДАНИЕ</w:t>
      </w:r>
      <w:bookmarkEnd w:id="9"/>
      <w:bookmarkEnd w:id="10"/>
      <w:bookmarkEnd w:id="11"/>
    </w:p>
    <w:p w14:paraId="0B9F96A4" w14:textId="77777777" w:rsidR="0082079B" w:rsidRPr="00957EBF" w:rsidRDefault="0082079B" w:rsidP="0082079B">
      <w:pPr>
        <w:jc w:val="center"/>
        <w:rPr>
          <w:sz w:val="28"/>
          <w:szCs w:val="28"/>
        </w:rPr>
      </w:pPr>
      <w:bookmarkStart w:id="12" w:name="_Toc263733895"/>
      <w:bookmarkStart w:id="13" w:name="_Toc318235909"/>
      <w:bookmarkStart w:id="14" w:name="_Toc326499048"/>
      <w:r w:rsidRPr="00957EBF">
        <w:rPr>
          <w:sz w:val="28"/>
          <w:szCs w:val="28"/>
        </w:rPr>
        <w:t>НА КУРСОВОЕ ПРОЕКТИРОВАНИЕ</w:t>
      </w:r>
      <w:bookmarkEnd w:id="12"/>
      <w:bookmarkEnd w:id="13"/>
      <w:bookmarkEnd w:id="14"/>
    </w:p>
    <w:p w14:paraId="0462D2EB" w14:textId="77777777" w:rsidR="0082079B" w:rsidRPr="00957EBF" w:rsidRDefault="0082079B" w:rsidP="0082079B">
      <w:pPr>
        <w:ind w:left="-113"/>
        <w:jc w:val="center"/>
        <w:rPr>
          <w:sz w:val="28"/>
          <w:szCs w:val="28"/>
          <w:u w:val="single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2330"/>
        <w:gridCol w:w="2475"/>
        <w:gridCol w:w="4766"/>
      </w:tblGrid>
      <w:tr w:rsidR="0082079B" w:rsidRPr="00957EBF" w14:paraId="0ABDFA64" w14:textId="77777777" w:rsidTr="00F90303">
        <w:tc>
          <w:tcPr>
            <w:tcW w:w="2376" w:type="dxa"/>
            <w:vAlign w:val="bottom"/>
          </w:tcPr>
          <w:p w14:paraId="5E4243D5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По курсу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2F3120A4" w14:textId="77777777" w:rsidR="0082079B" w:rsidRPr="00957EBF" w:rsidRDefault="0082079B" w:rsidP="00F90303">
            <w:pPr>
              <w:rPr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82079B" w:rsidRPr="00957EBF" w14:paraId="53D88330" w14:textId="77777777" w:rsidTr="00F90303">
        <w:tc>
          <w:tcPr>
            <w:tcW w:w="2376" w:type="dxa"/>
            <w:vAlign w:val="bottom"/>
          </w:tcPr>
          <w:p w14:paraId="353B7465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Студенту</w:t>
            </w:r>
          </w:p>
        </w:tc>
        <w:tc>
          <w:tcPr>
            <w:tcW w:w="747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ED04A8" w14:textId="35654BAC" w:rsidR="0082079B" w:rsidRPr="00957EBF" w:rsidRDefault="0082079B" w:rsidP="00F903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Малиновцев И.А.</w:t>
            </w:r>
          </w:p>
        </w:tc>
      </w:tr>
      <w:tr w:rsidR="0082079B" w:rsidRPr="00957EBF" w14:paraId="4149A077" w14:textId="77777777" w:rsidTr="00F90303">
        <w:tc>
          <w:tcPr>
            <w:tcW w:w="2376" w:type="dxa"/>
            <w:vAlign w:val="bottom"/>
          </w:tcPr>
          <w:p w14:paraId="342DA054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7477" w:type="dxa"/>
            <w:gridSpan w:val="2"/>
            <w:tcBorders>
              <w:top w:val="single" w:sz="4" w:space="0" w:color="auto"/>
            </w:tcBorders>
            <w:vAlign w:val="bottom"/>
          </w:tcPr>
          <w:p w14:paraId="556C92D4" w14:textId="77777777" w:rsidR="0082079B" w:rsidRPr="00957EBF" w:rsidRDefault="0082079B" w:rsidP="00F90303">
            <w:pPr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(фамилия, инициалы)</w:t>
            </w:r>
          </w:p>
        </w:tc>
      </w:tr>
      <w:tr w:rsidR="0082079B" w:rsidRPr="00957EBF" w14:paraId="27A6892B" w14:textId="77777777" w:rsidTr="00F90303">
        <w:tc>
          <w:tcPr>
            <w:tcW w:w="2376" w:type="dxa"/>
            <w:vAlign w:val="bottom"/>
          </w:tcPr>
          <w:p w14:paraId="409DB9B7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Тема проекта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7DEA7C11" w14:textId="77777777" w:rsidR="0082079B" w:rsidRPr="00957EBF" w:rsidRDefault="0082079B" w:rsidP="00F90303">
            <w:pPr>
              <w:rPr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 xml:space="preserve">Разработка программного обеспечения с использованием </w:t>
            </w: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  <w:tr w:rsidR="0082079B" w:rsidRPr="00957EBF" w14:paraId="19BAF4FC" w14:textId="77777777" w:rsidTr="00F90303">
        <w:tc>
          <w:tcPr>
            <w:tcW w:w="4926" w:type="dxa"/>
            <w:gridSpan w:val="2"/>
            <w:vAlign w:val="bottom"/>
          </w:tcPr>
          <w:p w14:paraId="3AE90D2A" w14:textId="77777777" w:rsidR="0082079B" w:rsidRPr="00957EBF" w:rsidRDefault="0082079B" w:rsidP="00F90303">
            <w:pPr>
              <w:rPr>
                <w:sz w:val="28"/>
                <w:szCs w:val="28"/>
              </w:rPr>
            </w:pPr>
          </w:p>
          <w:p w14:paraId="19AAD63B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4927" w:type="dxa"/>
            <w:tcBorders>
              <w:top w:val="single" w:sz="4" w:space="0" w:color="auto"/>
            </w:tcBorders>
            <w:vAlign w:val="bottom"/>
          </w:tcPr>
          <w:p w14:paraId="49E96455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</w:p>
        </w:tc>
      </w:tr>
      <w:tr w:rsidR="0082079B" w:rsidRPr="00957EBF" w14:paraId="43D75A5D" w14:textId="77777777" w:rsidTr="00F90303">
        <w:tc>
          <w:tcPr>
            <w:tcW w:w="9853" w:type="dxa"/>
            <w:gridSpan w:val="3"/>
            <w:tcBorders>
              <w:bottom w:val="single" w:sz="4" w:space="0" w:color="auto"/>
            </w:tcBorders>
            <w:vAlign w:val="bottom"/>
          </w:tcPr>
          <w:p w14:paraId="345534CD" w14:textId="498EECA5" w:rsidR="0082079B" w:rsidRPr="00957EBF" w:rsidRDefault="0082079B" w:rsidP="00F90303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1. </w:t>
            </w:r>
            <w:r w:rsidRPr="00CC6DD0">
              <w:rPr>
                <w:sz w:val="28"/>
                <w:szCs w:val="28"/>
              </w:rPr>
              <w:t>Произвести проектирование компонента для преобразования (конвертации) файла в формате</w:t>
            </w:r>
            <w:r w:rsidRPr="00CC6DD0"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CC6DD0" w:rsidRPr="00CC6DD0"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RuleML</w:t>
            </w:r>
            <w:proofErr w:type="spellEnd"/>
            <w:r w:rsidRPr="00CC6DD0">
              <w:rPr>
                <w:sz w:val="28"/>
                <w:szCs w:val="28"/>
              </w:rPr>
              <w:t xml:space="preserve">в </w:t>
            </w:r>
            <w:r w:rsidRPr="00CC6DD0">
              <w:rPr>
                <w:color w:val="000000"/>
                <w:sz w:val="28"/>
                <w:szCs w:val="28"/>
                <w:shd w:val="clear" w:color="auto" w:fill="FFFFFF"/>
              </w:rPr>
              <w:t>файл формата</w:t>
            </w:r>
            <w:r w:rsidR="00CC6DD0" w:rsidRPr="00CC6DD0">
              <w:rPr>
                <w:sz w:val="28"/>
                <w:szCs w:val="28"/>
              </w:rPr>
              <w:t xml:space="preserve"> </w:t>
            </w:r>
            <w:r w:rsidR="00CC6DD0" w:rsidRPr="00CC6DD0">
              <w:rPr>
                <w:sz w:val="28"/>
                <w:szCs w:val="28"/>
                <w:lang w:val="en-US"/>
              </w:rPr>
              <w:t>EKB</w:t>
            </w:r>
            <w:r w:rsidRPr="00CC6DD0">
              <w:rPr>
                <w:color w:val="000000"/>
                <w:sz w:val="28"/>
                <w:szCs w:val="28"/>
                <w:shd w:val="clear" w:color="auto" w:fill="FFFFFF"/>
              </w:rPr>
              <w:t>.</w:t>
            </w:r>
            <w:r w:rsidRPr="00957EBF">
              <w:rPr>
                <w:sz w:val="28"/>
                <w:szCs w:val="28"/>
              </w:rPr>
              <w:t xml:space="preserve"> </w:t>
            </w:r>
          </w:p>
        </w:tc>
      </w:tr>
    </w:tbl>
    <w:p w14:paraId="37B27CF9" w14:textId="77777777" w:rsidR="0082079B" w:rsidRPr="00957EBF" w:rsidRDefault="0082079B" w:rsidP="0082079B">
      <w:pPr>
        <w:rPr>
          <w:sz w:val="28"/>
          <w:szCs w:val="28"/>
          <w:u w:val="single"/>
        </w:rPr>
      </w:pPr>
    </w:p>
    <w:tbl>
      <w:tblPr>
        <w:tblW w:w="9889" w:type="dxa"/>
        <w:tblLook w:val="00A0" w:firstRow="1" w:lastRow="0" w:firstColumn="1" w:lastColumn="0" w:noHBand="0" w:noVBand="0"/>
      </w:tblPr>
      <w:tblGrid>
        <w:gridCol w:w="9889"/>
      </w:tblGrid>
      <w:tr w:rsidR="0082079B" w:rsidRPr="00957EBF" w14:paraId="73902F87" w14:textId="77777777" w:rsidTr="00F90303">
        <w:tc>
          <w:tcPr>
            <w:tcW w:w="9889" w:type="dxa"/>
            <w:vAlign w:val="bottom"/>
          </w:tcPr>
          <w:p w14:paraId="55713878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 xml:space="preserve">Рекомендуемая литература: </w:t>
            </w:r>
          </w:p>
        </w:tc>
      </w:tr>
      <w:tr w:rsidR="0082079B" w:rsidRPr="001F0BE8" w14:paraId="5ED8514D" w14:textId="77777777" w:rsidTr="00F90303">
        <w:trPr>
          <w:trHeight w:val="333"/>
        </w:trPr>
        <w:tc>
          <w:tcPr>
            <w:tcW w:w="9889" w:type="dxa"/>
            <w:tcBorders>
              <w:bottom w:val="single" w:sz="4" w:space="0" w:color="auto"/>
            </w:tcBorders>
            <w:vAlign w:val="bottom"/>
          </w:tcPr>
          <w:p w14:paraId="7D7C495F" w14:textId="77777777" w:rsidR="0082079B" w:rsidRDefault="0082079B" w:rsidP="0082079B">
            <w:pPr>
              <w:numPr>
                <w:ilvl w:val="0"/>
                <w:numId w:val="15"/>
              </w:numPr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Дородных Н.О., Юрин А.Ю. </w:t>
            </w:r>
            <w:r w:rsidRPr="001F0BE8">
              <w:rPr>
                <w:snapToGrid w:val="0"/>
                <w:sz w:val="28"/>
                <w:szCs w:val="28"/>
              </w:rPr>
              <w:t>Технология создания продукционных экспертных систем на основе модельных трансформа</w:t>
            </w:r>
            <w:r>
              <w:rPr>
                <w:snapToGrid w:val="0"/>
                <w:sz w:val="28"/>
                <w:szCs w:val="28"/>
              </w:rPr>
              <w:t>ций.</w:t>
            </w:r>
            <w:r w:rsidRPr="001F0BE8">
              <w:rPr>
                <w:snapToGrid w:val="0"/>
                <w:sz w:val="28"/>
                <w:szCs w:val="28"/>
              </w:rPr>
              <w:t xml:space="preserve"> Новосибирск: СО РАН, 2019.</w:t>
            </w:r>
            <w:r>
              <w:rPr>
                <w:snapToGrid w:val="0"/>
                <w:sz w:val="28"/>
                <w:szCs w:val="28"/>
              </w:rPr>
              <w:t xml:space="preserve"> </w:t>
            </w:r>
            <w:r w:rsidRPr="001F0BE8">
              <w:rPr>
                <w:snapToGrid w:val="0"/>
                <w:sz w:val="28"/>
                <w:szCs w:val="28"/>
              </w:rPr>
              <w:t>144 стр.</w:t>
            </w:r>
          </w:p>
          <w:p w14:paraId="2417C11E" w14:textId="77777777" w:rsidR="0082079B" w:rsidRPr="001F0BE8" w:rsidRDefault="0082079B" w:rsidP="0082079B">
            <w:pPr>
              <w:numPr>
                <w:ilvl w:val="0"/>
                <w:numId w:val="15"/>
              </w:numPr>
              <w:jc w:val="both"/>
              <w:rPr>
                <w:snapToGrid w:val="0"/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>Юрин А.Ю., Грищенко М.А. Редактор баз знаний в формате CLIPS // Программные продукты и системы. 2012. № 4. С. 83–87.</w:t>
            </w:r>
          </w:p>
          <w:p w14:paraId="3E585C43" w14:textId="77777777" w:rsidR="0082079B" w:rsidRPr="001F0BE8" w:rsidRDefault="0082079B" w:rsidP="0082079B">
            <w:pPr>
              <w:numPr>
                <w:ilvl w:val="0"/>
                <w:numId w:val="15"/>
              </w:numPr>
              <w:jc w:val="both"/>
              <w:rPr>
                <w:snapToGrid w:val="0"/>
                <w:sz w:val="28"/>
                <w:szCs w:val="28"/>
              </w:rPr>
            </w:pPr>
            <w:r w:rsidRPr="001F0BE8">
              <w:rPr>
                <w:snapToGrid w:val="0"/>
                <w:sz w:val="28"/>
                <w:szCs w:val="28"/>
              </w:rPr>
              <w:t>Юрин А.Ю. CASE-</w:t>
            </w:r>
            <w:r>
              <w:rPr>
                <w:snapToGrid w:val="0"/>
                <w:sz w:val="28"/>
                <w:szCs w:val="28"/>
              </w:rPr>
              <w:t>средства</w:t>
            </w:r>
            <w:r w:rsidRPr="001F0BE8">
              <w:rPr>
                <w:snapToGrid w:val="0"/>
                <w:sz w:val="28"/>
                <w:szCs w:val="28"/>
              </w:rPr>
              <w:t xml:space="preserve">: Методические указания по выполнению лабораторных работ. Иркутск: ИРНИТУ, 2018. </w:t>
            </w:r>
            <w:r>
              <w:rPr>
                <w:snapToGrid w:val="0"/>
                <w:sz w:val="28"/>
                <w:szCs w:val="28"/>
              </w:rPr>
              <w:t>87</w:t>
            </w:r>
            <w:r w:rsidRPr="001F0BE8">
              <w:rPr>
                <w:snapToGrid w:val="0"/>
                <w:sz w:val="28"/>
                <w:szCs w:val="28"/>
              </w:rPr>
              <w:t xml:space="preserve"> c.</w:t>
            </w:r>
          </w:p>
        </w:tc>
      </w:tr>
    </w:tbl>
    <w:p w14:paraId="2BB3E472" w14:textId="77777777" w:rsidR="0082079B" w:rsidRPr="00957EBF" w:rsidRDefault="0082079B" w:rsidP="0082079B">
      <w:pPr>
        <w:rPr>
          <w:sz w:val="28"/>
          <w:szCs w:val="28"/>
        </w:rPr>
      </w:pPr>
    </w:p>
    <w:p w14:paraId="2F4FAB5A" w14:textId="77777777" w:rsidR="0082079B" w:rsidRPr="00957EBF" w:rsidRDefault="0082079B" w:rsidP="0082079B">
      <w:pPr>
        <w:rPr>
          <w:sz w:val="28"/>
          <w:szCs w:val="28"/>
        </w:rPr>
      </w:pPr>
    </w:p>
    <w:p w14:paraId="1E6D6F8B" w14:textId="77777777" w:rsidR="0082079B" w:rsidRPr="00957EBF" w:rsidRDefault="0082079B" w:rsidP="0082079B">
      <w:pPr>
        <w:rPr>
          <w:sz w:val="28"/>
          <w:szCs w:val="28"/>
        </w:rPr>
      </w:pPr>
    </w:p>
    <w:p w14:paraId="675CE4C9" w14:textId="77777777" w:rsidR="0082079B" w:rsidRPr="00957EBF" w:rsidRDefault="0082079B" w:rsidP="0082079B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Графическая часть на ______________ листах.</w:t>
      </w:r>
    </w:p>
    <w:p w14:paraId="71C1E32F" w14:textId="77777777" w:rsidR="0082079B" w:rsidRPr="00957EBF" w:rsidRDefault="0082079B" w:rsidP="0082079B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 xml:space="preserve">Дата выдачи </w:t>
      </w:r>
      <w:proofErr w:type="gramStart"/>
      <w:r w:rsidRPr="00957EBF">
        <w:rPr>
          <w:sz w:val="28"/>
          <w:szCs w:val="28"/>
        </w:rPr>
        <w:t>задания  «</w:t>
      </w:r>
      <w:proofErr w:type="gramEnd"/>
      <w:r w:rsidRPr="00957EBF">
        <w:rPr>
          <w:sz w:val="28"/>
          <w:szCs w:val="28"/>
          <w:u w:val="single"/>
        </w:rPr>
        <w:t xml:space="preserve">  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495"/>
        <w:gridCol w:w="1134"/>
        <w:gridCol w:w="283"/>
        <w:gridCol w:w="2659"/>
      </w:tblGrid>
      <w:tr w:rsidR="0082079B" w:rsidRPr="00957EBF" w14:paraId="60CA0EDE" w14:textId="77777777" w:rsidTr="00F90303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36357F0E" w14:textId="77777777" w:rsidR="0082079B" w:rsidRPr="00957EBF" w:rsidRDefault="0082079B" w:rsidP="00F90303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>Задание получил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581507" w14:textId="77777777" w:rsidR="0082079B" w:rsidRPr="00957EBF" w:rsidRDefault="0082079B" w:rsidP="00F90303">
            <w:pPr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72B7852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3C644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</w:tr>
      <w:tr w:rsidR="0082079B" w:rsidRPr="00957EBF" w14:paraId="4B66C38C" w14:textId="77777777" w:rsidTr="00F90303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42A957A1" w14:textId="77777777" w:rsidR="0082079B" w:rsidRPr="00957EBF" w:rsidRDefault="0082079B" w:rsidP="00F90303">
            <w:pPr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93946D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9B20ABD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52D949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4068BFC8" w14:textId="77777777" w:rsidR="0082079B" w:rsidRPr="00957EBF" w:rsidRDefault="0082079B" w:rsidP="0082079B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 xml:space="preserve">Дата представления </w:t>
      </w:r>
      <w:proofErr w:type="gramStart"/>
      <w:r w:rsidRPr="00957EBF">
        <w:rPr>
          <w:sz w:val="28"/>
          <w:szCs w:val="28"/>
        </w:rPr>
        <w:t>проекта  руководителю</w:t>
      </w:r>
      <w:proofErr w:type="gramEnd"/>
      <w:r w:rsidRPr="00957EBF">
        <w:rPr>
          <w:sz w:val="28"/>
          <w:szCs w:val="28"/>
        </w:rPr>
        <w:t xml:space="preserve">  «</w:t>
      </w:r>
      <w:r w:rsidRPr="00957EBF">
        <w:rPr>
          <w:sz w:val="28"/>
          <w:szCs w:val="28"/>
          <w:u w:val="single"/>
        </w:rPr>
        <w:t xml:space="preserve">   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228"/>
        <w:gridCol w:w="709"/>
        <w:gridCol w:w="731"/>
        <w:gridCol w:w="1800"/>
      </w:tblGrid>
      <w:tr w:rsidR="0082079B" w:rsidRPr="00957EBF" w14:paraId="4E1268A5" w14:textId="77777777" w:rsidTr="00F90303">
        <w:trPr>
          <w:trHeight w:val="385"/>
        </w:trPr>
        <w:tc>
          <w:tcPr>
            <w:tcW w:w="6228" w:type="dxa"/>
            <w:tcBorders>
              <w:top w:val="nil"/>
              <w:left w:val="nil"/>
              <w:bottom w:val="nil"/>
              <w:right w:val="nil"/>
            </w:tcBorders>
          </w:tcPr>
          <w:p w14:paraId="0D92210B" w14:textId="77777777" w:rsidR="0082079B" w:rsidRPr="00957EBF" w:rsidRDefault="0082079B" w:rsidP="00F90303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 xml:space="preserve">Руководитель курсового проектирования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0A5E1D" w14:textId="77777777" w:rsidR="0082079B" w:rsidRPr="00957EBF" w:rsidRDefault="0082079B" w:rsidP="00F90303">
            <w:pPr>
              <w:rPr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3AC96470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1EF7B9" w14:textId="7E5320CA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Pr="00957EBF">
              <w:rPr>
                <w:sz w:val="28"/>
                <w:szCs w:val="28"/>
              </w:rPr>
              <w:t xml:space="preserve">Юрин </w:t>
            </w:r>
          </w:p>
        </w:tc>
      </w:tr>
    </w:tbl>
    <w:p w14:paraId="3345661F" w14:textId="77777777" w:rsidR="0082079B" w:rsidRPr="00957EBF" w:rsidRDefault="0082079B" w:rsidP="0082079B">
      <w:pPr>
        <w:spacing w:line="360" w:lineRule="auto"/>
        <w:rPr>
          <w:sz w:val="28"/>
          <w:szCs w:val="28"/>
        </w:rPr>
      </w:pPr>
    </w:p>
    <w:p w14:paraId="33850B8B" w14:textId="173C3763" w:rsidR="00CC6DD0" w:rsidRDefault="00CC6DD0">
      <w:pPr>
        <w:spacing w:after="200" w:line="276" w:lineRule="auto"/>
        <w:rPr>
          <w:sz w:val="28"/>
        </w:rPr>
      </w:pPr>
      <w:r>
        <w:br w:type="page"/>
      </w:r>
    </w:p>
    <w:p w14:paraId="716DAFE9" w14:textId="77777777" w:rsidR="00CC6DD0" w:rsidRPr="00957EBF" w:rsidRDefault="00CC6DD0" w:rsidP="00CC6DD0">
      <w:pPr>
        <w:pStyle w:val="12"/>
        <w:ind w:firstLine="0"/>
        <w:jc w:val="center"/>
      </w:pPr>
      <w:bookmarkStart w:id="15" w:name="_Toc460918488"/>
      <w:bookmarkStart w:id="16" w:name="_Toc18609313"/>
      <w:bookmarkStart w:id="17" w:name="_Toc18609384"/>
      <w:bookmarkStart w:id="18" w:name="_Toc121404369"/>
      <w:r w:rsidRPr="00957EBF">
        <w:lastRenderedPageBreak/>
        <w:t>Содержание</w:t>
      </w:r>
      <w:bookmarkEnd w:id="15"/>
      <w:bookmarkEnd w:id="16"/>
      <w:bookmarkEnd w:id="17"/>
      <w:bookmarkEnd w:id="18"/>
    </w:p>
    <w:p w14:paraId="081D12C9" w14:textId="5DA6E9C7" w:rsidR="00A42E4E" w:rsidRPr="00A42E4E" w:rsidRDefault="00CC6DD0" w:rsidP="00A42E4E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42E4E">
        <w:rPr>
          <w:sz w:val="28"/>
          <w:szCs w:val="28"/>
        </w:rPr>
        <w:fldChar w:fldCharType="begin"/>
      </w:r>
      <w:r w:rsidRPr="00A42E4E">
        <w:rPr>
          <w:sz w:val="28"/>
          <w:szCs w:val="28"/>
        </w:rPr>
        <w:instrText xml:space="preserve"> TOC \o "1-4" \h \z \u </w:instrText>
      </w:r>
      <w:r w:rsidRPr="00A42E4E">
        <w:rPr>
          <w:sz w:val="28"/>
          <w:szCs w:val="28"/>
        </w:rPr>
        <w:fldChar w:fldCharType="separate"/>
      </w:r>
      <w:hyperlink w:anchor="_Toc121404369" w:history="1">
        <w:r w:rsidR="00A42E4E" w:rsidRPr="00A42E4E">
          <w:rPr>
            <w:rStyle w:val="ad"/>
            <w:noProof/>
            <w:sz w:val="28"/>
            <w:szCs w:val="28"/>
          </w:rPr>
          <w:t>Содержание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_Toc121404369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3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5E66535A" w14:textId="300AAC1D" w:rsidR="00A42E4E" w:rsidRPr="00A42E4E" w:rsidRDefault="00ED2F86" w:rsidP="00A42E4E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70" w:history="1">
        <w:r w:rsidR="00A42E4E" w:rsidRPr="00A42E4E">
          <w:rPr>
            <w:rStyle w:val="ad"/>
            <w:noProof/>
            <w:sz w:val="28"/>
            <w:szCs w:val="28"/>
          </w:rPr>
          <w:t>Введение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_Toc121404370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4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16989597" w14:textId="6A120CC4" w:rsidR="00A42E4E" w:rsidRPr="00A42E4E" w:rsidRDefault="00ED2F86" w:rsidP="00A42E4E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71" w:history="1">
        <w:r w:rsidR="00A42E4E" w:rsidRPr="00A42E4E">
          <w:rPr>
            <w:rStyle w:val="ad"/>
            <w:noProof/>
            <w:sz w:val="28"/>
            <w:szCs w:val="28"/>
          </w:rPr>
          <w:t>1 Общая часть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_Toc121404371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5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76AF78ED" w14:textId="0FFAE98A" w:rsidR="00A42E4E" w:rsidRPr="00A42E4E" w:rsidRDefault="00ED2F86" w:rsidP="00A42E4E">
      <w:pPr>
        <w:pStyle w:val="24"/>
        <w:tabs>
          <w:tab w:val="left" w:pos="880"/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72" w:history="1">
        <w:r w:rsidR="00A42E4E" w:rsidRPr="00A42E4E">
          <w:rPr>
            <w:rStyle w:val="ad"/>
            <w:noProof/>
            <w:sz w:val="28"/>
            <w:szCs w:val="28"/>
          </w:rPr>
          <w:t>1.1</w:t>
        </w:r>
        <w:r w:rsidR="00A42E4E" w:rsidRPr="00A42E4E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42E4E" w:rsidRPr="00A42E4E">
          <w:rPr>
            <w:rStyle w:val="ad"/>
            <w:noProof/>
            <w:sz w:val="28"/>
            <w:szCs w:val="28"/>
          </w:rPr>
          <w:t>Описание предметной области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_Toc121404372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5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44BF0958" w14:textId="7F96778F" w:rsidR="00A42E4E" w:rsidRPr="00A42E4E" w:rsidRDefault="00ED2F86" w:rsidP="00A42E4E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73" w:history="1">
        <w:r w:rsidR="00A42E4E" w:rsidRPr="00A42E4E">
          <w:rPr>
            <w:rStyle w:val="ad"/>
            <w:noProof/>
            <w:sz w:val="28"/>
            <w:szCs w:val="28"/>
          </w:rPr>
          <w:t>1.2 Постановка задачи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_Toc121404373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6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6FD64883" w14:textId="4CF98B05" w:rsidR="00A42E4E" w:rsidRPr="00A42E4E" w:rsidRDefault="00ED2F86" w:rsidP="00A42E4E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74" w:history="1">
        <w:r w:rsidR="00A42E4E" w:rsidRPr="00A42E4E">
          <w:rPr>
            <w:rStyle w:val="ad"/>
            <w:noProof/>
            <w:sz w:val="28"/>
            <w:szCs w:val="28"/>
          </w:rPr>
          <w:t>2 Специальная часть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_Toc121404374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7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0AA8B7BD" w14:textId="0C8FF02B" w:rsidR="00A42E4E" w:rsidRPr="00A42E4E" w:rsidRDefault="00ED2F86" w:rsidP="00A42E4E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75" w:history="1">
        <w:r w:rsidR="00A42E4E" w:rsidRPr="00A42E4E">
          <w:rPr>
            <w:rStyle w:val="ad"/>
            <w:noProof/>
            <w:sz w:val="28"/>
            <w:szCs w:val="28"/>
          </w:rPr>
          <w:t>2.1 Техническое задание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_Toc121404375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7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059D81BD" w14:textId="7B7C5EB9" w:rsidR="00A42E4E" w:rsidRPr="00A42E4E" w:rsidRDefault="00ED2F86" w:rsidP="00A42E4E">
      <w:pPr>
        <w:pStyle w:val="32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76" w:history="1">
        <w:r w:rsidR="00A42E4E" w:rsidRPr="00A42E4E">
          <w:rPr>
            <w:rStyle w:val="ad"/>
            <w:noProof/>
            <w:sz w:val="28"/>
            <w:szCs w:val="28"/>
          </w:rPr>
          <w:t>2.1.1 Введение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_Toc121404376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7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0686EC5B" w14:textId="54C39608" w:rsidR="00A42E4E" w:rsidRPr="00A42E4E" w:rsidRDefault="00ED2F86" w:rsidP="00A42E4E">
      <w:pPr>
        <w:pStyle w:val="32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77" w:history="1">
        <w:r w:rsidR="00A42E4E" w:rsidRPr="00A42E4E">
          <w:rPr>
            <w:rStyle w:val="ad"/>
            <w:noProof/>
            <w:sz w:val="28"/>
            <w:szCs w:val="28"/>
          </w:rPr>
          <w:t>2.1.2 Общие сведения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_Toc121404377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7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0126177C" w14:textId="57D20463" w:rsidR="00A42E4E" w:rsidRPr="00A42E4E" w:rsidRDefault="00ED2F86" w:rsidP="00A42E4E">
      <w:pPr>
        <w:pStyle w:val="32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78" w:history="1">
        <w:r w:rsidR="00A42E4E" w:rsidRPr="00A42E4E">
          <w:rPr>
            <w:rStyle w:val="ad"/>
            <w:noProof/>
            <w:sz w:val="28"/>
            <w:szCs w:val="28"/>
          </w:rPr>
          <w:t>2.1.3 Назначение и цели создания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_Toc121404378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8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2D5F9AE8" w14:textId="313758AC" w:rsidR="00A42E4E" w:rsidRPr="00A42E4E" w:rsidRDefault="00ED2F86" w:rsidP="00A42E4E">
      <w:pPr>
        <w:pStyle w:val="32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79" w:history="1">
        <w:r w:rsidR="00A42E4E" w:rsidRPr="00A42E4E">
          <w:rPr>
            <w:rStyle w:val="ad"/>
            <w:noProof/>
            <w:sz w:val="28"/>
            <w:szCs w:val="28"/>
          </w:rPr>
          <w:t>2.1.4 Характеристика объектов автоматизации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_Toc121404379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9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47C68C3A" w14:textId="2825F748" w:rsidR="00A42E4E" w:rsidRPr="00A42E4E" w:rsidRDefault="00ED2F86" w:rsidP="00A42E4E">
      <w:pPr>
        <w:pStyle w:val="32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80" w:history="1">
        <w:r w:rsidR="00A42E4E" w:rsidRPr="00A42E4E">
          <w:rPr>
            <w:rStyle w:val="ad"/>
            <w:noProof/>
            <w:sz w:val="28"/>
            <w:szCs w:val="28"/>
          </w:rPr>
          <w:t>2.1.5 Требования к программе или программному изделию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_Toc121404380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9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26FE5929" w14:textId="1901B974" w:rsidR="00A42E4E" w:rsidRPr="00A42E4E" w:rsidRDefault="00ED2F86" w:rsidP="00A42E4E">
      <w:pPr>
        <w:pStyle w:val="32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81" w:history="1">
        <w:r w:rsidR="00A42E4E" w:rsidRPr="00A42E4E">
          <w:rPr>
            <w:rStyle w:val="ad"/>
            <w:noProof/>
            <w:sz w:val="28"/>
            <w:szCs w:val="28"/>
          </w:rPr>
          <w:t>2.1.6 Состав и содержание работ по созданию системы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_Toc121404381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10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06AF5204" w14:textId="4A213992" w:rsidR="00A42E4E" w:rsidRPr="00A42E4E" w:rsidRDefault="00ED2F86" w:rsidP="00A42E4E">
      <w:pPr>
        <w:pStyle w:val="32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82" w:history="1">
        <w:r w:rsidR="00A42E4E" w:rsidRPr="00A42E4E">
          <w:rPr>
            <w:rStyle w:val="ad"/>
            <w:noProof/>
            <w:sz w:val="28"/>
            <w:szCs w:val="28"/>
          </w:rPr>
          <w:t>2.1.7 Порядок контроля и приемки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_Toc121404382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10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0EEA07F2" w14:textId="67447D9A" w:rsidR="00A42E4E" w:rsidRPr="00A42E4E" w:rsidRDefault="00ED2F86" w:rsidP="00A42E4E">
      <w:pPr>
        <w:pStyle w:val="32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83" w:history="1">
        <w:r w:rsidR="00A42E4E" w:rsidRPr="00A42E4E">
          <w:rPr>
            <w:rStyle w:val="ad"/>
            <w:noProof/>
            <w:sz w:val="28"/>
            <w:szCs w:val="28"/>
          </w:rPr>
          <w:t>2.1.8 Требования к программной документации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_Toc121404383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11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433F9400" w14:textId="68DA52CE" w:rsidR="00A42E4E" w:rsidRPr="00A42E4E" w:rsidRDefault="00ED2F86" w:rsidP="00A42E4E">
      <w:pPr>
        <w:pStyle w:val="32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84" w:history="1">
        <w:r w:rsidR="00A42E4E" w:rsidRPr="00A42E4E">
          <w:rPr>
            <w:rStyle w:val="ad"/>
            <w:noProof/>
            <w:sz w:val="28"/>
            <w:szCs w:val="28"/>
          </w:rPr>
          <w:t>2.1.9 Приложения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_Toc121404384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11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791D899B" w14:textId="79860B97" w:rsidR="00A42E4E" w:rsidRPr="00A42E4E" w:rsidRDefault="00ED2F86" w:rsidP="00A42E4E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85" w:history="1">
        <w:r w:rsidR="00A42E4E" w:rsidRPr="00A42E4E">
          <w:rPr>
            <w:rStyle w:val="ad"/>
            <w:noProof/>
            <w:sz w:val="28"/>
            <w:szCs w:val="28"/>
          </w:rPr>
          <w:t>2.2 Описание проекта в Yougile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_Toc121404385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11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7D34F5B1" w14:textId="35EEED37" w:rsidR="00A42E4E" w:rsidRPr="00A42E4E" w:rsidRDefault="00ED2F86" w:rsidP="00A42E4E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86" w:history="1">
        <w:r w:rsidR="00A42E4E" w:rsidRPr="00A42E4E">
          <w:rPr>
            <w:rStyle w:val="ad"/>
            <w:noProof/>
            <w:sz w:val="28"/>
            <w:szCs w:val="28"/>
          </w:rPr>
          <w:t>2.3 Проектирование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_Toc121404386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12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73C28733" w14:textId="29778642" w:rsidR="00A42E4E" w:rsidRPr="00A42E4E" w:rsidRDefault="00ED2F86" w:rsidP="00A42E4E">
      <w:pPr>
        <w:pStyle w:val="32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87" w:history="1">
        <w:r w:rsidR="00A42E4E" w:rsidRPr="00A42E4E">
          <w:rPr>
            <w:rStyle w:val="ad"/>
            <w:noProof/>
            <w:sz w:val="28"/>
            <w:szCs w:val="28"/>
          </w:rPr>
          <w:t>2.3.1 Диаграммы вариантов использования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_Toc121404387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12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08C9B222" w14:textId="66D2B3DE" w:rsidR="00A42E4E" w:rsidRPr="00A42E4E" w:rsidRDefault="00ED2F86" w:rsidP="00A42E4E">
      <w:pPr>
        <w:pStyle w:val="32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88" w:history="1">
        <w:r w:rsidR="00A42E4E" w:rsidRPr="00A42E4E">
          <w:rPr>
            <w:rStyle w:val="ad"/>
            <w:noProof/>
            <w:sz w:val="28"/>
            <w:szCs w:val="28"/>
          </w:rPr>
          <w:t>2.3.2 Диаграмма последовательностей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_Toc121404388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16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3CC3668B" w14:textId="0E82DCFE" w:rsidR="00A42E4E" w:rsidRPr="00A42E4E" w:rsidRDefault="00ED2F86" w:rsidP="00A42E4E">
      <w:pPr>
        <w:pStyle w:val="32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89" w:history="1">
        <w:r w:rsidR="00A42E4E" w:rsidRPr="00A42E4E">
          <w:rPr>
            <w:rStyle w:val="ad"/>
            <w:noProof/>
            <w:sz w:val="28"/>
            <w:szCs w:val="28"/>
          </w:rPr>
          <w:t>2.3.3 Алгоритмическое обеспечение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_Toc121404389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17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2F41B212" w14:textId="5914B96E" w:rsidR="00A42E4E" w:rsidRPr="00A42E4E" w:rsidRDefault="00ED2F86" w:rsidP="00A42E4E">
      <w:pPr>
        <w:pStyle w:val="32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90" w:history="1">
        <w:r w:rsidR="00A42E4E" w:rsidRPr="00A42E4E">
          <w:rPr>
            <w:rStyle w:val="ad"/>
            <w:noProof/>
            <w:sz w:val="28"/>
            <w:szCs w:val="28"/>
          </w:rPr>
          <w:t>2.3.4 Диаграмма классов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_Toc121404390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18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065932A3" w14:textId="78B11053" w:rsidR="00A42E4E" w:rsidRPr="00A42E4E" w:rsidRDefault="00ED2F86" w:rsidP="00A42E4E">
      <w:pPr>
        <w:pStyle w:val="24"/>
        <w:tabs>
          <w:tab w:val="left" w:pos="880"/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91" w:history="1">
        <w:r w:rsidR="00A42E4E" w:rsidRPr="00A42E4E">
          <w:rPr>
            <w:rStyle w:val="ad"/>
            <w:noProof/>
            <w:sz w:val="28"/>
            <w:szCs w:val="28"/>
          </w:rPr>
          <w:t>2.4</w:t>
        </w:r>
        <w:r w:rsidR="00A42E4E" w:rsidRPr="00A42E4E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42E4E" w:rsidRPr="00A42E4E">
          <w:rPr>
            <w:rStyle w:val="ad"/>
            <w:noProof/>
            <w:sz w:val="28"/>
            <w:szCs w:val="28"/>
          </w:rPr>
          <w:t>Программная реализация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_Toc121404391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19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26F83F61" w14:textId="340A9408" w:rsidR="00A42E4E" w:rsidRPr="00A42E4E" w:rsidRDefault="00ED2F86" w:rsidP="00A42E4E">
      <w:pPr>
        <w:pStyle w:val="32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92" w:history="1">
        <w:r w:rsidR="00A42E4E" w:rsidRPr="00A42E4E">
          <w:rPr>
            <w:rStyle w:val="ad"/>
            <w:noProof/>
            <w:sz w:val="28"/>
            <w:szCs w:val="28"/>
          </w:rPr>
          <w:t>2.4.1 Автоматически сгенерированный код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_Toc121404392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19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1CA42D81" w14:textId="3AF7B04C" w:rsidR="00A42E4E" w:rsidRPr="00A42E4E" w:rsidRDefault="00ED2F86" w:rsidP="00A42E4E">
      <w:pPr>
        <w:pStyle w:val="32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93" w:history="1">
        <w:r w:rsidR="00A42E4E" w:rsidRPr="00A42E4E">
          <w:rPr>
            <w:rStyle w:val="ad"/>
            <w:noProof/>
            <w:sz w:val="28"/>
            <w:szCs w:val="28"/>
          </w:rPr>
          <w:t>2.4.2 Описание интерфейса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_Toc121404393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22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6172695B" w14:textId="78E87B8F" w:rsidR="00A42E4E" w:rsidRPr="00A42E4E" w:rsidRDefault="00ED2F86" w:rsidP="00A42E4E">
      <w:pPr>
        <w:pStyle w:val="32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94" w:history="1">
        <w:r w:rsidR="00A42E4E" w:rsidRPr="00A42E4E">
          <w:rPr>
            <w:rStyle w:val="ad"/>
            <w:noProof/>
            <w:sz w:val="28"/>
            <w:szCs w:val="28"/>
          </w:rPr>
          <w:t>2.4.3 Тестирование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_Toc121404394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25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7D40AA70" w14:textId="3CBC5337" w:rsidR="00A42E4E" w:rsidRPr="00A42E4E" w:rsidRDefault="00ED2F86" w:rsidP="00A42E4E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95" w:history="1">
        <w:r w:rsidR="00A42E4E" w:rsidRPr="00A42E4E">
          <w:rPr>
            <w:rStyle w:val="ad"/>
            <w:noProof/>
            <w:sz w:val="28"/>
            <w:szCs w:val="28"/>
          </w:rPr>
          <w:t>Заключение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_Toc121404395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32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34D7777C" w14:textId="0D8604F5" w:rsidR="00A42E4E" w:rsidRPr="00A42E4E" w:rsidRDefault="00ED2F86" w:rsidP="00A42E4E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96" w:history="1">
        <w:r w:rsidR="00A42E4E" w:rsidRPr="00A42E4E">
          <w:rPr>
            <w:rStyle w:val="ad"/>
            <w:noProof/>
            <w:sz w:val="28"/>
            <w:szCs w:val="28"/>
          </w:rPr>
          <w:t>Список использованных источников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_Toc121404396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33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490F9FFF" w14:textId="0CE8CB98" w:rsidR="00A42E4E" w:rsidRPr="00A42E4E" w:rsidRDefault="00ED2F86" w:rsidP="00A42E4E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97" w:history="1">
        <w:r w:rsidR="00A42E4E" w:rsidRPr="00A42E4E">
          <w:rPr>
            <w:rStyle w:val="ad"/>
            <w:noProof/>
            <w:sz w:val="28"/>
            <w:szCs w:val="28"/>
          </w:rPr>
          <w:t>Приложение А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_Toc121404397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34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7779CC34" w14:textId="503430A3" w:rsidR="00A42E4E" w:rsidRPr="00A42E4E" w:rsidRDefault="00ED2F86" w:rsidP="00A42E4E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98" w:history="1">
        <w:r w:rsidR="00A42E4E" w:rsidRPr="00A42E4E">
          <w:rPr>
            <w:rStyle w:val="ad"/>
            <w:noProof/>
            <w:sz w:val="28"/>
            <w:szCs w:val="28"/>
          </w:rPr>
          <w:t>Фрагмент сгенерированной документации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_Toc121404398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34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169BED8A" w14:textId="611EABEB" w:rsidR="00A42E4E" w:rsidRPr="00A42E4E" w:rsidRDefault="00ED2F86" w:rsidP="00A42E4E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399" w:history="1">
        <w:r w:rsidR="00A42E4E" w:rsidRPr="00A42E4E">
          <w:rPr>
            <w:rStyle w:val="ad"/>
            <w:noProof/>
            <w:sz w:val="28"/>
            <w:szCs w:val="28"/>
          </w:rPr>
          <w:t>Листинг</w:t>
        </w:r>
        <w:r w:rsidR="00A42E4E" w:rsidRPr="00A42E4E">
          <w:rPr>
            <w:rStyle w:val="ad"/>
            <w:noProof/>
            <w:sz w:val="28"/>
            <w:szCs w:val="28"/>
            <w:lang w:val="en-US"/>
          </w:rPr>
          <w:t xml:space="preserve"> </w:t>
        </w:r>
        <w:r w:rsidR="00A42E4E" w:rsidRPr="00A42E4E">
          <w:rPr>
            <w:rStyle w:val="ad"/>
            <w:noProof/>
            <w:sz w:val="28"/>
            <w:szCs w:val="28"/>
          </w:rPr>
          <w:t>программы</w:t>
        </w:r>
        <w:r w:rsidR="00A42E4E" w:rsidRPr="00A42E4E">
          <w:rPr>
            <w:noProof/>
            <w:webHidden/>
            <w:sz w:val="28"/>
            <w:szCs w:val="28"/>
          </w:rPr>
          <w:tab/>
        </w:r>
        <w:r w:rsidR="00A42E4E" w:rsidRPr="00A42E4E">
          <w:rPr>
            <w:noProof/>
            <w:webHidden/>
            <w:sz w:val="28"/>
            <w:szCs w:val="28"/>
          </w:rPr>
          <w:fldChar w:fldCharType="begin"/>
        </w:r>
        <w:r w:rsidR="00A42E4E" w:rsidRPr="00A42E4E">
          <w:rPr>
            <w:noProof/>
            <w:webHidden/>
            <w:sz w:val="28"/>
            <w:szCs w:val="28"/>
          </w:rPr>
          <w:instrText xml:space="preserve"> PAGEREF _Toc121404399 \h </w:instrText>
        </w:r>
        <w:r w:rsidR="00A42E4E" w:rsidRPr="00A42E4E">
          <w:rPr>
            <w:noProof/>
            <w:webHidden/>
            <w:sz w:val="28"/>
            <w:szCs w:val="28"/>
          </w:rPr>
        </w:r>
        <w:r w:rsidR="00A42E4E" w:rsidRPr="00A42E4E">
          <w:rPr>
            <w:noProof/>
            <w:webHidden/>
            <w:sz w:val="28"/>
            <w:szCs w:val="28"/>
          </w:rPr>
          <w:fldChar w:fldCharType="separate"/>
        </w:r>
        <w:r w:rsidR="00A42E4E" w:rsidRPr="00A42E4E">
          <w:rPr>
            <w:noProof/>
            <w:webHidden/>
            <w:sz w:val="28"/>
            <w:szCs w:val="28"/>
          </w:rPr>
          <w:t>34</w:t>
        </w:r>
        <w:r w:rsidR="00A42E4E" w:rsidRPr="00A42E4E">
          <w:rPr>
            <w:noProof/>
            <w:webHidden/>
            <w:sz w:val="28"/>
            <w:szCs w:val="28"/>
          </w:rPr>
          <w:fldChar w:fldCharType="end"/>
        </w:r>
      </w:hyperlink>
    </w:p>
    <w:p w14:paraId="7C258796" w14:textId="76F48A57" w:rsidR="00CC6DD0" w:rsidRDefault="00CC6DD0" w:rsidP="00A42E4E">
      <w:pPr>
        <w:pStyle w:val="20"/>
        <w:numPr>
          <w:ilvl w:val="0"/>
          <w:numId w:val="0"/>
        </w:numPr>
        <w:spacing w:before="0"/>
      </w:pPr>
      <w:r w:rsidRPr="00A42E4E">
        <w:rPr>
          <w:szCs w:val="28"/>
        </w:rPr>
        <w:fldChar w:fldCharType="end"/>
      </w:r>
    </w:p>
    <w:p w14:paraId="2B5BC712" w14:textId="77777777" w:rsidR="00CC6DD0" w:rsidRDefault="00CC6DD0">
      <w:pPr>
        <w:spacing w:after="200" w:line="276" w:lineRule="auto"/>
        <w:rPr>
          <w:sz w:val="28"/>
        </w:rPr>
      </w:pPr>
      <w:r>
        <w:br w:type="page"/>
      </w:r>
    </w:p>
    <w:p w14:paraId="31898BCA" w14:textId="77777777" w:rsidR="00CC6DD0" w:rsidRPr="00107DD1" w:rsidRDefault="00CC6DD0" w:rsidP="00CC6DD0">
      <w:pPr>
        <w:pStyle w:val="12"/>
        <w:ind w:firstLine="0"/>
        <w:jc w:val="center"/>
      </w:pPr>
      <w:bookmarkStart w:id="19" w:name="_Toc460918489"/>
      <w:bookmarkStart w:id="20" w:name="_Toc18609314"/>
      <w:bookmarkStart w:id="21" w:name="_Toc18609385"/>
      <w:bookmarkStart w:id="22" w:name="_Toc121404370"/>
      <w:r w:rsidRPr="00107DD1">
        <w:lastRenderedPageBreak/>
        <w:t>Введение</w:t>
      </w:r>
      <w:bookmarkEnd w:id="19"/>
      <w:bookmarkEnd w:id="20"/>
      <w:bookmarkEnd w:id="21"/>
      <w:bookmarkEnd w:id="22"/>
    </w:p>
    <w:p w14:paraId="04C49875" w14:textId="77777777" w:rsidR="00CC6DD0" w:rsidRDefault="00CC6DD0" w:rsidP="00CC6DD0">
      <w:pPr>
        <w:pStyle w:val="aa"/>
      </w:pPr>
      <w:r w:rsidRPr="00107DD1">
        <w:t>Курсо</w:t>
      </w:r>
      <w:r>
        <w:t>вой проект в рамках учебной дисциплины «</w:t>
      </w:r>
      <w:r w:rsidRPr="00107DD1">
        <w:t>Методы и средства проектирования информационных систем и технологий</w:t>
      </w:r>
      <w:r>
        <w:t xml:space="preserve">» подразумевает проектирование и разработку программного обеспечения, осуществляющего конвертацию файлов </w:t>
      </w:r>
      <w:proofErr w:type="spellStart"/>
      <w:r w:rsidRPr="00F90CF6">
        <w:t>RuleML</w:t>
      </w:r>
      <w:proofErr w:type="spellEnd"/>
      <w:r>
        <w:t xml:space="preserve"> в формат редактора продукционных баз знаний </w:t>
      </w:r>
      <w:r>
        <w:rPr>
          <w:lang w:val="en-US"/>
        </w:rPr>
        <w:t>EKB</w:t>
      </w:r>
      <w:r>
        <w:t xml:space="preserve"> </w:t>
      </w:r>
      <w:r w:rsidRPr="000B0BB5">
        <w:t>инструментально</w:t>
      </w:r>
      <w:r>
        <w:t>го</w:t>
      </w:r>
      <w:r w:rsidRPr="000B0BB5">
        <w:t xml:space="preserve"> средств</w:t>
      </w:r>
      <w:r>
        <w:t>а</w:t>
      </w:r>
      <w:r w:rsidRPr="000B0BB5">
        <w:t xml:space="preserve"> Personal </w:t>
      </w:r>
      <w:proofErr w:type="spellStart"/>
      <w:r w:rsidRPr="000B0BB5">
        <w:t>Knowledge</w:t>
      </w:r>
      <w:proofErr w:type="spellEnd"/>
      <w:r w:rsidRPr="000B0BB5">
        <w:t xml:space="preserve"> Base </w:t>
      </w:r>
      <w:proofErr w:type="spellStart"/>
      <w:r w:rsidRPr="000B0BB5">
        <w:t>Designer</w:t>
      </w:r>
      <w:proofErr w:type="spellEnd"/>
      <w:r w:rsidRPr="00F90CF6">
        <w:t>.</w:t>
      </w:r>
    </w:p>
    <w:p w14:paraId="05196C57" w14:textId="77777777" w:rsidR="00CC6DD0" w:rsidRDefault="00CC6DD0" w:rsidP="00CC6DD0">
      <w:pPr>
        <w:pStyle w:val="aa"/>
      </w:pPr>
      <w:r>
        <w:t xml:space="preserve">Актуальность разрабатываемого программного обеспечения определяется необходимостью создания данного приложения для автоматизации процесса конвертации. </w:t>
      </w:r>
    </w:p>
    <w:p w14:paraId="3B5E030C" w14:textId="77777777" w:rsidR="00CC6DD0" w:rsidRDefault="00CC6DD0" w:rsidP="00CC6DD0">
      <w:pPr>
        <w:pStyle w:val="aa"/>
      </w:pPr>
      <w:r w:rsidRPr="000534E1">
        <w:t>Разрабатываемый программное обеспечение должно автоматизировать деятельность специалистов, в области проектирования информационных систем, сокращая их временные затраты при переносе и поддержании в актуальном состоянии проектов разной структуры в рамках представленных систем.</w:t>
      </w:r>
    </w:p>
    <w:p w14:paraId="5CA4F970" w14:textId="14ADBC01" w:rsidR="00CC6DD0" w:rsidRDefault="00CC6DD0">
      <w:pPr>
        <w:spacing w:after="200" w:line="276" w:lineRule="auto"/>
        <w:rPr>
          <w:sz w:val="28"/>
        </w:rPr>
      </w:pPr>
      <w:r>
        <w:br w:type="page"/>
      </w:r>
    </w:p>
    <w:p w14:paraId="54E63F43" w14:textId="77777777" w:rsidR="00CC6DD0" w:rsidRPr="00957EBF" w:rsidRDefault="00CC6DD0" w:rsidP="00CC6DD0">
      <w:pPr>
        <w:pStyle w:val="12"/>
      </w:pPr>
      <w:bookmarkStart w:id="23" w:name="_Toc460918490"/>
      <w:bookmarkStart w:id="24" w:name="_Toc18609315"/>
      <w:bookmarkStart w:id="25" w:name="_Toc18609386"/>
      <w:bookmarkStart w:id="26" w:name="_Toc121404371"/>
      <w:r w:rsidRPr="004A67C0">
        <w:lastRenderedPageBreak/>
        <w:t xml:space="preserve">1 </w:t>
      </w:r>
      <w:r w:rsidRPr="00957EBF">
        <w:t>Общая часть</w:t>
      </w:r>
      <w:bookmarkEnd w:id="23"/>
      <w:bookmarkEnd w:id="24"/>
      <w:bookmarkEnd w:id="25"/>
      <w:bookmarkEnd w:id="26"/>
    </w:p>
    <w:p w14:paraId="2015C635" w14:textId="77777777" w:rsidR="00CC6DD0" w:rsidRDefault="00CC6DD0" w:rsidP="00CC6DD0">
      <w:pPr>
        <w:pStyle w:val="23"/>
        <w:numPr>
          <w:ilvl w:val="1"/>
          <w:numId w:val="16"/>
        </w:numPr>
        <w:tabs>
          <w:tab w:val="num" w:pos="360"/>
        </w:tabs>
        <w:ind w:left="0" w:firstLine="709"/>
      </w:pPr>
      <w:bookmarkStart w:id="27" w:name="_Toc341547953"/>
      <w:bookmarkStart w:id="28" w:name="_Toc379672190"/>
      <w:bookmarkStart w:id="29" w:name="_Toc404780342"/>
      <w:bookmarkStart w:id="30" w:name="_Toc406411818"/>
      <w:bookmarkStart w:id="31" w:name="_Toc406411868"/>
      <w:bookmarkStart w:id="32" w:name="_Toc413833805"/>
      <w:bookmarkStart w:id="33" w:name="_Toc460918491"/>
      <w:bookmarkStart w:id="34" w:name="_Toc18609316"/>
      <w:bookmarkStart w:id="35" w:name="_Toc18609387"/>
      <w:bookmarkStart w:id="36" w:name="_Toc121404372"/>
      <w:r w:rsidRPr="00957EBF">
        <w:t>Описание предметной области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7E61A30F" w14:textId="77777777" w:rsidR="00CC6DD0" w:rsidRDefault="00CC6DD0" w:rsidP="00CC6DD0">
      <w:pPr>
        <w:pStyle w:val="aa"/>
      </w:pPr>
      <w:r>
        <w:t xml:space="preserve">Программный компонент осуществляет процесс конвертации файлов </w:t>
      </w:r>
      <w:proofErr w:type="spellStart"/>
      <w:r w:rsidRPr="001304B4">
        <w:rPr>
          <w:lang w:val="en-US"/>
        </w:rPr>
        <w:t>RuleML</w:t>
      </w:r>
      <w:proofErr w:type="spellEnd"/>
      <w:r>
        <w:t xml:space="preserve"> в </w:t>
      </w:r>
      <w:r w:rsidRPr="00D70BFF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>
        <w:t xml:space="preserve">. </w:t>
      </w:r>
    </w:p>
    <w:p w14:paraId="02B9856B" w14:textId="77777777" w:rsidR="00CC6DD0" w:rsidRDefault="00CC6DD0" w:rsidP="00CC6DD0">
      <w:pPr>
        <w:pStyle w:val="aa"/>
      </w:pPr>
      <w:r>
        <w:t xml:space="preserve">Редактор баз знаний </w:t>
      </w:r>
      <w:r>
        <w:rPr>
          <w:lang w:val="en-US"/>
        </w:rPr>
        <w:t>EKB</w:t>
      </w:r>
      <w:r w:rsidRPr="000C6459">
        <w:t xml:space="preserve"> </w:t>
      </w:r>
      <w:r>
        <w:t xml:space="preserve">сохраняет проекты с </w:t>
      </w:r>
      <w:proofErr w:type="gramStart"/>
      <w:r>
        <w:t xml:space="preserve">расширением </w:t>
      </w:r>
      <w:r w:rsidRPr="000C6459">
        <w:t>.</w:t>
      </w:r>
      <w:proofErr w:type="spellStart"/>
      <w:r>
        <w:rPr>
          <w:lang w:val="en-US"/>
        </w:rPr>
        <w:t>ekb</w:t>
      </w:r>
      <w:proofErr w:type="spellEnd"/>
      <w:proofErr w:type="gramEnd"/>
      <w:r>
        <w:t xml:space="preserve"> и содержит многоуровневую структуру.</w:t>
      </w:r>
    </w:p>
    <w:p w14:paraId="223FFCDD" w14:textId="77777777" w:rsidR="00CC6DD0" w:rsidRDefault="00CC6DD0" w:rsidP="00CC6DD0">
      <w:pPr>
        <w:pStyle w:val="aa"/>
        <w:ind w:firstLine="0"/>
        <w:jc w:val="center"/>
      </w:pPr>
      <w:r w:rsidRPr="007521A5">
        <w:rPr>
          <w:noProof/>
        </w:rPr>
        <w:drawing>
          <wp:inline distT="0" distB="0" distL="0" distR="0" wp14:anchorId="1F350CAA" wp14:editId="51339AD7">
            <wp:extent cx="3947852" cy="3149420"/>
            <wp:effectExtent l="19050" t="19050" r="14605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6416" cy="3156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D47D76" w14:textId="36E95BEE" w:rsidR="00CC6DD0" w:rsidRPr="004B2918" w:rsidRDefault="00CC6DD0" w:rsidP="00CC6DD0">
      <w:pPr>
        <w:pStyle w:val="aa"/>
        <w:ind w:firstLine="0"/>
        <w:jc w:val="center"/>
      </w:pPr>
      <w:r>
        <w:t xml:space="preserve">Рисунок </w:t>
      </w:r>
      <w:r w:rsidR="005F696B">
        <w:t>1</w:t>
      </w:r>
      <w:r w:rsidRPr="007521A5">
        <w:t xml:space="preserve"> – </w:t>
      </w:r>
      <w:r>
        <w:t xml:space="preserve">Фрагмент структуры </w:t>
      </w:r>
      <w:proofErr w:type="gramStart"/>
      <w:r>
        <w:t xml:space="preserve">файла </w:t>
      </w:r>
      <w:r w:rsidRPr="007521A5">
        <w:t>.</w:t>
      </w:r>
      <w:proofErr w:type="spellStart"/>
      <w:r>
        <w:rPr>
          <w:lang w:val="en-US"/>
        </w:rPr>
        <w:t>ekb</w:t>
      </w:r>
      <w:proofErr w:type="spellEnd"/>
      <w:proofErr w:type="gramEnd"/>
    </w:p>
    <w:p w14:paraId="71DDD3CF" w14:textId="77777777" w:rsidR="00CC6DD0" w:rsidRPr="004B2918" w:rsidRDefault="00CC6DD0" w:rsidP="00CC6DD0">
      <w:pPr>
        <w:pStyle w:val="aa"/>
        <w:ind w:firstLine="0"/>
        <w:jc w:val="center"/>
      </w:pPr>
    </w:p>
    <w:p w14:paraId="66139206" w14:textId="77777777" w:rsidR="00CC6DD0" w:rsidRPr="00091D37" w:rsidRDefault="00CC6DD0" w:rsidP="00CC6DD0">
      <w:pPr>
        <w:pStyle w:val="aa"/>
      </w:pPr>
      <w:proofErr w:type="spellStart"/>
      <w:r w:rsidRPr="00091D37">
        <w:t>RuleML</w:t>
      </w:r>
      <w:proofErr w:type="spellEnd"/>
      <w:r w:rsidRPr="00091D37">
        <w:t xml:space="preserve"> — это глобальная инициатива, возглавляемая некоммерческой организацией </w:t>
      </w:r>
      <w:proofErr w:type="spellStart"/>
      <w:r w:rsidRPr="00091D37">
        <w:t>RuleML</w:t>
      </w:r>
      <w:proofErr w:type="spellEnd"/>
      <w:r w:rsidRPr="00091D37">
        <w:t xml:space="preserve"> Inc., которая посвящена продвижению исследований и деятельности по разработке отраслевых стандартов в технической области семантических и </w:t>
      </w:r>
      <w:proofErr w:type="spellStart"/>
      <w:r w:rsidRPr="00091D37">
        <w:t>интероперабельных</w:t>
      </w:r>
      <w:proofErr w:type="spellEnd"/>
      <w:r w:rsidRPr="00091D37">
        <w:t xml:space="preserve"> правил. Дизайн стандартов в основном принимает форму языка разметки, также известного как </w:t>
      </w:r>
      <w:proofErr w:type="spellStart"/>
      <w:r w:rsidRPr="00091D37">
        <w:t>RuleML</w:t>
      </w:r>
      <w:proofErr w:type="spellEnd"/>
      <w:r w:rsidRPr="00091D37">
        <w:t>.</w:t>
      </w:r>
    </w:p>
    <w:p w14:paraId="17D5EAB1" w14:textId="77777777" w:rsidR="00CC6DD0" w:rsidRDefault="00CC6DD0" w:rsidP="00CC6DD0">
      <w:pPr>
        <w:pStyle w:val="aa"/>
        <w:ind w:firstLine="0"/>
        <w:jc w:val="center"/>
      </w:pPr>
      <w:r w:rsidRPr="00911C00">
        <w:rPr>
          <w:noProof/>
        </w:rPr>
        <w:drawing>
          <wp:inline distT="0" distB="0" distL="0" distR="0" wp14:anchorId="43C81614" wp14:editId="34B56F81">
            <wp:extent cx="4654833" cy="2624221"/>
            <wp:effectExtent l="19050" t="19050" r="12700" b="241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66" cy="2630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993B1B" w14:textId="7BA3D607" w:rsidR="00CC6DD0" w:rsidRPr="00911C00" w:rsidRDefault="00CC6DD0" w:rsidP="00CC6DD0">
      <w:pPr>
        <w:pStyle w:val="aa"/>
        <w:ind w:firstLine="0"/>
        <w:jc w:val="center"/>
      </w:pPr>
      <w:r>
        <w:t xml:space="preserve">Рисунок </w:t>
      </w:r>
      <w:r w:rsidR="005F696B">
        <w:t>2</w:t>
      </w:r>
      <w:r w:rsidRPr="007521A5">
        <w:t xml:space="preserve"> – </w:t>
      </w:r>
      <w:r>
        <w:t xml:space="preserve">Фрагмент структуры файла </w:t>
      </w:r>
      <w:proofErr w:type="spellStart"/>
      <w:r>
        <w:rPr>
          <w:lang w:val="en-US"/>
        </w:rPr>
        <w:t>RuleML</w:t>
      </w:r>
      <w:proofErr w:type="spellEnd"/>
    </w:p>
    <w:p w14:paraId="057D3422" w14:textId="77777777" w:rsidR="00CC6DD0" w:rsidRDefault="00CC6DD0" w:rsidP="00CC6DD0">
      <w:pPr>
        <w:pStyle w:val="aa"/>
        <w:ind w:firstLine="0"/>
      </w:pPr>
    </w:p>
    <w:p w14:paraId="2F45AE1B" w14:textId="77777777" w:rsidR="00CC6DD0" w:rsidRPr="002E5739" w:rsidRDefault="00CC6DD0" w:rsidP="00CC6DD0">
      <w:pPr>
        <w:pStyle w:val="aa"/>
      </w:pPr>
      <w:r>
        <w:lastRenderedPageBreak/>
        <w:t xml:space="preserve">Дополнительно программный компонент предоставляет возможность выбора пользователем места хранения файла </w:t>
      </w:r>
      <w:proofErr w:type="spellStart"/>
      <w:r>
        <w:rPr>
          <w:lang w:val="en-US"/>
        </w:rPr>
        <w:t>RuleML</w:t>
      </w:r>
      <w:proofErr w:type="spellEnd"/>
      <w:r>
        <w:t xml:space="preserve"> и места сохранения конвертированного </w:t>
      </w:r>
      <w:proofErr w:type="gramStart"/>
      <w:r>
        <w:t xml:space="preserve">файла </w:t>
      </w:r>
      <w:r w:rsidRPr="00315802">
        <w:t>.</w:t>
      </w:r>
      <w:proofErr w:type="spellStart"/>
      <w:r>
        <w:rPr>
          <w:lang w:val="en-US"/>
        </w:rPr>
        <w:t>ekb</w:t>
      </w:r>
      <w:proofErr w:type="spellEnd"/>
      <w:proofErr w:type="gramEnd"/>
      <w:r>
        <w:t xml:space="preserve">. </w:t>
      </w:r>
    </w:p>
    <w:p w14:paraId="68123FE9" w14:textId="78A0D259" w:rsidR="00ED6340" w:rsidRDefault="00ED6340" w:rsidP="00CC6DD0">
      <w:pPr>
        <w:pStyle w:val="20"/>
        <w:numPr>
          <w:ilvl w:val="0"/>
          <w:numId w:val="0"/>
        </w:numPr>
      </w:pPr>
    </w:p>
    <w:p w14:paraId="3F89F3A3" w14:textId="77777777" w:rsidR="00014F82" w:rsidRPr="00957EBF" w:rsidRDefault="00014F82" w:rsidP="00014F82">
      <w:pPr>
        <w:pStyle w:val="23"/>
      </w:pPr>
      <w:bookmarkStart w:id="37" w:name="_Toc341547969"/>
      <w:bookmarkStart w:id="38" w:name="_Toc379672191"/>
      <w:bookmarkStart w:id="39" w:name="_Toc404780343"/>
      <w:bookmarkStart w:id="40" w:name="_Toc406411819"/>
      <w:bookmarkStart w:id="41" w:name="_Toc406411869"/>
      <w:bookmarkStart w:id="42" w:name="_Toc413833806"/>
      <w:bookmarkStart w:id="43" w:name="_Toc460918492"/>
      <w:bookmarkStart w:id="44" w:name="_Toc18609388"/>
      <w:bookmarkStart w:id="45" w:name="_Toc121404373"/>
      <w:r>
        <w:t xml:space="preserve">1.2 </w:t>
      </w:r>
      <w:r w:rsidRPr="00957EBF">
        <w:t>Постановка задачи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2A549CD1" w14:textId="77777777" w:rsidR="00014F82" w:rsidRPr="00F65D56" w:rsidRDefault="00014F82" w:rsidP="00014F82">
      <w:pPr>
        <w:pStyle w:val="aa"/>
      </w:pPr>
      <w:r w:rsidRPr="00F65D56">
        <w:t>Проектирование и программная реализация компонента для преобразования (конвертации) XML-файлов определенной структуры (согласно варианту задания).</w:t>
      </w:r>
    </w:p>
    <w:p w14:paraId="0B10C749" w14:textId="77777777" w:rsidR="00014F82" w:rsidRPr="00957EBF" w:rsidRDefault="00014F82" w:rsidP="00014F82">
      <w:pPr>
        <w:ind w:firstLine="709"/>
        <w:jc w:val="both"/>
        <w:rPr>
          <w:sz w:val="28"/>
          <w:szCs w:val="28"/>
        </w:rPr>
      </w:pPr>
      <w:r w:rsidRPr="00957EBF">
        <w:rPr>
          <w:sz w:val="28"/>
          <w:szCs w:val="28"/>
        </w:rPr>
        <w:t>Выполнение работы предполагает решение следующих задач:</w:t>
      </w:r>
    </w:p>
    <w:p w14:paraId="1DB9E854" w14:textId="77777777" w:rsidR="00014F82" w:rsidRPr="00957EBF" w:rsidRDefault="00014F82" w:rsidP="00014F82">
      <w:pPr>
        <w:numPr>
          <w:ilvl w:val="0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Проектирование, включая:</w:t>
      </w:r>
    </w:p>
    <w:p w14:paraId="0012A9D3" w14:textId="77777777" w:rsidR="00014F82" w:rsidRPr="00957EBF" w:rsidRDefault="00014F82" w:rsidP="00014F82">
      <w:pPr>
        <w:numPr>
          <w:ilvl w:val="1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Описание предметной области.</w:t>
      </w:r>
    </w:p>
    <w:p w14:paraId="6709A5D1" w14:textId="77777777" w:rsidR="00014F82" w:rsidRPr="00957EBF" w:rsidRDefault="00014F82" w:rsidP="00014F82">
      <w:pPr>
        <w:numPr>
          <w:ilvl w:val="1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Формулировка цели работы.</w:t>
      </w:r>
    </w:p>
    <w:p w14:paraId="782B3C88" w14:textId="77777777" w:rsidR="00014F82" w:rsidRPr="00957EBF" w:rsidRDefault="00014F82" w:rsidP="00014F82">
      <w:pPr>
        <w:numPr>
          <w:ilvl w:val="1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 компонента.</w:t>
      </w:r>
    </w:p>
    <w:p w14:paraId="2DBE33AE" w14:textId="77777777" w:rsidR="00014F82" w:rsidRPr="00957EBF" w:rsidRDefault="00014F82" w:rsidP="00014F82">
      <w:pPr>
        <w:numPr>
          <w:ilvl w:val="0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Программная реализация компонента, включая автоматизированную генерацию программного кода.</w:t>
      </w:r>
    </w:p>
    <w:p w14:paraId="74D160DE" w14:textId="77777777" w:rsidR="00014F82" w:rsidRPr="00957EBF" w:rsidRDefault="00014F82" w:rsidP="00014F82">
      <w:pPr>
        <w:numPr>
          <w:ilvl w:val="0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Тестирование.</w:t>
      </w:r>
    </w:p>
    <w:p w14:paraId="1F7E0981" w14:textId="77777777" w:rsidR="00014F82" w:rsidRPr="00957EBF" w:rsidRDefault="00014F82" w:rsidP="00014F82">
      <w:pPr>
        <w:numPr>
          <w:ilvl w:val="0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Документирование (описание), включая автоматизированную генерацию документации.</w:t>
      </w:r>
    </w:p>
    <w:p w14:paraId="4CB29F1C" w14:textId="47CD0531" w:rsidR="00014F82" w:rsidRDefault="00014F82">
      <w:pPr>
        <w:spacing w:after="200" w:line="276" w:lineRule="auto"/>
        <w:rPr>
          <w:color w:val="000000" w:themeColor="text1"/>
          <w:sz w:val="28"/>
        </w:rPr>
      </w:pPr>
      <w:r>
        <w:br w:type="page"/>
      </w:r>
    </w:p>
    <w:p w14:paraId="2EB69659" w14:textId="77777777" w:rsidR="005F696B" w:rsidRDefault="005F696B" w:rsidP="005F696B">
      <w:pPr>
        <w:pStyle w:val="12"/>
      </w:pPr>
      <w:bookmarkStart w:id="46" w:name="_Toc121404374"/>
      <w:r>
        <w:lastRenderedPageBreak/>
        <w:t>2 Специальная часть</w:t>
      </w:r>
      <w:bookmarkEnd w:id="46"/>
    </w:p>
    <w:p w14:paraId="2DB29898" w14:textId="77777777" w:rsidR="005F696B" w:rsidRDefault="005F696B" w:rsidP="005F696B">
      <w:pPr>
        <w:pStyle w:val="23"/>
      </w:pPr>
      <w:bookmarkStart w:id="47" w:name="_Toc121404375"/>
      <w:r>
        <w:t>2.1 Техническое задание</w:t>
      </w:r>
      <w:bookmarkEnd w:id="47"/>
    </w:p>
    <w:p w14:paraId="3794C4E7" w14:textId="77777777" w:rsidR="005F696B" w:rsidRDefault="005F696B" w:rsidP="005F696B">
      <w:pPr>
        <w:pStyle w:val="31"/>
      </w:pPr>
      <w:bookmarkStart w:id="48" w:name="_Toc121404376"/>
      <w:r>
        <w:t>2.1.1 Введение</w:t>
      </w:r>
      <w:bookmarkEnd w:id="48"/>
    </w:p>
    <w:p w14:paraId="6152A8E8" w14:textId="77777777" w:rsidR="005F696B" w:rsidRDefault="005F696B" w:rsidP="005F696B">
      <w:pPr>
        <w:pStyle w:val="aa"/>
      </w:pPr>
      <w:r>
        <w:t xml:space="preserve">Настоящее техническое задание распространяется на разработку программного компонента для конвертации файлов </w:t>
      </w:r>
      <w:proofErr w:type="spellStart"/>
      <w:r>
        <w:rPr>
          <w:lang w:val="en-US"/>
        </w:rPr>
        <w:t>RuleML</w:t>
      </w:r>
      <w:proofErr w:type="spellEnd"/>
      <w:r w:rsidRPr="00327D80">
        <w:t xml:space="preserve"> </w:t>
      </w:r>
      <w:r>
        <w:t xml:space="preserve">в </w:t>
      </w:r>
      <w:r w:rsidRPr="00DF359E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DF359E">
        <w:t>.</w:t>
      </w:r>
    </w:p>
    <w:p w14:paraId="3B26C810" w14:textId="77777777" w:rsidR="005F696B" w:rsidRDefault="005F696B" w:rsidP="005F696B">
      <w:pPr>
        <w:pStyle w:val="aa"/>
      </w:pPr>
      <w:r>
        <w:t>При проектировании баз знаний в определенном программном обеспечении может потребоваться продолжить работу в другом прикладном средстве. Экспортирование наработок в данной ситуации не всегда представляется возможным.</w:t>
      </w:r>
    </w:p>
    <w:p w14:paraId="59D5EA59" w14:textId="77777777" w:rsidR="005F696B" w:rsidRDefault="005F696B" w:rsidP="005F696B">
      <w:pPr>
        <w:pStyle w:val="aa"/>
      </w:pPr>
      <w:r>
        <w:t xml:space="preserve">Разрабатываемая программа позволит экспортировать проекты продукционных баз знаний </w:t>
      </w:r>
      <w:r>
        <w:rPr>
          <w:lang w:val="en-US"/>
        </w:rPr>
        <w:t>EKB</w:t>
      </w:r>
      <w:r>
        <w:t xml:space="preserve"> в файлы для работы в </w:t>
      </w:r>
      <w:proofErr w:type="spellStart"/>
      <w:r>
        <w:rPr>
          <w:lang w:val="en-US"/>
        </w:rPr>
        <w:t>RuleML</w:t>
      </w:r>
      <w:proofErr w:type="spellEnd"/>
      <w:r w:rsidRPr="00F15132">
        <w:t xml:space="preserve"> </w:t>
      </w:r>
      <w:r>
        <w:t>в автоматическом режиме.</w:t>
      </w:r>
    </w:p>
    <w:p w14:paraId="7E8C3EAE" w14:textId="77777777" w:rsidR="005F696B" w:rsidRDefault="005F696B" w:rsidP="005F696B">
      <w:pPr>
        <w:pStyle w:val="aa"/>
      </w:pPr>
    </w:p>
    <w:p w14:paraId="654D9E0F" w14:textId="77777777" w:rsidR="005F696B" w:rsidRDefault="005F696B" w:rsidP="005F696B">
      <w:pPr>
        <w:pStyle w:val="31"/>
      </w:pPr>
      <w:bookmarkStart w:id="49" w:name="_Toc121404377"/>
      <w:r>
        <w:t>2.1.2 Общие сведения</w:t>
      </w:r>
      <w:bookmarkEnd w:id="49"/>
    </w:p>
    <w:p w14:paraId="6DB5813C" w14:textId="77777777" w:rsidR="005F696B" w:rsidRDefault="005F696B" w:rsidP="005F696B">
      <w:pPr>
        <w:pStyle w:val="aa"/>
        <w:rPr>
          <w:b/>
          <w:bCs/>
        </w:rPr>
      </w:pPr>
      <w:r w:rsidRPr="0046655E">
        <w:rPr>
          <w:b/>
          <w:bCs/>
        </w:rPr>
        <w:t>2.1.2.1 Наименование и шифры</w:t>
      </w:r>
    </w:p>
    <w:p w14:paraId="672BC831" w14:textId="77777777" w:rsidR="005F696B" w:rsidRDefault="005F696B" w:rsidP="005F696B">
      <w:pPr>
        <w:pStyle w:val="aa"/>
        <w:numPr>
          <w:ilvl w:val="0"/>
          <w:numId w:val="18"/>
        </w:numPr>
        <w:ind w:left="0" w:firstLine="709"/>
      </w:pPr>
      <w:r>
        <w:t>Полное название системы</w:t>
      </w:r>
    </w:p>
    <w:p w14:paraId="15ABE123" w14:textId="77777777" w:rsidR="005F696B" w:rsidRDefault="005F696B" w:rsidP="005F696B">
      <w:pPr>
        <w:pStyle w:val="aa"/>
      </w:pPr>
      <w:r>
        <w:t>Программный компонент «Транслятор файлов структуры».</w:t>
      </w:r>
    </w:p>
    <w:p w14:paraId="7DE8AD50" w14:textId="77777777" w:rsidR="005F696B" w:rsidRDefault="005F696B" w:rsidP="005F696B">
      <w:pPr>
        <w:pStyle w:val="aa"/>
        <w:numPr>
          <w:ilvl w:val="0"/>
          <w:numId w:val="18"/>
        </w:numPr>
        <w:ind w:left="0" w:firstLine="709"/>
      </w:pPr>
      <w:r>
        <w:t>Шифр системы</w:t>
      </w:r>
    </w:p>
    <w:p w14:paraId="624DDFB4" w14:textId="77777777" w:rsidR="005F696B" w:rsidRDefault="005F696B" w:rsidP="005F696B">
      <w:pPr>
        <w:pStyle w:val="aa"/>
      </w:pPr>
      <w:r>
        <w:t>Шифр системы – ПК ТФС.</w:t>
      </w:r>
    </w:p>
    <w:p w14:paraId="608BF027" w14:textId="77777777" w:rsidR="005F696B" w:rsidRDefault="005F696B" w:rsidP="005F696B">
      <w:pPr>
        <w:pStyle w:val="aa"/>
      </w:pPr>
    </w:p>
    <w:p w14:paraId="7388FA5B" w14:textId="77777777" w:rsidR="005F696B" w:rsidRDefault="005F696B" w:rsidP="005F696B">
      <w:pPr>
        <w:pStyle w:val="aa"/>
        <w:rPr>
          <w:b/>
          <w:bCs/>
        </w:rPr>
      </w:pPr>
      <w:r w:rsidRPr="003F4662">
        <w:rPr>
          <w:b/>
          <w:bCs/>
        </w:rPr>
        <w:t>2.1.2.2 Сведения о заказчиках и исполнителях</w:t>
      </w:r>
    </w:p>
    <w:p w14:paraId="68F96E5E" w14:textId="77777777" w:rsidR="005F696B" w:rsidRDefault="005F696B" w:rsidP="005F696B">
      <w:pPr>
        <w:pStyle w:val="aa"/>
        <w:numPr>
          <w:ilvl w:val="0"/>
          <w:numId w:val="19"/>
        </w:numPr>
        <w:ind w:left="0" w:firstLine="709"/>
      </w:pPr>
      <w:r>
        <w:t>Заказчик</w:t>
      </w:r>
    </w:p>
    <w:p w14:paraId="440BE8FC" w14:textId="77777777" w:rsidR="005F696B" w:rsidRPr="00B44E54" w:rsidRDefault="005F696B" w:rsidP="005F696B">
      <w:pPr>
        <w:pStyle w:val="aa"/>
      </w:pPr>
      <w:r w:rsidRPr="00B44E54">
        <w:t xml:space="preserve">Иркутский Национальный Исследовательский Технический университет. </w:t>
      </w:r>
    </w:p>
    <w:p w14:paraId="17F5E769" w14:textId="77777777" w:rsidR="005F696B" w:rsidRPr="00B44E54" w:rsidRDefault="005F696B" w:rsidP="005F696B">
      <w:pPr>
        <w:pStyle w:val="aa"/>
      </w:pPr>
      <w:r w:rsidRPr="00B44E54">
        <w:t>Адрес: 664074 г. Иркутск, ул</w:t>
      </w:r>
      <w:r>
        <w:t>.</w:t>
      </w:r>
      <w:r w:rsidRPr="00B44E54">
        <w:t xml:space="preserve"> Лермонтова, 83.</w:t>
      </w:r>
    </w:p>
    <w:p w14:paraId="4FBB7525" w14:textId="77777777" w:rsidR="005F696B" w:rsidRDefault="005F696B" w:rsidP="005F696B">
      <w:pPr>
        <w:pStyle w:val="aa"/>
        <w:numPr>
          <w:ilvl w:val="0"/>
          <w:numId w:val="19"/>
        </w:numPr>
        <w:ind w:left="0" w:firstLine="709"/>
      </w:pPr>
      <w:r>
        <w:t>Исполнитель</w:t>
      </w:r>
    </w:p>
    <w:p w14:paraId="6589E9A6" w14:textId="77777777" w:rsidR="005F696B" w:rsidRDefault="005F696B" w:rsidP="005F696B">
      <w:pPr>
        <w:pStyle w:val="aa"/>
      </w:pPr>
      <w:r w:rsidRPr="00B44E54">
        <w:t xml:space="preserve">Студент </w:t>
      </w:r>
      <w:r>
        <w:t>Малиновцев И. А.</w:t>
      </w:r>
    </w:p>
    <w:p w14:paraId="76D58401" w14:textId="77777777" w:rsidR="005F696B" w:rsidRDefault="005F696B" w:rsidP="005F696B">
      <w:pPr>
        <w:pStyle w:val="aa"/>
      </w:pPr>
    </w:p>
    <w:p w14:paraId="7836207B" w14:textId="77777777" w:rsidR="005F696B" w:rsidRDefault="005F696B" w:rsidP="005F696B">
      <w:pPr>
        <w:pStyle w:val="aa"/>
        <w:rPr>
          <w:b/>
          <w:bCs/>
        </w:rPr>
      </w:pPr>
      <w:r w:rsidRPr="006B2F62">
        <w:rPr>
          <w:b/>
          <w:bCs/>
        </w:rPr>
        <w:t>2.1.2.3 Основание для разработки</w:t>
      </w:r>
    </w:p>
    <w:p w14:paraId="4F891448" w14:textId="77777777" w:rsidR="005F696B" w:rsidRPr="00907928" w:rsidRDefault="005F696B" w:rsidP="005F696B">
      <w:pPr>
        <w:pStyle w:val="aa"/>
        <w:numPr>
          <w:ilvl w:val="0"/>
          <w:numId w:val="20"/>
        </w:numPr>
        <w:ind w:left="0" w:firstLine="709"/>
      </w:pPr>
      <w:r w:rsidRPr="00907928">
        <w:t>Основания для разработки программного компонента</w:t>
      </w:r>
    </w:p>
    <w:p w14:paraId="58DBE2E6" w14:textId="77777777" w:rsidR="005F696B" w:rsidRPr="00984F83" w:rsidRDefault="005F696B" w:rsidP="005F696B">
      <w:pPr>
        <w:pStyle w:val="aa"/>
      </w:pPr>
      <w:r w:rsidRPr="00984F83">
        <w:t>Основанием для исполнения работ по созданию программного компонента, предусмотренных в настоящем ТЗ, является учебный план «09.03.02 Информационные системы и технологии на предприятиях/в машиностроении» и методические указания курсовому проекту по курсу «Методы и средства проектирования информационных систем и технологий».</w:t>
      </w:r>
    </w:p>
    <w:p w14:paraId="069C7C1B" w14:textId="77777777" w:rsidR="005F696B" w:rsidRPr="00907928" w:rsidRDefault="005F696B" w:rsidP="005F696B">
      <w:pPr>
        <w:pStyle w:val="aa"/>
        <w:numPr>
          <w:ilvl w:val="0"/>
          <w:numId w:val="20"/>
        </w:numPr>
        <w:ind w:left="0" w:firstLine="709"/>
      </w:pPr>
      <w:r w:rsidRPr="00907928">
        <w:t>Основания для разработки документа</w:t>
      </w:r>
    </w:p>
    <w:p w14:paraId="3C51D686" w14:textId="77777777" w:rsidR="005F696B" w:rsidRPr="00984F83" w:rsidRDefault="005F696B" w:rsidP="005F696B">
      <w:pPr>
        <w:pStyle w:val="aa"/>
      </w:pPr>
      <w:r w:rsidRPr="00984F83">
        <w:t>Основанием для разработки настоящего документа является п.3 к методическим указаниям.</w:t>
      </w:r>
    </w:p>
    <w:p w14:paraId="2A9FADCB" w14:textId="77777777" w:rsidR="005F696B" w:rsidRPr="00907928" w:rsidRDefault="005F696B" w:rsidP="005F696B">
      <w:pPr>
        <w:pStyle w:val="aa"/>
        <w:numPr>
          <w:ilvl w:val="0"/>
          <w:numId w:val="20"/>
        </w:numPr>
        <w:ind w:left="0" w:firstLine="709"/>
      </w:pPr>
      <w:r w:rsidRPr="00907928">
        <w:t>Нормативные документы</w:t>
      </w:r>
    </w:p>
    <w:p w14:paraId="4ADB19CA" w14:textId="77777777" w:rsidR="005F696B" w:rsidRPr="00984F83" w:rsidRDefault="005F696B" w:rsidP="005F696B">
      <w:pPr>
        <w:pStyle w:val="aa"/>
      </w:pPr>
      <w:r w:rsidRPr="00984F83">
        <w:t xml:space="preserve">Настоящее Техническое Задание разработано в соответствии с требованиями ГОСТ 34.602 89 «Информационная технология. Комплекс </w:t>
      </w:r>
      <w:r w:rsidRPr="00984F83">
        <w:lastRenderedPageBreak/>
        <w:t>стандартов на автоматизированные системы. Техническое задание на создание автоматизированной системы».</w:t>
      </w:r>
    </w:p>
    <w:p w14:paraId="52793A71" w14:textId="77777777" w:rsidR="005F696B" w:rsidRPr="00984F83" w:rsidRDefault="005F696B" w:rsidP="005F696B">
      <w:pPr>
        <w:pStyle w:val="aa"/>
      </w:pPr>
      <w:r w:rsidRPr="00984F83">
        <w:t>При разработке и вводе в эксплуатацию автоматизированной системы Исполнитель должен руководствоваться требованиями следующих нормативных документов Госстандарта:</w:t>
      </w:r>
    </w:p>
    <w:p w14:paraId="0FC3D5A6" w14:textId="77777777" w:rsidR="005F696B" w:rsidRPr="00984F83" w:rsidRDefault="005F696B" w:rsidP="005F696B">
      <w:pPr>
        <w:pStyle w:val="aa"/>
        <w:numPr>
          <w:ilvl w:val="0"/>
          <w:numId w:val="21"/>
        </w:numPr>
        <w:ind w:left="0" w:firstLine="567"/>
      </w:pPr>
      <w:r w:rsidRPr="00984F83">
        <w:t>ГОСТ 34.601.90 – стандарт, устанавливающий стадии и этапы создания АС, а также содержание работ на каждом этапе;</w:t>
      </w:r>
    </w:p>
    <w:p w14:paraId="66E7F78D" w14:textId="77777777" w:rsidR="005F696B" w:rsidRPr="00984F83" w:rsidRDefault="005F696B" w:rsidP="005F696B">
      <w:pPr>
        <w:pStyle w:val="aa"/>
        <w:numPr>
          <w:ilvl w:val="0"/>
          <w:numId w:val="21"/>
        </w:numPr>
        <w:ind w:left="0" w:firstLine="567"/>
      </w:pPr>
      <w:r w:rsidRPr="00984F83">
        <w:t>ГОСТ 34.603.92 – стандарт, устанавливающий виды испытаний АС и общие требования к их проведению.</w:t>
      </w:r>
    </w:p>
    <w:p w14:paraId="6C10C98A" w14:textId="77777777" w:rsidR="005F696B" w:rsidRDefault="005F696B" w:rsidP="005F696B">
      <w:pPr>
        <w:pStyle w:val="aa"/>
      </w:pPr>
      <w:r w:rsidRPr="00984F83">
        <w:t>При создании проектно-эксплуатационной документации Исполнитель должен руководствоваться требованиями ГОСТ РД 50-34.698-90 «Автоматизированные системы. Требования к содержанию документов».</w:t>
      </w:r>
    </w:p>
    <w:p w14:paraId="5B10B3DC" w14:textId="77777777" w:rsidR="005F696B" w:rsidRDefault="005F696B" w:rsidP="005F696B">
      <w:pPr>
        <w:pStyle w:val="aa"/>
      </w:pPr>
    </w:p>
    <w:p w14:paraId="2AD0DB29" w14:textId="77777777" w:rsidR="005F696B" w:rsidRPr="00984F83" w:rsidRDefault="005F696B" w:rsidP="005F696B">
      <w:pPr>
        <w:pStyle w:val="aa"/>
      </w:pPr>
    </w:p>
    <w:p w14:paraId="29747E60" w14:textId="77777777" w:rsidR="005F696B" w:rsidRDefault="005F696B" w:rsidP="005F696B">
      <w:pPr>
        <w:pStyle w:val="aa"/>
        <w:rPr>
          <w:b/>
          <w:bCs/>
        </w:rPr>
      </w:pPr>
      <w:r w:rsidRPr="006B2F62">
        <w:rPr>
          <w:b/>
          <w:bCs/>
        </w:rPr>
        <w:t>2.1.2.</w:t>
      </w:r>
      <w:r>
        <w:rPr>
          <w:b/>
          <w:bCs/>
        </w:rPr>
        <w:t>4</w:t>
      </w:r>
      <w:r w:rsidRPr="006B2F62">
        <w:rPr>
          <w:b/>
          <w:bCs/>
        </w:rPr>
        <w:t xml:space="preserve"> </w:t>
      </w:r>
      <w:r>
        <w:rPr>
          <w:b/>
          <w:bCs/>
        </w:rPr>
        <w:t>Сроки исполнения работ</w:t>
      </w:r>
    </w:p>
    <w:p w14:paraId="7520F17A" w14:textId="77777777" w:rsidR="005F696B" w:rsidRDefault="005F696B" w:rsidP="005F696B">
      <w:pPr>
        <w:pStyle w:val="aa"/>
      </w:pPr>
      <w:r>
        <w:t>Начало разработки – «01» сентября 2022 г.</w:t>
      </w:r>
    </w:p>
    <w:p w14:paraId="0BDCD5E7" w14:textId="77777777" w:rsidR="005F696B" w:rsidRDefault="005F696B" w:rsidP="005F696B">
      <w:pPr>
        <w:pStyle w:val="aa"/>
      </w:pPr>
      <w:r>
        <w:t>Окончание разработки – «25» декабря 2022 г.</w:t>
      </w:r>
    </w:p>
    <w:p w14:paraId="3206A6B5" w14:textId="77777777" w:rsidR="005F696B" w:rsidRDefault="005F696B" w:rsidP="005F696B">
      <w:pPr>
        <w:pStyle w:val="aa"/>
      </w:pPr>
    </w:p>
    <w:p w14:paraId="4436328A" w14:textId="77777777" w:rsidR="005F696B" w:rsidRPr="00A1592F" w:rsidRDefault="005F696B" w:rsidP="005F696B">
      <w:pPr>
        <w:pStyle w:val="aa"/>
        <w:rPr>
          <w:b/>
          <w:bCs/>
        </w:rPr>
      </w:pPr>
      <w:r w:rsidRPr="00A1592F">
        <w:rPr>
          <w:b/>
          <w:bCs/>
        </w:rPr>
        <w:t>2.1.2.5 Сведения об источниках и порядке финансирования работ</w:t>
      </w:r>
    </w:p>
    <w:p w14:paraId="6E3DA83B" w14:textId="77777777" w:rsidR="005F696B" w:rsidRDefault="005F696B" w:rsidP="005F696B">
      <w:pPr>
        <w:pStyle w:val="aa"/>
      </w:pPr>
      <w:r>
        <w:t>Источник финансирования – бюджет Иркутского Национального Исследовательского Технического университета.</w:t>
      </w:r>
    </w:p>
    <w:p w14:paraId="4E6BBFF1" w14:textId="77777777" w:rsidR="005F696B" w:rsidRDefault="005F696B" w:rsidP="005F696B">
      <w:pPr>
        <w:pStyle w:val="aa"/>
      </w:pPr>
      <w:r>
        <w:t>Порядок финансирования определяется условиями методического указания.</w:t>
      </w:r>
    </w:p>
    <w:p w14:paraId="16AF5898" w14:textId="77777777" w:rsidR="005F696B" w:rsidRDefault="005F696B" w:rsidP="005F696B">
      <w:pPr>
        <w:pStyle w:val="aa"/>
      </w:pPr>
    </w:p>
    <w:p w14:paraId="5FE6831A" w14:textId="77777777" w:rsidR="005F696B" w:rsidRDefault="005F696B" w:rsidP="005F696B">
      <w:pPr>
        <w:pStyle w:val="aa"/>
        <w:rPr>
          <w:b/>
          <w:bCs/>
        </w:rPr>
      </w:pPr>
      <w:r w:rsidRPr="00A455CD">
        <w:rPr>
          <w:b/>
          <w:bCs/>
        </w:rPr>
        <w:t>2.1.2.6</w:t>
      </w:r>
      <w:r>
        <w:rPr>
          <w:b/>
          <w:bCs/>
        </w:rPr>
        <w:t xml:space="preserve"> Порядок оформления и представления заказчику результатов работ</w:t>
      </w:r>
    </w:p>
    <w:p w14:paraId="29406C04" w14:textId="77777777" w:rsidR="005F696B" w:rsidRPr="008D045D" w:rsidRDefault="005F696B" w:rsidP="005F696B">
      <w:pPr>
        <w:pStyle w:val="aa"/>
      </w:pPr>
      <w:r>
        <w:t xml:space="preserve">Порядок оформления и предъявления работы Заказчику </w:t>
      </w:r>
      <w:r w:rsidRPr="00C55607">
        <w:t>ПК ТФС</w:t>
      </w:r>
      <w:r>
        <w:t xml:space="preserve"> производится согласно методическому указанию. Приемка системы осуществляется комиссией, созданной Заказчиком.</w:t>
      </w:r>
    </w:p>
    <w:p w14:paraId="277C9AB0" w14:textId="77777777" w:rsidR="005F696B" w:rsidRDefault="005F696B" w:rsidP="005F696B">
      <w:pPr>
        <w:pStyle w:val="aa"/>
      </w:pPr>
    </w:p>
    <w:p w14:paraId="7247257B" w14:textId="77777777" w:rsidR="005F696B" w:rsidRDefault="005F696B" w:rsidP="005F696B">
      <w:pPr>
        <w:pStyle w:val="31"/>
      </w:pPr>
      <w:bookmarkStart w:id="50" w:name="_Toc121404378"/>
      <w:r>
        <w:t>2.1.3 Назначение и цели создания</w:t>
      </w:r>
      <w:bookmarkEnd w:id="50"/>
    </w:p>
    <w:p w14:paraId="2E75CDD4" w14:textId="77777777" w:rsidR="005F696B" w:rsidRPr="00A23102" w:rsidRDefault="005F696B" w:rsidP="005F696B">
      <w:pPr>
        <w:pStyle w:val="aa"/>
        <w:rPr>
          <w:b/>
          <w:bCs/>
        </w:rPr>
      </w:pPr>
      <w:r w:rsidRPr="00A23102">
        <w:rPr>
          <w:b/>
          <w:bCs/>
        </w:rPr>
        <w:t>2.1.3.1 Назначение</w:t>
      </w:r>
    </w:p>
    <w:p w14:paraId="78661873" w14:textId="77777777" w:rsidR="005F696B" w:rsidRDefault="005F696B" w:rsidP="005F696B">
      <w:pPr>
        <w:pStyle w:val="aa"/>
      </w:pPr>
      <w:r>
        <w:t xml:space="preserve">Программный компонент ПК ТФС предназначен для автоматической конвертации файлов </w:t>
      </w:r>
      <w:proofErr w:type="spellStart"/>
      <w:r>
        <w:rPr>
          <w:lang w:val="en-US"/>
        </w:rPr>
        <w:t>RuleML</w:t>
      </w:r>
      <w:proofErr w:type="spellEnd"/>
      <w:r>
        <w:t xml:space="preserve"> в </w:t>
      </w:r>
      <w:r w:rsidRPr="00DF359E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DF359E">
        <w:t>.</w:t>
      </w:r>
    </w:p>
    <w:p w14:paraId="7FC4FD31" w14:textId="77777777" w:rsidR="005F696B" w:rsidRDefault="005F696B" w:rsidP="005F696B">
      <w:pPr>
        <w:pStyle w:val="aa"/>
      </w:pPr>
    </w:p>
    <w:p w14:paraId="43324619" w14:textId="77777777" w:rsidR="005F696B" w:rsidRPr="00251592" w:rsidRDefault="005F696B" w:rsidP="005F696B">
      <w:pPr>
        <w:pStyle w:val="aa"/>
        <w:rPr>
          <w:b/>
          <w:bCs/>
        </w:rPr>
      </w:pPr>
      <w:r w:rsidRPr="00251592">
        <w:rPr>
          <w:b/>
          <w:bCs/>
        </w:rPr>
        <w:t>2.1.3.2 Цели создания</w:t>
      </w:r>
    </w:p>
    <w:p w14:paraId="7AB80C50" w14:textId="77777777" w:rsidR="005F696B" w:rsidRDefault="005F696B" w:rsidP="005F696B">
      <w:pPr>
        <w:pStyle w:val="aa"/>
        <w:numPr>
          <w:ilvl w:val="0"/>
          <w:numId w:val="22"/>
        </w:numPr>
        <w:ind w:left="0" w:firstLine="709"/>
      </w:pPr>
      <w:r>
        <w:t>Цели создания и внедрения ПК ТФС:</w:t>
      </w:r>
    </w:p>
    <w:p w14:paraId="01BD5419" w14:textId="77777777" w:rsidR="005F696B" w:rsidRDefault="005F696B" w:rsidP="005F696B">
      <w:pPr>
        <w:pStyle w:val="aa"/>
        <w:rPr>
          <w:lang w:val="en-US"/>
        </w:rPr>
      </w:pPr>
      <w:r>
        <w:t>автоматизация конвертации файлов структуры</w:t>
      </w:r>
      <w:r>
        <w:rPr>
          <w:lang w:val="en-US"/>
        </w:rPr>
        <w:t>;</w:t>
      </w:r>
    </w:p>
    <w:p w14:paraId="57500072" w14:textId="77777777" w:rsidR="005F696B" w:rsidRDefault="005F696B" w:rsidP="005F696B">
      <w:pPr>
        <w:pStyle w:val="aa"/>
        <w:numPr>
          <w:ilvl w:val="0"/>
          <w:numId w:val="22"/>
        </w:numPr>
        <w:ind w:left="0" w:firstLine="709"/>
      </w:pPr>
      <w:r>
        <w:t>Цели текущего этапа</w:t>
      </w:r>
    </w:p>
    <w:p w14:paraId="332E0C8E" w14:textId="77777777" w:rsidR="005F696B" w:rsidRDefault="005F696B" w:rsidP="005F696B">
      <w:pPr>
        <w:pStyle w:val="aa"/>
      </w:pPr>
      <w:r w:rsidRPr="006671A5">
        <w:t xml:space="preserve">Целью работ по данному этапу проекта является создание первой экспериментальной версии </w:t>
      </w:r>
      <w:r>
        <w:t>программного компонента</w:t>
      </w:r>
      <w:r w:rsidRPr="006671A5">
        <w:t>.</w:t>
      </w:r>
    </w:p>
    <w:p w14:paraId="08A466BA" w14:textId="77777777" w:rsidR="005F696B" w:rsidRDefault="005F696B" w:rsidP="005F696B">
      <w:pPr>
        <w:pStyle w:val="aa"/>
      </w:pPr>
    </w:p>
    <w:p w14:paraId="26059775" w14:textId="77777777" w:rsidR="005F696B" w:rsidRDefault="005F696B" w:rsidP="005F696B">
      <w:pPr>
        <w:pStyle w:val="31"/>
      </w:pPr>
      <w:bookmarkStart w:id="51" w:name="_Toc121404379"/>
      <w:r>
        <w:lastRenderedPageBreak/>
        <w:t>2.1.4 Характеристика объектов автоматизации</w:t>
      </w:r>
      <w:bookmarkEnd w:id="51"/>
    </w:p>
    <w:p w14:paraId="3F902B96" w14:textId="77777777" w:rsidR="005F696B" w:rsidRPr="006B3981" w:rsidRDefault="005F696B" w:rsidP="005F696B">
      <w:pPr>
        <w:pStyle w:val="aa"/>
        <w:rPr>
          <w:b/>
          <w:bCs/>
        </w:rPr>
      </w:pPr>
      <w:r w:rsidRPr="006B3981">
        <w:rPr>
          <w:b/>
          <w:bCs/>
        </w:rPr>
        <w:t>2.1.4.1 Краткие сведения об объекте автоматизации</w:t>
      </w:r>
    </w:p>
    <w:p w14:paraId="18E4E94B" w14:textId="77777777" w:rsidR="005F696B" w:rsidRDefault="005F696B" w:rsidP="005F696B">
      <w:pPr>
        <w:pStyle w:val="aa"/>
      </w:pPr>
      <w:r>
        <w:t>Объектом автоматизации является учебный процесс Иркутского Национального Исследовательского Технического университета.</w:t>
      </w:r>
    </w:p>
    <w:p w14:paraId="20D6A6E2" w14:textId="77777777" w:rsidR="005F696B" w:rsidRDefault="005F696B" w:rsidP="005F696B">
      <w:pPr>
        <w:pStyle w:val="aa"/>
      </w:pPr>
      <w:r>
        <w:t>Предметом автоматизации является процесс конвертации файлов структуры.</w:t>
      </w:r>
    </w:p>
    <w:p w14:paraId="65CCEE43" w14:textId="77777777" w:rsidR="005F696B" w:rsidRDefault="005F696B" w:rsidP="005F696B">
      <w:pPr>
        <w:pStyle w:val="aa"/>
      </w:pPr>
    </w:p>
    <w:p w14:paraId="01DD6918" w14:textId="77777777" w:rsidR="005F696B" w:rsidRPr="00A44672" w:rsidRDefault="005F696B" w:rsidP="005F696B">
      <w:pPr>
        <w:pStyle w:val="aa"/>
        <w:rPr>
          <w:b/>
          <w:bCs/>
        </w:rPr>
      </w:pPr>
      <w:r w:rsidRPr="00A44672">
        <w:rPr>
          <w:b/>
          <w:bCs/>
        </w:rPr>
        <w:t xml:space="preserve">2.1.4.2 Сведения об условиях эксплуатации </w:t>
      </w:r>
    </w:p>
    <w:p w14:paraId="26156EA6" w14:textId="77777777" w:rsidR="005F696B" w:rsidRDefault="005F696B" w:rsidP="005F696B">
      <w:pPr>
        <w:pStyle w:val="aa"/>
      </w:pPr>
      <w:r>
        <w:t>Программный компонент</w:t>
      </w:r>
      <w:r w:rsidRPr="00F30EDB">
        <w:t xml:space="preserve"> будет эксплуатироваться в составе программно</w:t>
      </w:r>
      <w:r>
        <w:t>го</w:t>
      </w:r>
      <w:r w:rsidRPr="00F30EDB">
        <w:t xml:space="preserve"> комплекса Заказчика.</w:t>
      </w:r>
    </w:p>
    <w:p w14:paraId="1F42A13D" w14:textId="77777777" w:rsidR="005F696B" w:rsidRDefault="005F696B" w:rsidP="005F696B">
      <w:pPr>
        <w:pStyle w:val="aa"/>
      </w:pPr>
    </w:p>
    <w:p w14:paraId="5A305DDA" w14:textId="77777777" w:rsidR="005F696B" w:rsidRDefault="005F696B" w:rsidP="005F696B">
      <w:pPr>
        <w:pStyle w:val="31"/>
      </w:pPr>
      <w:bookmarkStart w:id="52" w:name="_Toc121404380"/>
      <w:r>
        <w:t>2.1.5 Требования к программе или программному изделию</w:t>
      </w:r>
      <w:bookmarkEnd w:id="52"/>
    </w:p>
    <w:p w14:paraId="0C8D52FC" w14:textId="77777777" w:rsidR="005F696B" w:rsidRDefault="005F696B" w:rsidP="005F696B">
      <w:pPr>
        <w:pStyle w:val="aa"/>
        <w:rPr>
          <w:b/>
          <w:bCs/>
        </w:rPr>
      </w:pPr>
      <w:r w:rsidRPr="00B40A4E">
        <w:rPr>
          <w:b/>
          <w:bCs/>
        </w:rPr>
        <w:t>2.1.5.1 Требования к функциональным характеристикам</w:t>
      </w:r>
    </w:p>
    <w:p w14:paraId="24B53868" w14:textId="77777777" w:rsidR="005F696B" w:rsidRPr="00864AFD" w:rsidRDefault="005F696B" w:rsidP="005F696B">
      <w:pPr>
        <w:pStyle w:val="aa"/>
        <w:numPr>
          <w:ilvl w:val="0"/>
          <w:numId w:val="23"/>
        </w:numPr>
        <w:ind w:left="0" w:firstLine="709"/>
      </w:pPr>
      <w:r w:rsidRPr="00864AFD">
        <w:t>Программный компонент должен обеспечивать возможность выполнения следующих функций:</w:t>
      </w:r>
    </w:p>
    <w:p w14:paraId="5741C3B9" w14:textId="77777777" w:rsidR="005F696B" w:rsidRPr="00864AFD" w:rsidRDefault="005F696B" w:rsidP="005F696B">
      <w:pPr>
        <w:pStyle w:val="aa"/>
      </w:pPr>
      <w:r w:rsidRPr="00864AFD">
        <w:t xml:space="preserve">указание пути к файлу </w:t>
      </w:r>
      <w:proofErr w:type="spellStart"/>
      <w:r>
        <w:rPr>
          <w:lang w:val="en-US"/>
        </w:rPr>
        <w:t>RuleML</w:t>
      </w:r>
      <w:proofErr w:type="spellEnd"/>
      <w:r w:rsidRPr="00864AFD">
        <w:t>;</w:t>
      </w:r>
    </w:p>
    <w:p w14:paraId="10FE7729" w14:textId="77777777" w:rsidR="005F696B" w:rsidRPr="00864AFD" w:rsidRDefault="005F696B" w:rsidP="005F696B">
      <w:pPr>
        <w:pStyle w:val="aa"/>
      </w:pPr>
      <w:r w:rsidRPr="00864AFD">
        <w:t>указание пути к месту сохранения конвертированного файла;</w:t>
      </w:r>
    </w:p>
    <w:p w14:paraId="0D2E2967" w14:textId="77777777" w:rsidR="005F696B" w:rsidRPr="00864AFD" w:rsidRDefault="005F696B" w:rsidP="005F696B">
      <w:pPr>
        <w:pStyle w:val="aa"/>
      </w:pPr>
      <w:r w:rsidRPr="00864AFD">
        <w:t>оповещение пользователя об успешной процедуре конвертации файла;</w:t>
      </w:r>
    </w:p>
    <w:p w14:paraId="3EF70F2A" w14:textId="77777777" w:rsidR="005F696B" w:rsidRPr="00864AFD" w:rsidRDefault="005F696B" w:rsidP="005F696B">
      <w:pPr>
        <w:pStyle w:val="aa"/>
      </w:pPr>
      <w:r w:rsidRPr="00864AFD">
        <w:t>оповещение пользователя об ошибке при конвертации файла.</w:t>
      </w:r>
    </w:p>
    <w:p w14:paraId="270D8152" w14:textId="77777777" w:rsidR="005F696B" w:rsidRPr="00864AFD" w:rsidRDefault="005F696B" w:rsidP="005F696B">
      <w:pPr>
        <w:pStyle w:val="aa"/>
        <w:numPr>
          <w:ilvl w:val="0"/>
          <w:numId w:val="23"/>
        </w:numPr>
        <w:ind w:left="0" w:firstLine="709"/>
      </w:pPr>
      <w:r w:rsidRPr="00864AFD">
        <w:t>Исходные данные:</w:t>
      </w:r>
    </w:p>
    <w:p w14:paraId="4C26F012" w14:textId="77777777" w:rsidR="005F696B" w:rsidRPr="00864AFD" w:rsidRDefault="005F696B" w:rsidP="005F696B">
      <w:pPr>
        <w:pStyle w:val="aa"/>
      </w:pPr>
      <w:r w:rsidRPr="00864AFD">
        <w:t xml:space="preserve">путь к файлу </w:t>
      </w:r>
      <w:proofErr w:type="spellStart"/>
      <w:r>
        <w:rPr>
          <w:lang w:val="en-US"/>
        </w:rPr>
        <w:t>RuleML</w:t>
      </w:r>
      <w:proofErr w:type="spellEnd"/>
      <w:r w:rsidRPr="00864AFD">
        <w:t>;</w:t>
      </w:r>
    </w:p>
    <w:p w14:paraId="0CD4AEBF" w14:textId="77777777" w:rsidR="005F696B" w:rsidRPr="00864AFD" w:rsidRDefault="005F696B" w:rsidP="005F696B">
      <w:pPr>
        <w:pStyle w:val="aa"/>
      </w:pPr>
      <w:r w:rsidRPr="00864AFD">
        <w:t>пусть к месту сохранения конвертированного файла.</w:t>
      </w:r>
    </w:p>
    <w:p w14:paraId="56407E72" w14:textId="77777777" w:rsidR="005F696B" w:rsidRDefault="005F696B" w:rsidP="005F696B">
      <w:pPr>
        <w:pStyle w:val="aa"/>
      </w:pPr>
    </w:p>
    <w:p w14:paraId="033FC9F0" w14:textId="77777777" w:rsidR="005F696B" w:rsidRDefault="005F696B" w:rsidP="005F696B">
      <w:pPr>
        <w:pStyle w:val="aa"/>
        <w:rPr>
          <w:b/>
          <w:bCs/>
        </w:rPr>
      </w:pPr>
      <w:r w:rsidRPr="00864AFD">
        <w:rPr>
          <w:b/>
          <w:bCs/>
        </w:rPr>
        <w:t>2.1.5.2 Требования к надежности</w:t>
      </w:r>
    </w:p>
    <w:p w14:paraId="4132AC97" w14:textId="77777777" w:rsidR="005F696B" w:rsidRDefault="005F696B" w:rsidP="005F696B">
      <w:pPr>
        <w:pStyle w:val="aa"/>
      </w:pPr>
      <w:r>
        <w:t>Предусмотреть контроль вводимой информации.</w:t>
      </w:r>
    </w:p>
    <w:p w14:paraId="501403BC" w14:textId="77777777" w:rsidR="005F696B" w:rsidRDefault="005F696B" w:rsidP="005F696B">
      <w:pPr>
        <w:pStyle w:val="aa"/>
      </w:pPr>
      <w:r w:rsidRPr="00F82CF9">
        <w:t>Предусмотреть блокировку некорректных действий пользователя при работе с системой.</w:t>
      </w:r>
    </w:p>
    <w:p w14:paraId="2AE01CD6" w14:textId="77777777" w:rsidR="005F696B" w:rsidRDefault="005F696B" w:rsidP="005F696B">
      <w:pPr>
        <w:pStyle w:val="aa"/>
      </w:pPr>
    </w:p>
    <w:p w14:paraId="72BF19E7" w14:textId="77777777" w:rsidR="005F696B" w:rsidRPr="008767C6" w:rsidRDefault="005F696B" w:rsidP="005F696B">
      <w:pPr>
        <w:pStyle w:val="aa"/>
        <w:rPr>
          <w:b/>
          <w:bCs/>
        </w:rPr>
      </w:pPr>
      <w:r w:rsidRPr="008767C6">
        <w:rPr>
          <w:b/>
          <w:bCs/>
        </w:rPr>
        <w:t>2.1.5.3 Требования к составу и параметрам технических средств</w:t>
      </w:r>
    </w:p>
    <w:p w14:paraId="28519CCB" w14:textId="77777777" w:rsidR="005F696B" w:rsidRDefault="005F696B" w:rsidP="005F696B">
      <w:pPr>
        <w:pStyle w:val="aa"/>
      </w:pPr>
      <w:r>
        <w:t xml:space="preserve">Система должна работать на </w:t>
      </w:r>
      <w:r>
        <w:rPr>
          <w:lang w:val="en-US"/>
        </w:rPr>
        <w:t>IBM</w:t>
      </w:r>
      <w:r w:rsidRPr="00217C6D">
        <w:t xml:space="preserve"> </w:t>
      </w:r>
      <w:r>
        <w:t>совместимых персональных компьютерах.</w:t>
      </w:r>
    </w:p>
    <w:p w14:paraId="5DF8E48C" w14:textId="77777777" w:rsidR="005F696B" w:rsidRDefault="005F696B" w:rsidP="005F696B">
      <w:pPr>
        <w:pStyle w:val="aa"/>
      </w:pPr>
      <w:r>
        <w:t>Минимальная конфигурация:</w:t>
      </w:r>
    </w:p>
    <w:p w14:paraId="3064AFAB" w14:textId="77777777" w:rsidR="005F696B" w:rsidRDefault="005F696B" w:rsidP="005F696B">
      <w:pPr>
        <w:pStyle w:val="aa"/>
      </w:pPr>
      <w:r>
        <w:t xml:space="preserve">тип процессора: </w:t>
      </w:r>
      <w:r w:rsidRPr="00B5271A">
        <w:t xml:space="preserve">Celeron </w:t>
      </w:r>
      <w:r>
        <w:t>и выше;</w:t>
      </w:r>
    </w:p>
    <w:p w14:paraId="21B400AD" w14:textId="77777777" w:rsidR="005F696B" w:rsidRDefault="005F696B" w:rsidP="005F696B">
      <w:pPr>
        <w:pStyle w:val="aa"/>
      </w:pPr>
      <w:r>
        <w:t>объем оперативного запоминающего устройства: 2048 Мб и более.</w:t>
      </w:r>
    </w:p>
    <w:p w14:paraId="118AA040" w14:textId="77777777" w:rsidR="005F696B" w:rsidRDefault="005F696B" w:rsidP="005F696B">
      <w:pPr>
        <w:pStyle w:val="aa"/>
      </w:pPr>
    </w:p>
    <w:p w14:paraId="0E3281F5" w14:textId="77777777" w:rsidR="005F696B" w:rsidRDefault="005F696B" w:rsidP="005F696B">
      <w:pPr>
        <w:pStyle w:val="aa"/>
        <w:rPr>
          <w:b/>
          <w:bCs/>
        </w:rPr>
      </w:pPr>
      <w:r w:rsidRPr="00E21143">
        <w:rPr>
          <w:b/>
          <w:bCs/>
        </w:rPr>
        <w:t>2.1.5.4 Требования к информационной и программной</w:t>
      </w:r>
      <w:r>
        <w:rPr>
          <w:b/>
          <w:bCs/>
        </w:rPr>
        <w:t xml:space="preserve"> </w:t>
      </w:r>
      <w:r w:rsidRPr="00E21143">
        <w:rPr>
          <w:b/>
          <w:bCs/>
        </w:rPr>
        <w:t>совместимости</w:t>
      </w:r>
    </w:p>
    <w:p w14:paraId="42B04B27" w14:textId="77777777" w:rsidR="005F696B" w:rsidRDefault="005F696B" w:rsidP="005F696B">
      <w:pPr>
        <w:pStyle w:val="aa"/>
      </w:pPr>
      <w:r>
        <w:t xml:space="preserve">Система должна работать под управлением семейства операционных систем </w:t>
      </w:r>
      <w:r w:rsidRPr="00CA10DC">
        <w:t>Windows NT</w:t>
      </w:r>
      <w:r>
        <w:t>.</w:t>
      </w:r>
    </w:p>
    <w:p w14:paraId="003FE506" w14:textId="77777777" w:rsidR="005F696B" w:rsidRDefault="005F696B" w:rsidP="005F696B">
      <w:pPr>
        <w:pStyle w:val="aa"/>
      </w:pPr>
    </w:p>
    <w:p w14:paraId="2E41C018" w14:textId="77777777" w:rsidR="005F696B" w:rsidRDefault="005F696B" w:rsidP="005F696B">
      <w:pPr>
        <w:pStyle w:val="aa"/>
        <w:rPr>
          <w:b/>
          <w:bCs/>
        </w:rPr>
      </w:pPr>
      <w:r w:rsidRPr="00AF697B">
        <w:rPr>
          <w:b/>
          <w:bCs/>
        </w:rPr>
        <w:t>2.1.5.5 Требования к организационному обеспечению</w:t>
      </w:r>
    </w:p>
    <w:p w14:paraId="2B7312F1" w14:textId="77777777" w:rsidR="005F696B" w:rsidRDefault="005F696B" w:rsidP="005F696B">
      <w:pPr>
        <w:pStyle w:val="aa"/>
      </w:pPr>
      <w:r>
        <w:t>В ходе разработки должно обеспечиваться постоянное взаимодействие между сторонами, для чего ими должны быть сформированы рабочие группы, решающие следующие вопросы:</w:t>
      </w:r>
    </w:p>
    <w:p w14:paraId="78AA6E94" w14:textId="77777777" w:rsidR="005F696B" w:rsidRDefault="005F696B" w:rsidP="005F696B">
      <w:pPr>
        <w:pStyle w:val="aa"/>
      </w:pPr>
      <w:r>
        <w:lastRenderedPageBreak/>
        <w:t>- административные вопросы;</w:t>
      </w:r>
    </w:p>
    <w:p w14:paraId="3D612B76" w14:textId="77777777" w:rsidR="005F696B" w:rsidRDefault="005F696B" w:rsidP="005F696B">
      <w:pPr>
        <w:pStyle w:val="aa"/>
      </w:pPr>
      <w:r>
        <w:t>- инженерно-технические вопросы;</w:t>
      </w:r>
    </w:p>
    <w:p w14:paraId="53CD25E8" w14:textId="77777777" w:rsidR="005F696B" w:rsidRDefault="005F696B" w:rsidP="005F696B">
      <w:pPr>
        <w:pStyle w:val="aa"/>
      </w:pPr>
      <w:r>
        <w:t>- вопросы методического обеспечения.</w:t>
      </w:r>
    </w:p>
    <w:p w14:paraId="00341F89" w14:textId="77777777" w:rsidR="005F696B" w:rsidRDefault="005F696B" w:rsidP="005F696B">
      <w:pPr>
        <w:pStyle w:val="aa"/>
      </w:pPr>
    </w:p>
    <w:p w14:paraId="6AAA6D9C" w14:textId="77777777" w:rsidR="005F696B" w:rsidRDefault="005F696B" w:rsidP="005F696B">
      <w:pPr>
        <w:pStyle w:val="31"/>
      </w:pPr>
      <w:bookmarkStart w:id="53" w:name="_Toc121404381"/>
      <w:r w:rsidRPr="00EC73A7">
        <w:t>2.1.</w:t>
      </w:r>
      <w:r>
        <w:t>6</w:t>
      </w:r>
      <w:r w:rsidRPr="00EC73A7">
        <w:t xml:space="preserve"> Состав и содержание работ по созданию системы</w:t>
      </w:r>
      <w:bookmarkEnd w:id="53"/>
    </w:p>
    <w:p w14:paraId="273BE546" w14:textId="77777777" w:rsidR="005F696B" w:rsidRDefault="005F696B" w:rsidP="005F696B">
      <w:pPr>
        <w:pStyle w:val="aa"/>
      </w:pPr>
      <w:r>
        <w:t>Таблица 1 – Состав и содержание работ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2"/>
        <w:gridCol w:w="4088"/>
        <w:gridCol w:w="1894"/>
        <w:gridCol w:w="2841"/>
      </w:tblGrid>
      <w:tr w:rsidR="005F696B" w:rsidRPr="00ED16D9" w14:paraId="246A70F5" w14:textId="77777777" w:rsidTr="00F90303">
        <w:tc>
          <w:tcPr>
            <w:tcW w:w="522" w:type="dxa"/>
            <w:shd w:val="clear" w:color="auto" w:fill="auto"/>
          </w:tcPr>
          <w:p w14:paraId="3FD769FF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t>№</w:t>
            </w:r>
          </w:p>
        </w:tc>
        <w:tc>
          <w:tcPr>
            <w:tcW w:w="4088" w:type="dxa"/>
            <w:shd w:val="clear" w:color="auto" w:fill="auto"/>
          </w:tcPr>
          <w:p w14:paraId="460A44FC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Название этапа</w:t>
            </w:r>
          </w:p>
        </w:tc>
        <w:tc>
          <w:tcPr>
            <w:tcW w:w="1894" w:type="dxa"/>
            <w:shd w:val="clear" w:color="auto" w:fill="auto"/>
          </w:tcPr>
          <w:p w14:paraId="1305603A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Срок</w:t>
            </w:r>
          </w:p>
        </w:tc>
        <w:tc>
          <w:tcPr>
            <w:tcW w:w="2841" w:type="dxa"/>
            <w:shd w:val="clear" w:color="auto" w:fill="auto"/>
          </w:tcPr>
          <w:p w14:paraId="50493B08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Отчетность</w:t>
            </w:r>
          </w:p>
        </w:tc>
      </w:tr>
      <w:tr w:rsidR="005F696B" w:rsidRPr="00ED16D9" w14:paraId="015337A9" w14:textId="77777777" w:rsidTr="00F90303">
        <w:tc>
          <w:tcPr>
            <w:tcW w:w="522" w:type="dxa"/>
            <w:shd w:val="clear" w:color="auto" w:fill="auto"/>
          </w:tcPr>
          <w:p w14:paraId="227C32AF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1</w:t>
            </w:r>
          </w:p>
        </w:tc>
        <w:tc>
          <w:tcPr>
            <w:tcW w:w="4088" w:type="dxa"/>
            <w:shd w:val="clear" w:color="auto" w:fill="auto"/>
          </w:tcPr>
          <w:p w14:paraId="11B12896" w14:textId="77777777" w:rsidR="005F696B" w:rsidRPr="00ED16D9" w:rsidRDefault="005F696B" w:rsidP="00F90303">
            <w:pPr>
              <w:pStyle w:val="aa"/>
              <w:ind w:firstLine="0"/>
            </w:pPr>
            <w:r>
              <w:rPr>
                <w:spacing w:val="-1"/>
              </w:rPr>
              <w:t>Выбор языка программирования и подходящей среды для разработки.</w:t>
            </w:r>
          </w:p>
          <w:p w14:paraId="546EC122" w14:textId="77777777" w:rsidR="005F696B" w:rsidRPr="00ED16D9" w:rsidRDefault="005F696B" w:rsidP="00F90303">
            <w:pPr>
              <w:pStyle w:val="aa"/>
              <w:rPr>
                <w:spacing w:val="-3"/>
              </w:rPr>
            </w:pPr>
          </w:p>
        </w:tc>
        <w:tc>
          <w:tcPr>
            <w:tcW w:w="1894" w:type="dxa"/>
            <w:shd w:val="clear" w:color="auto" w:fill="auto"/>
          </w:tcPr>
          <w:p w14:paraId="37F4097F" w14:textId="77777777" w:rsidR="005F696B" w:rsidRPr="00ED16D9" w:rsidRDefault="005F696B" w:rsidP="00F90303">
            <w:pPr>
              <w:pStyle w:val="aa"/>
              <w:ind w:firstLine="0"/>
              <w:rPr>
                <w:spacing w:val="-3"/>
              </w:rPr>
            </w:pPr>
            <w:r w:rsidRPr="00ED16D9">
              <w:rPr>
                <w:spacing w:val="7"/>
              </w:rPr>
              <w:t>01.0</w:t>
            </w:r>
            <w:r>
              <w:rPr>
                <w:spacing w:val="7"/>
              </w:rPr>
              <w:t>9</w:t>
            </w:r>
            <w:r w:rsidRPr="00ED16D9">
              <w:rPr>
                <w:spacing w:val="7"/>
              </w:rPr>
              <w:t>.20</w:t>
            </w:r>
            <w:r>
              <w:rPr>
                <w:spacing w:val="7"/>
              </w:rPr>
              <w:t>22</w:t>
            </w:r>
            <w:r w:rsidRPr="00ED16D9">
              <w:rPr>
                <w:spacing w:val="7"/>
              </w:rPr>
              <w:t>-</w:t>
            </w:r>
            <w:r>
              <w:rPr>
                <w:spacing w:val="7"/>
              </w:rPr>
              <w:t>11</w:t>
            </w:r>
            <w:r w:rsidRPr="00ED16D9">
              <w:rPr>
                <w:spacing w:val="7"/>
              </w:rPr>
              <w:t>.0</w:t>
            </w:r>
            <w:r>
              <w:rPr>
                <w:spacing w:val="7"/>
              </w:rPr>
              <w:t>9</w:t>
            </w:r>
            <w:r w:rsidRPr="00ED16D9">
              <w:rPr>
                <w:spacing w:val="7"/>
              </w:rPr>
              <w:t>.20</w:t>
            </w:r>
            <w:r>
              <w:rPr>
                <w:spacing w:val="7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281D264E" w14:textId="77777777" w:rsidR="005F696B" w:rsidRPr="00ED16D9" w:rsidRDefault="005F696B" w:rsidP="00F90303">
            <w:pPr>
              <w:pStyle w:val="aa"/>
              <w:ind w:firstLine="0"/>
              <w:rPr>
                <w:spacing w:val="-3"/>
              </w:rPr>
            </w:pPr>
            <w:r>
              <w:rPr>
                <w:spacing w:val="-3"/>
              </w:rPr>
              <w:t>Обоснование выбора языка программирования.</w:t>
            </w:r>
          </w:p>
        </w:tc>
      </w:tr>
      <w:tr w:rsidR="005F696B" w:rsidRPr="00ED16D9" w14:paraId="0603010A" w14:textId="77777777" w:rsidTr="00F90303">
        <w:tc>
          <w:tcPr>
            <w:tcW w:w="522" w:type="dxa"/>
            <w:shd w:val="clear" w:color="auto" w:fill="auto"/>
          </w:tcPr>
          <w:p w14:paraId="708B0025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2</w:t>
            </w:r>
          </w:p>
        </w:tc>
        <w:tc>
          <w:tcPr>
            <w:tcW w:w="4088" w:type="dxa"/>
            <w:shd w:val="clear" w:color="auto" w:fill="auto"/>
          </w:tcPr>
          <w:p w14:paraId="1F917CA9" w14:textId="77777777" w:rsidR="005F696B" w:rsidRPr="00ED16D9" w:rsidRDefault="005F696B" w:rsidP="00F90303">
            <w:pPr>
              <w:pStyle w:val="aa"/>
              <w:ind w:firstLine="0"/>
            </w:pPr>
            <w:r>
              <w:rPr>
                <w:spacing w:val="3"/>
              </w:rPr>
              <w:t>Разработка ядра программного компонента.</w:t>
            </w:r>
          </w:p>
          <w:p w14:paraId="2B683018" w14:textId="77777777" w:rsidR="005F696B" w:rsidRPr="00ED16D9" w:rsidRDefault="005F696B" w:rsidP="00F90303">
            <w:pPr>
              <w:pStyle w:val="aa"/>
              <w:rPr>
                <w:spacing w:val="-1"/>
              </w:rPr>
            </w:pPr>
          </w:p>
        </w:tc>
        <w:tc>
          <w:tcPr>
            <w:tcW w:w="1894" w:type="dxa"/>
            <w:shd w:val="clear" w:color="auto" w:fill="auto"/>
          </w:tcPr>
          <w:p w14:paraId="5709D43F" w14:textId="77777777" w:rsidR="005F696B" w:rsidRPr="00ED16D9" w:rsidRDefault="005F696B" w:rsidP="00F90303">
            <w:pPr>
              <w:pStyle w:val="aa"/>
              <w:ind w:firstLine="0"/>
              <w:rPr>
                <w:spacing w:val="7"/>
              </w:rPr>
            </w:pPr>
            <w:r>
              <w:rPr>
                <w:spacing w:val="6"/>
              </w:rPr>
              <w:t>12</w:t>
            </w:r>
            <w:r w:rsidRPr="00ED16D9">
              <w:rPr>
                <w:spacing w:val="6"/>
              </w:rPr>
              <w:t>.0</w:t>
            </w:r>
            <w:r>
              <w:rPr>
                <w:spacing w:val="6"/>
              </w:rPr>
              <w:t>9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  <w:r w:rsidRPr="00ED16D9">
              <w:rPr>
                <w:spacing w:val="6"/>
              </w:rPr>
              <w:t>-30.</w:t>
            </w:r>
            <w:r>
              <w:rPr>
                <w:spacing w:val="6"/>
              </w:rPr>
              <w:t>10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2F205253" w14:textId="77777777" w:rsidR="005F696B" w:rsidRPr="00ED16D9" w:rsidRDefault="005F696B" w:rsidP="00F90303">
            <w:pPr>
              <w:pStyle w:val="aa"/>
              <w:ind w:firstLine="0"/>
              <w:rPr>
                <w:spacing w:val="6"/>
              </w:rPr>
            </w:pPr>
            <w:r>
              <w:rPr>
                <w:spacing w:val="2"/>
              </w:rPr>
              <w:t>Реализация системы на уровне ядра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 xml:space="preserve"> Описание методов и алгоритмов.</w:t>
            </w:r>
          </w:p>
        </w:tc>
      </w:tr>
      <w:tr w:rsidR="005F696B" w:rsidRPr="00ED16D9" w14:paraId="3877DFF9" w14:textId="77777777" w:rsidTr="00F90303">
        <w:tc>
          <w:tcPr>
            <w:tcW w:w="522" w:type="dxa"/>
            <w:shd w:val="clear" w:color="auto" w:fill="auto"/>
          </w:tcPr>
          <w:p w14:paraId="3C4B89AA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3</w:t>
            </w:r>
          </w:p>
        </w:tc>
        <w:tc>
          <w:tcPr>
            <w:tcW w:w="4088" w:type="dxa"/>
            <w:shd w:val="clear" w:color="auto" w:fill="auto"/>
          </w:tcPr>
          <w:p w14:paraId="38ED1EF7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 w:rsidRPr="00ED16D9">
              <w:rPr>
                <w:spacing w:val="3"/>
              </w:rPr>
              <w:t xml:space="preserve">Разработка </w:t>
            </w:r>
            <w:r>
              <w:rPr>
                <w:spacing w:val="3"/>
              </w:rPr>
              <w:t>базового графического интерфейса приложения.</w:t>
            </w:r>
          </w:p>
        </w:tc>
        <w:tc>
          <w:tcPr>
            <w:tcW w:w="1894" w:type="dxa"/>
            <w:shd w:val="clear" w:color="auto" w:fill="auto"/>
          </w:tcPr>
          <w:p w14:paraId="7BC9CC42" w14:textId="77777777" w:rsidR="005F696B" w:rsidRPr="00ED16D9" w:rsidRDefault="005F696B" w:rsidP="00F90303">
            <w:pPr>
              <w:pStyle w:val="aa"/>
              <w:ind w:firstLine="0"/>
              <w:rPr>
                <w:spacing w:val="6"/>
              </w:rPr>
            </w:pPr>
            <w:r>
              <w:rPr>
                <w:spacing w:val="1"/>
              </w:rPr>
              <w:t>31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10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13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11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07ADFAB6" w14:textId="77777777" w:rsidR="005F696B" w:rsidRPr="00ED16D9" w:rsidRDefault="005F696B" w:rsidP="00F90303">
            <w:pPr>
              <w:pStyle w:val="aa"/>
              <w:ind w:firstLine="0"/>
              <w:rPr>
                <w:spacing w:val="2"/>
              </w:rPr>
            </w:pPr>
            <w:r w:rsidRPr="00ED16D9">
              <w:rPr>
                <w:spacing w:val="-1"/>
              </w:rPr>
              <w:t xml:space="preserve">Описание </w:t>
            </w:r>
            <w:r>
              <w:rPr>
                <w:spacing w:val="-1"/>
              </w:rPr>
              <w:t>базового графического интерфейса.</w:t>
            </w:r>
          </w:p>
        </w:tc>
      </w:tr>
      <w:tr w:rsidR="005F696B" w:rsidRPr="00ED16D9" w14:paraId="03BE275B" w14:textId="77777777" w:rsidTr="00F90303">
        <w:tc>
          <w:tcPr>
            <w:tcW w:w="522" w:type="dxa"/>
            <w:shd w:val="clear" w:color="auto" w:fill="auto"/>
          </w:tcPr>
          <w:p w14:paraId="69D834B6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4</w:t>
            </w:r>
          </w:p>
        </w:tc>
        <w:tc>
          <w:tcPr>
            <w:tcW w:w="4088" w:type="dxa"/>
            <w:shd w:val="clear" w:color="auto" w:fill="auto"/>
          </w:tcPr>
          <w:p w14:paraId="266B217B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Тестирование базового функционала приложения.</w:t>
            </w:r>
          </w:p>
        </w:tc>
        <w:tc>
          <w:tcPr>
            <w:tcW w:w="1894" w:type="dxa"/>
            <w:shd w:val="clear" w:color="auto" w:fill="auto"/>
          </w:tcPr>
          <w:p w14:paraId="76F02CB8" w14:textId="77777777" w:rsidR="005F696B" w:rsidRDefault="005F696B" w:rsidP="00F90303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14.11.2022-20.11.2022</w:t>
            </w:r>
          </w:p>
        </w:tc>
        <w:tc>
          <w:tcPr>
            <w:tcW w:w="2841" w:type="dxa"/>
            <w:shd w:val="clear" w:color="auto" w:fill="auto"/>
          </w:tcPr>
          <w:p w14:paraId="76F08228" w14:textId="77777777" w:rsidR="005F696B" w:rsidRPr="00ED16D9" w:rsidRDefault="005F696B" w:rsidP="00F90303">
            <w:pPr>
              <w:pStyle w:val="aa"/>
              <w:ind w:firstLine="0"/>
              <w:rPr>
                <w:spacing w:val="-1"/>
              </w:rPr>
            </w:pPr>
            <w:r w:rsidRPr="00ED16D9">
              <w:t>Тесты.</w:t>
            </w:r>
            <w:r>
              <w:t xml:space="preserve"> </w:t>
            </w:r>
            <w:r w:rsidRPr="00ED16D9">
              <w:t>Документация.</w:t>
            </w:r>
          </w:p>
        </w:tc>
      </w:tr>
      <w:tr w:rsidR="005F696B" w:rsidRPr="00ED16D9" w14:paraId="3BDCC020" w14:textId="77777777" w:rsidTr="00F90303">
        <w:tc>
          <w:tcPr>
            <w:tcW w:w="522" w:type="dxa"/>
            <w:shd w:val="clear" w:color="auto" w:fill="auto"/>
          </w:tcPr>
          <w:p w14:paraId="30F8740C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5</w:t>
            </w:r>
          </w:p>
        </w:tc>
        <w:tc>
          <w:tcPr>
            <w:tcW w:w="4088" w:type="dxa"/>
            <w:shd w:val="clear" w:color="auto" w:fill="auto"/>
          </w:tcPr>
          <w:p w14:paraId="4688CDB8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Разработка модуля выбора места нахождения файла и пути для сохранения результата.</w:t>
            </w:r>
          </w:p>
        </w:tc>
        <w:tc>
          <w:tcPr>
            <w:tcW w:w="1894" w:type="dxa"/>
            <w:shd w:val="clear" w:color="auto" w:fill="auto"/>
          </w:tcPr>
          <w:p w14:paraId="0948F220" w14:textId="77777777" w:rsidR="005F696B" w:rsidRPr="00ED16D9" w:rsidRDefault="005F696B" w:rsidP="00F90303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21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11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04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12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4E7D66C7" w14:textId="77777777" w:rsidR="005F696B" w:rsidRPr="00ED16D9" w:rsidRDefault="005F696B" w:rsidP="00F90303">
            <w:pPr>
              <w:pStyle w:val="aa"/>
              <w:ind w:firstLine="0"/>
              <w:rPr>
                <w:spacing w:val="-1"/>
              </w:rPr>
            </w:pPr>
            <w:r>
              <w:rPr>
                <w:spacing w:val="-1"/>
              </w:rPr>
              <w:t>Описание методов и алгоритмов модуля.</w:t>
            </w:r>
          </w:p>
        </w:tc>
      </w:tr>
      <w:tr w:rsidR="005F696B" w:rsidRPr="00ED16D9" w14:paraId="26762713" w14:textId="77777777" w:rsidTr="00F90303">
        <w:tc>
          <w:tcPr>
            <w:tcW w:w="522" w:type="dxa"/>
            <w:shd w:val="clear" w:color="auto" w:fill="auto"/>
          </w:tcPr>
          <w:p w14:paraId="1EC371AE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6</w:t>
            </w:r>
          </w:p>
        </w:tc>
        <w:tc>
          <w:tcPr>
            <w:tcW w:w="4088" w:type="dxa"/>
            <w:shd w:val="clear" w:color="auto" w:fill="auto"/>
          </w:tcPr>
          <w:p w14:paraId="4AECE2D2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 w:rsidRPr="00ED16D9">
              <w:rPr>
                <w:spacing w:val="5"/>
              </w:rPr>
              <w:t>Тестирование программ</w:t>
            </w:r>
            <w:r w:rsidRPr="00ED16D9">
              <w:rPr>
                <w:spacing w:val="5"/>
              </w:rPr>
              <w:softHyphen/>
            </w:r>
            <w:r w:rsidRPr="00ED16D9">
              <w:rPr>
                <w:spacing w:val="3"/>
              </w:rPr>
              <w:t xml:space="preserve">ного продукта и составление </w:t>
            </w:r>
            <w:r w:rsidRPr="00ED16D9">
              <w:rPr>
                <w:spacing w:val="-1"/>
              </w:rPr>
              <w:t>программной документации.</w:t>
            </w:r>
          </w:p>
        </w:tc>
        <w:tc>
          <w:tcPr>
            <w:tcW w:w="1894" w:type="dxa"/>
            <w:shd w:val="clear" w:color="auto" w:fill="auto"/>
          </w:tcPr>
          <w:p w14:paraId="7CC67E7B" w14:textId="77777777" w:rsidR="005F696B" w:rsidRPr="00ED16D9" w:rsidRDefault="005F696B" w:rsidP="00F90303">
            <w:pPr>
              <w:pStyle w:val="aa"/>
              <w:ind w:firstLine="0"/>
              <w:rPr>
                <w:spacing w:val="1"/>
              </w:rPr>
            </w:pPr>
            <w:r>
              <w:rPr>
                <w:spacing w:val="6"/>
              </w:rPr>
              <w:t>05</w:t>
            </w:r>
            <w:r w:rsidRPr="00ED16D9">
              <w:rPr>
                <w:spacing w:val="6"/>
              </w:rPr>
              <w:t>.1</w:t>
            </w:r>
            <w:r>
              <w:rPr>
                <w:spacing w:val="6"/>
              </w:rPr>
              <w:t>2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  <w:r w:rsidRPr="00ED16D9">
              <w:rPr>
                <w:spacing w:val="6"/>
              </w:rPr>
              <w:t>-</w:t>
            </w:r>
            <w:r>
              <w:rPr>
                <w:spacing w:val="6"/>
              </w:rPr>
              <w:t>13</w:t>
            </w:r>
            <w:r w:rsidRPr="00ED16D9">
              <w:rPr>
                <w:spacing w:val="6"/>
              </w:rPr>
              <w:t>.12.20</w:t>
            </w:r>
            <w:r>
              <w:rPr>
                <w:spacing w:val="6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65EF3FF9" w14:textId="77777777" w:rsidR="005F696B" w:rsidRPr="00ED16D9" w:rsidRDefault="005F696B" w:rsidP="00F90303">
            <w:pPr>
              <w:pStyle w:val="aa"/>
              <w:ind w:firstLine="0"/>
              <w:rPr>
                <w:spacing w:val="-1"/>
              </w:rPr>
            </w:pPr>
            <w:r w:rsidRPr="00ED16D9">
              <w:t xml:space="preserve">Тесты. </w:t>
            </w:r>
          </w:p>
        </w:tc>
      </w:tr>
      <w:tr w:rsidR="005F696B" w:rsidRPr="00ED16D9" w14:paraId="497BFC2E" w14:textId="77777777" w:rsidTr="00F90303">
        <w:tc>
          <w:tcPr>
            <w:tcW w:w="522" w:type="dxa"/>
            <w:shd w:val="clear" w:color="auto" w:fill="auto"/>
          </w:tcPr>
          <w:p w14:paraId="1DC5C1CC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7</w:t>
            </w:r>
          </w:p>
        </w:tc>
        <w:tc>
          <w:tcPr>
            <w:tcW w:w="4088" w:type="dxa"/>
            <w:shd w:val="clear" w:color="auto" w:fill="auto"/>
          </w:tcPr>
          <w:p w14:paraId="46A863EF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Написание сопроводительной и документации</w:t>
            </w:r>
          </w:p>
        </w:tc>
        <w:tc>
          <w:tcPr>
            <w:tcW w:w="1894" w:type="dxa"/>
            <w:shd w:val="clear" w:color="auto" w:fill="auto"/>
          </w:tcPr>
          <w:p w14:paraId="450EA3D6" w14:textId="77777777" w:rsidR="005F696B" w:rsidRPr="00ED16D9" w:rsidRDefault="005F696B" w:rsidP="00F90303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14.12.2022-25.12.2022</w:t>
            </w:r>
          </w:p>
        </w:tc>
        <w:tc>
          <w:tcPr>
            <w:tcW w:w="2841" w:type="dxa"/>
            <w:shd w:val="clear" w:color="auto" w:fill="auto"/>
          </w:tcPr>
          <w:p w14:paraId="5DB024AD" w14:textId="77777777" w:rsidR="005F696B" w:rsidRPr="00ED16D9" w:rsidRDefault="005F696B" w:rsidP="00F90303">
            <w:pPr>
              <w:pStyle w:val="aa"/>
              <w:ind w:firstLine="0"/>
              <w:rPr>
                <w:spacing w:val="-1"/>
              </w:rPr>
            </w:pPr>
            <w:r w:rsidRPr="00ED16D9">
              <w:t>Документация. Про</w:t>
            </w:r>
            <w:r w:rsidRPr="00ED16D9">
              <w:softHyphen/>
            </w:r>
            <w:r w:rsidRPr="00ED16D9">
              <w:rPr>
                <w:spacing w:val="-1"/>
              </w:rPr>
              <w:t>граммный продукт.</w:t>
            </w:r>
          </w:p>
        </w:tc>
      </w:tr>
    </w:tbl>
    <w:p w14:paraId="348649CD" w14:textId="77777777" w:rsidR="005F696B" w:rsidRDefault="005F696B" w:rsidP="005F696B">
      <w:pPr>
        <w:pStyle w:val="aa"/>
      </w:pPr>
      <w:r w:rsidRPr="00AE2395">
        <w:t>По окончанию каждого этапа заказчику будет предоставлен отчёт о выполненной работе.</w:t>
      </w:r>
    </w:p>
    <w:p w14:paraId="1ECA1631" w14:textId="77777777" w:rsidR="005F696B" w:rsidRDefault="005F696B" w:rsidP="005F696B">
      <w:pPr>
        <w:pStyle w:val="aa"/>
      </w:pPr>
    </w:p>
    <w:p w14:paraId="49C20BAD" w14:textId="77777777" w:rsidR="005F696B" w:rsidRDefault="005F696B" w:rsidP="005F696B">
      <w:pPr>
        <w:pStyle w:val="31"/>
      </w:pPr>
      <w:bookmarkStart w:id="54" w:name="_Toc121404382"/>
      <w:r w:rsidRPr="00EC73A7">
        <w:t>2.1.</w:t>
      </w:r>
      <w:r>
        <w:t>7</w:t>
      </w:r>
      <w:r w:rsidRPr="00EC73A7">
        <w:t xml:space="preserve"> </w:t>
      </w:r>
      <w:r>
        <w:t>Порядок контроля и приемки</w:t>
      </w:r>
      <w:bookmarkEnd w:id="54"/>
    </w:p>
    <w:p w14:paraId="3446B654" w14:textId="77777777" w:rsidR="005F696B" w:rsidRPr="008A22D1" w:rsidRDefault="005F696B" w:rsidP="005F696B">
      <w:pPr>
        <w:pStyle w:val="aa"/>
        <w:rPr>
          <w:b/>
          <w:bCs/>
        </w:rPr>
      </w:pPr>
      <w:r w:rsidRPr="008A22D1">
        <w:rPr>
          <w:b/>
          <w:bCs/>
        </w:rPr>
        <w:t>2.1.7.1 Сдача-приемка работ</w:t>
      </w:r>
    </w:p>
    <w:p w14:paraId="17CD7D20" w14:textId="77777777" w:rsidR="005F696B" w:rsidRDefault="005F696B" w:rsidP="005F696B">
      <w:pPr>
        <w:pStyle w:val="aa"/>
      </w:pPr>
      <w:r w:rsidRPr="008A22D1">
        <w:t>Сдача-приёмка работ производится поэтапно, в соответствии с Календарным графиком. Основанием для сдачи-приёмки работ служит Отчёт о завершении работ по этапу.</w:t>
      </w:r>
    </w:p>
    <w:p w14:paraId="4145E87A" w14:textId="77777777" w:rsidR="005F696B" w:rsidRDefault="005F696B" w:rsidP="005F696B">
      <w:pPr>
        <w:pStyle w:val="aa"/>
      </w:pPr>
    </w:p>
    <w:p w14:paraId="31F45E79" w14:textId="77777777" w:rsidR="005F696B" w:rsidRPr="00BC7B42" w:rsidRDefault="005F696B" w:rsidP="005F696B">
      <w:pPr>
        <w:pStyle w:val="aa"/>
        <w:rPr>
          <w:b/>
          <w:bCs/>
        </w:rPr>
      </w:pPr>
      <w:r w:rsidRPr="00BC7B42">
        <w:rPr>
          <w:b/>
          <w:bCs/>
        </w:rPr>
        <w:t>2.1.7.2 Предварительные испытания</w:t>
      </w:r>
    </w:p>
    <w:p w14:paraId="06D90CBF" w14:textId="77777777" w:rsidR="005F696B" w:rsidRDefault="005F696B" w:rsidP="005F696B">
      <w:pPr>
        <w:pStyle w:val="aa"/>
      </w:pPr>
      <w:r>
        <w:t xml:space="preserve">При сдаче-приёмке готовых подсистем ПК ТФС, создаваемых в рамках настоящей работы, проводятся предварительные испытания с целью подтверждения работоспособности соответствующей подсистемы и </w:t>
      </w:r>
      <w:r>
        <w:lastRenderedPageBreak/>
        <w:t>соответствия требованиям ТЗ. Предварительные испытания должны проводиться представителями Заказчика по программе тестирования, составленной Исполнителем и согласованной с Заказчиком.</w:t>
      </w:r>
    </w:p>
    <w:p w14:paraId="4FCAA51F" w14:textId="77777777" w:rsidR="005F696B" w:rsidRDefault="005F696B" w:rsidP="005F696B">
      <w:pPr>
        <w:pStyle w:val="aa"/>
      </w:pPr>
      <w:r>
        <w:t>По итогам испытаний по мере необходимости Исполнителем проводится корректировка проектной и эксплуатационной документации и устранение выявленных недостатков программного обеспечения.</w:t>
      </w:r>
    </w:p>
    <w:p w14:paraId="2C2D76C5" w14:textId="77777777" w:rsidR="005F696B" w:rsidRDefault="005F696B" w:rsidP="005F696B">
      <w:pPr>
        <w:pStyle w:val="aa"/>
      </w:pPr>
    </w:p>
    <w:p w14:paraId="67323B9B" w14:textId="77777777" w:rsidR="005F696B" w:rsidRPr="004F20B0" w:rsidRDefault="005F696B" w:rsidP="005F696B">
      <w:pPr>
        <w:pStyle w:val="aa"/>
        <w:rPr>
          <w:b/>
          <w:bCs/>
        </w:rPr>
      </w:pPr>
      <w:r w:rsidRPr="004F20B0">
        <w:rPr>
          <w:b/>
          <w:bCs/>
        </w:rPr>
        <w:t>2.1.7.3 Опытная эксплуатация</w:t>
      </w:r>
    </w:p>
    <w:p w14:paraId="0D25938F" w14:textId="77777777" w:rsidR="005F696B" w:rsidRDefault="005F696B" w:rsidP="005F696B">
      <w:pPr>
        <w:pStyle w:val="aa"/>
      </w:pPr>
      <w:r>
        <w:t>Передача системы в опытную эксплуатацию производится приемо-сдаточной комиссией на основании положительного заключения, сделанного по итогам предварительных испытаний.</w:t>
      </w:r>
    </w:p>
    <w:p w14:paraId="759A9E27" w14:textId="77777777" w:rsidR="005F696B" w:rsidRDefault="005F696B" w:rsidP="005F696B">
      <w:pPr>
        <w:pStyle w:val="aa"/>
      </w:pPr>
      <w:r>
        <w:t>Опытная эксплуатация должна проводиться на технических средствах Заказчика.</w:t>
      </w:r>
    </w:p>
    <w:p w14:paraId="47B229C4" w14:textId="77777777" w:rsidR="005F696B" w:rsidRDefault="005F696B" w:rsidP="005F696B">
      <w:pPr>
        <w:pStyle w:val="aa"/>
      </w:pPr>
    </w:p>
    <w:p w14:paraId="18F917C0" w14:textId="77777777" w:rsidR="005F696B" w:rsidRDefault="005F696B" w:rsidP="005F696B">
      <w:pPr>
        <w:pStyle w:val="31"/>
      </w:pPr>
      <w:bookmarkStart w:id="55" w:name="_Toc121404383"/>
      <w:r>
        <w:t xml:space="preserve">2.1.8 </w:t>
      </w:r>
      <w:r w:rsidRPr="000D3319">
        <w:t>Требования к программной документации</w:t>
      </w:r>
      <w:bookmarkEnd w:id="55"/>
    </w:p>
    <w:p w14:paraId="2710E888" w14:textId="77777777" w:rsidR="005F696B" w:rsidRDefault="005F696B" w:rsidP="005F696B">
      <w:pPr>
        <w:pStyle w:val="aa"/>
      </w:pPr>
      <w:r w:rsidRPr="006F7337">
        <w:t>Разрабатываемые программные модули должны быть самодокументированы, т. е. тексты программ должны содержать все необходимые комментарии.</w:t>
      </w:r>
    </w:p>
    <w:p w14:paraId="4EB583B2" w14:textId="77777777" w:rsidR="005F696B" w:rsidRDefault="005F696B" w:rsidP="005F696B">
      <w:pPr>
        <w:pStyle w:val="aa"/>
      </w:pPr>
      <w:r>
        <w:t>В состав сопровождающей документации должны входить:</w:t>
      </w:r>
    </w:p>
    <w:p w14:paraId="248A18C9" w14:textId="77777777" w:rsidR="005F696B" w:rsidRDefault="005F696B" w:rsidP="005F696B">
      <w:pPr>
        <w:pStyle w:val="aa"/>
      </w:pPr>
      <w:r>
        <w:t>Пояснительная записка на 25-30 листах, содержащая описание разработки.</w:t>
      </w:r>
    </w:p>
    <w:p w14:paraId="60E597AE" w14:textId="77777777" w:rsidR="005F696B" w:rsidRDefault="005F696B" w:rsidP="005F696B">
      <w:pPr>
        <w:pStyle w:val="aa"/>
      </w:pPr>
      <w:r>
        <w:t>Руководство пользователя.</w:t>
      </w:r>
    </w:p>
    <w:p w14:paraId="62F8E50C" w14:textId="77777777" w:rsidR="005F696B" w:rsidRDefault="005F696B" w:rsidP="005F696B">
      <w:pPr>
        <w:pStyle w:val="aa"/>
      </w:pPr>
    </w:p>
    <w:p w14:paraId="0177DA59" w14:textId="77777777" w:rsidR="005F696B" w:rsidRDefault="005F696B" w:rsidP="005F696B">
      <w:pPr>
        <w:pStyle w:val="31"/>
      </w:pPr>
      <w:bookmarkStart w:id="56" w:name="_Toc121404384"/>
      <w:r>
        <w:t>2.1.9 Приложения</w:t>
      </w:r>
      <w:bookmarkEnd w:id="56"/>
    </w:p>
    <w:p w14:paraId="6E004BC4" w14:textId="77777777" w:rsidR="005F696B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517B9224" wp14:editId="0CA2568F">
            <wp:extent cx="6276268" cy="823865"/>
            <wp:effectExtent l="19050" t="19050" r="10795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4" cy="828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78A54" w14:textId="0D6180DD" w:rsidR="005F696B" w:rsidRDefault="005F696B" w:rsidP="005F696B">
      <w:pPr>
        <w:pStyle w:val="aa"/>
        <w:ind w:firstLine="0"/>
        <w:jc w:val="center"/>
      </w:pPr>
      <w:r>
        <w:t xml:space="preserve">Рисунок 3 – Диаграмма </w:t>
      </w:r>
      <w:proofErr w:type="spellStart"/>
      <w:r>
        <w:t>Ганта</w:t>
      </w:r>
      <w:proofErr w:type="spellEnd"/>
    </w:p>
    <w:p w14:paraId="4B327BBA" w14:textId="77777777" w:rsidR="005F696B" w:rsidRDefault="005F696B" w:rsidP="005F696B">
      <w:pPr>
        <w:pStyle w:val="aa"/>
        <w:ind w:firstLine="0"/>
        <w:jc w:val="center"/>
      </w:pPr>
    </w:p>
    <w:p w14:paraId="6AC165C9" w14:textId="77777777" w:rsidR="005F696B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ADF5981" wp14:editId="7579947C">
            <wp:extent cx="6339545" cy="579247"/>
            <wp:effectExtent l="19050" t="19050" r="23495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861" cy="5819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ABA58" w14:textId="69E71CAA" w:rsidR="005F696B" w:rsidRDefault="005F696B" w:rsidP="005F696B">
      <w:pPr>
        <w:pStyle w:val="aa"/>
        <w:ind w:firstLine="0"/>
        <w:jc w:val="center"/>
      </w:pPr>
      <w:r>
        <w:t>Рисунок 4 – Перт диаграмма</w:t>
      </w:r>
    </w:p>
    <w:p w14:paraId="62438E6E" w14:textId="77777777" w:rsidR="005F696B" w:rsidRDefault="005F696B" w:rsidP="005F696B">
      <w:pPr>
        <w:pStyle w:val="aa"/>
        <w:ind w:firstLine="0"/>
        <w:jc w:val="center"/>
      </w:pPr>
    </w:p>
    <w:p w14:paraId="7B0E245D" w14:textId="77777777" w:rsidR="005F696B" w:rsidRPr="001F0BE8" w:rsidRDefault="005F696B" w:rsidP="005F696B">
      <w:pPr>
        <w:pStyle w:val="23"/>
      </w:pPr>
      <w:bookmarkStart w:id="57" w:name="_Toc18609320"/>
      <w:bookmarkStart w:id="58" w:name="_Toc18609391"/>
      <w:bookmarkStart w:id="59" w:name="_Toc121404385"/>
      <w:r>
        <w:t>2.2 О</w:t>
      </w:r>
      <w:r w:rsidRPr="001F0BE8">
        <w:t>писани</w:t>
      </w:r>
      <w:r>
        <w:t>е</w:t>
      </w:r>
      <w:r w:rsidRPr="001F0BE8">
        <w:t xml:space="preserve"> проекта в </w:t>
      </w:r>
      <w:bookmarkEnd w:id="57"/>
      <w:bookmarkEnd w:id="58"/>
      <w:proofErr w:type="spellStart"/>
      <w:r w:rsidRPr="00087FF9">
        <w:t>Yougile</w:t>
      </w:r>
      <w:bookmarkEnd w:id="59"/>
      <w:proofErr w:type="spellEnd"/>
    </w:p>
    <w:p w14:paraId="6895F36D" w14:textId="77777777" w:rsidR="005F696B" w:rsidRPr="0004629C" w:rsidRDefault="005F696B" w:rsidP="005F696B">
      <w:pPr>
        <w:pStyle w:val="aa"/>
      </w:pPr>
      <w:r>
        <w:t xml:space="preserve">В качестве программы для управления проектом был выбрана </w:t>
      </w:r>
      <w:proofErr w:type="spellStart"/>
      <w:r w:rsidRPr="00087FF9">
        <w:rPr>
          <w:lang w:val="en-US"/>
        </w:rPr>
        <w:t>Yougile</w:t>
      </w:r>
      <w:proofErr w:type="spellEnd"/>
      <w:r>
        <w:t>.</w:t>
      </w:r>
      <w:r w:rsidRPr="0004629C">
        <w:t xml:space="preserve"> </w:t>
      </w:r>
      <w:r>
        <w:t xml:space="preserve">Для отслеживания прогресса выполнения курсового проекта был создан проект </w:t>
      </w:r>
      <w:proofErr w:type="spellStart"/>
      <w:r>
        <w:rPr>
          <w:lang w:val="en-US"/>
        </w:rPr>
        <w:t>Yougile</w:t>
      </w:r>
      <w:proofErr w:type="spellEnd"/>
      <w:r>
        <w:t xml:space="preserve">. Далее было создано пять колонок для задач. Колонка «Задачи» содержит в себе карточки с этапами выполнения работы. Колонка «В процессе» предназначена для хранения выполняемых в данный момент задач. Блок «Проверяется» создан для содержания отправленных на проверку частей курсового проекта. «На доработке» создан для хранения задач, </w:t>
      </w:r>
      <w:r>
        <w:lastRenderedPageBreak/>
        <w:t>отправленных на доработку. Колонка «Сделано» содержит выполненные и проверенные задачи.</w:t>
      </w:r>
    </w:p>
    <w:p w14:paraId="5BA88F50" w14:textId="77777777" w:rsidR="005F696B" w:rsidRDefault="005F696B" w:rsidP="005F696B">
      <w:pPr>
        <w:pStyle w:val="aa"/>
        <w:ind w:firstLine="0"/>
        <w:jc w:val="center"/>
        <w:rPr>
          <w:lang w:eastAsia="en-US"/>
        </w:rPr>
      </w:pPr>
      <w:r w:rsidRPr="0064140E">
        <w:rPr>
          <w:noProof/>
          <w:lang w:eastAsia="en-US"/>
        </w:rPr>
        <w:drawing>
          <wp:inline distT="0" distB="0" distL="0" distR="0" wp14:anchorId="3D6B8E83" wp14:editId="62470F2E">
            <wp:extent cx="5940425" cy="34823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CD6C" w14:textId="32510986" w:rsidR="005F696B" w:rsidRPr="004846DA" w:rsidRDefault="005F696B" w:rsidP="005F696B">
      <w:pPr>
        <w:pStyle w:val="aa"/>
        <w:ind w:firstLine="0"/>
        <w:jc w:val="center"/>
        <w:rPr>
          <w:lang w:eastAsia="en-US"/>
        </w:rPr>
      </w:pPr>
      <w:r>
        <w:rPr>
          <w:lang w:eastAsia="en-US"/>
        </w:rPr>
        <w:t>Рисунок 5</w:t>
      </w:r>
      <w:r w:rsidRPr="004846DA">
        <w:rPr>
          <w:lang w:eastAsia="en-US"/>
        </w:rPr>
        <w:t xml:space="preserve"> –</w:t>
      </w:r>
      <w:r>
        <w:rPr>
          <w:lang w:eastAsia="en-US"/>
        </w:rPr>
        <w:t xml:space="preserve"> проект в программе </w:t>
      </w:r>
      <w:proofErr w:type="spellStart"/>
      <w:r w:rsidRPr="00087FF9">
        <w:rPr>
          <w:lang w:val="en-US"/>
        </w:rPr>
        <w:t>Yougile</w:t>
      </w:r>
      <w:proofErr w:type="spellEnd"/>
    </w:p>
    <w:p w14:paraId="1F4D07F6" w14:textId="54BC08A5" w:rsidR="00014F82" w:rsidRDefault="00014F82" w:rsidP="00014F82">
      <w:pPr>
        <w:pStyle w:val="aa"/>
      </w:pPr>
    </w:p>
    <w:p w14:paraId="6681DA02" w14:textId="77777777" w:rsidR="005F696B" w:rsidRPr="000A18C8" w:rsidRDefault="005F696B" w:rsidP="005F696B">
      <w:pPr>
        <w:pStyle w:val="23"/>
      </w:pPr>
      <w:bookmarkStart w:id="60" w:name="_Toc460918495"/>
      <w:bookmarkStart w:id="61" w:name="_Toc18609321"/>
      <w:bookmarkStart w:id="62" w:name="_Toc18609392"/>
      <w:bookmarkStart w:id="63" w:name="_Toc121404386"/>
      <w:r w:rsidRPr="000A18C8">
        <w:t>2.3 Проектирование</w:t>
      </w:r>
      <w:bookmarkEnd w:id="60"/>
      <w:bookmarkEnd w:id="61"/>
      <w:bookmarkEnd w:id="62"/>
      <w:bookmarkEnd w:id="63"/>
    </w:p>
    <w:p w14:paraId="1E956B9A" w14:textId="77777777" w:rsidR="005F696B" w:rsidRPr="000A18C8" w:rsidRDefault="005F696B" w:rsidP="005F696B">
      <w:pPr>
        <w:pStyle w:val="aa"/>
      </w:pPr>
      <w:r w:rsidRPr="000A18C8">
        <w:t xml:space="preserve">В качестве инструмента для проектирования было использовано </w:t>
      </w:r>
      <w:r w:rsidRPr="000A18C8">
        <w:rPr>
          <w:lang w:val="en-US"/>
        </w:rPr>
        <w:t>CASE</w:t>
      </w:r>
      <w:r w:rsidRPr="000A18C8">
        <w:t xml:space="preserve">-средство Enterprise </w:t>
      </w:r>
      <w:proofErr w:type="spellStart"/>
      <w:r w:rsidRPr="000A18C8">
        <w:t>Architect</w:t>
      </w:r>
      <w:proofErr w:type="spellEnd"/>
      <w:r w:rsidRPr="000A18C8">
        <w:t xml:space="preserve">. </w:t>
      </w:r>
      <w:r w:rsidRPr="00DF0B04">
        <w:t xml:space="preserve">Enterprise </w:t>
      </w:r>
      <w:proofErr w:type="spellStart"/>
      <w:r w:rsidRPr="00DF0B04">
        <w:t>Architect</w:t>
      </w:r>
      <w:proofErr w:type="spellEnd"/>
      <w:r w:rsidRPr="00DF0B04">
        <w:t xml:space="preserve"> представляет собой уникальный и многофункциональный инструмент, предназначенный для осуществления визуального моделирования и дизайна. Главная особенность данного программного обеспечения заключается в том, что его система основана на OMG UML – одно из самых эффективных и мощных платформ в современном мире.</w:t>
      </w:r>
      <w:r w:rsidRPr="000A18C8">
        <w:t xml:space="preserve"> Платформа поддерживает: проектирование и построение программных комплексов, моделирование бизнес-процессов и моделирование отраслевых доменов.</w:t>
      </w:r>
    </w:p>
    <w:p w14:paraId="654DA37F" w14:textId="77777777" w:rsidR="005F696B" w:rsidRPr="000A18C8" w:rsidRDefault="005F696B" w:rsidP="005F696B">
      <w:pPr>
        <w:pStyle w:val="31"/>
      </w:pPr>
      <w:bookmarkStart w:id="64" w:name="_Toc121404387"/>
      <w:r w:rsidRPr="000A18C8">
        <w:t xml:space="preserve">2.3.1 </w:t>
      </w:r>
      <w:bookmarkStart w:id="65" w:name="_Toc379672199"/>
      <w:bookmarkStart w:id="66" w:name="_Toc404780346"/>
      <w:bookmarkStart w:id="67" w:name="_Toc406411822"/>
      <w:bookmarkStart w:id="68" w:name="_Toc406411872"/>
      <w:bookmarkStart w:id="69" w:name="_Toc413833809"/>
      <w:bookmarkStart w:id="70" w:name="_Toc460918496"/>
      <w:bookmarkStart w:id="71" w:name="_Toc18609322"/>
      <w:bookmarkStart w:id="72" w:name="_Toc18609393"/>
      <w:r w:rsidRPr="000A18C8">
        <w:t>Диаграммы вариантов использования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6E8633F3" w14:textId="77777777" w:rsidR="005F696B" w:rsidRPr="000A18C8" w:rsidRDefault="005F696B" w:rsidP="005F696B">
      <w:pPr>
        <w:pStyle w:val="aa"/>
      </w:pPr>
      <w:r w:rsidRPr="000A18C8">
        <w:t>На основе составленного технического задания была составлена диаграмма вариантов использования программного компонента.</w:t>
      </w:r>
    </w:p>
    <w:p w14:paraId="2D83D1F0" w14:textId="77777777" w:rsidR="005F696B" w:rsidRPr="000A18C8" w:rsidRDefault="005F696B" w:rsidP="005F696B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E12994" wp14:editId="5704D18E">
            <wp:extent cx="5866214" cy="5270500"/>
            <wp:effectExtent l="0" t="0" r="127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400" cy="52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A3F4" w14:textId="7B9679F6" w:rsidR="005F696B" w:rsidRPr="000A18C8" w:rsidRDefault="005F696B" w:rsidP="005F696B">
      <w:pPr>
        <w:pStyle w:val="aa"/>
        <w:ind w:firstLine="0"/>
        <w:jc w:val="center"/>
      </w:pPr>
      <w:r w:rsidRPr="000A18C8">
        <w:t xml:space="preserve">Рисунок </w:t>
      </w:r>
      <w:r w:rsidR="00941FA0">
        <w:t>6</w:t>
      </w:r>
      <w:r w:rsidRPr="000A18C8">
        <w:t xml:space="preserve"> – диаграмма вариантов использования программного компонента</w:t>
      </w:r>
    </w:p>
    <w:p w14:paraId="33B39139" w14:textId="77777777" w:rsidR="005F696B" w:rsidRPr="000A18C8" w:rsidRDefault="005F696B" w:rsidP="005F696B">
      <w:pPr>
        <w:pStyle w:val="aa"/>
        <w:ind w:firstLine="0"/>
        <w:jc w:val="center"/>
      </w:pPr>
    </w:p>
    <w:p w14:paraId="0AD6F96C" w14:textId="77777777" w:rsidR="005F696B" w:rsidRPr="000A18C8" w:rsidRDefault="005F696B" w:rsidP="005F696B">
      <w:pPr>
        <w:pStyle w:val="aa"/>
      </w:pPr>
      <w:r w:rsidRPr="000A18C8">
        <w:t>Основываясь на разработанной диаграмме, были описаны основные сценарии вариантов использования приложения.</w:t>
      </w:r>
    </w:p>
    <w:p w14:paraId="742B632C" w14:textId="77777777" w:rsidR="005F696B" w:rsidRPr="000A18C8" w:rsidRDefault="005F696B" w:rsidP="005F696B">
      <w:pPr>
        <w:pStyle w:val="aa"/>
        <w:ind w:firstLine="0"/>
      </w:pPr>
    </w:p>
    <w:p w14:paraId="3F887F01" w14:textId="77777777" w:rsidR="005F696B" w:rsidRPr="000A18C8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 xml:space="preserve">Спецификация варианта использования «Загрузить файл </w:t>
      </w:r>
      <w:proofErr w:type="spellStart"/>
      <w:r w:rsidRPr="00283FCA">
        <w:rPr>
          <w:b/>
          <w:bCs/>
        </w:rPr>
        <w:t>RuleML</w:t>
      </w:r>
      <w:proofErr w:type="spellEnd"/>
      <w:r w:rsidRPr="000A18C8">
        <w:rPr>
          <w:b/>
          <w:bCs/>
        </w:rPr>
        <w:t>»</w:t>
      </w:r>
    </w:p>
    <w:p w14:paraId="727D121E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Цель</w:t>
      </w:r>
      <w:r w:rsidRPr="000A18C8">
        <w:t xml:space="preserve">: загрузка файла </w:t>
      </w:r>
      <w:proofErr w:type="spellStart"/>
      <w:r>
        <w:rPr>
          <w:lang w:val="en-US"/>
        </w:rPr>
        <w:t>RuleML</w:t>
      </w:r>
      <w:proofErr w:type="spellEnd"/>
      <w:r w:rsidRPr="000A18C8">
        <w:t xml:space="preserve"> для дальнейшей конвертации</w:t>
      </w:r>
    </w:p>
    <w:p w14:paraId="432CF10D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</w:t>
      </w:r>
    </w:p>
    <w:p w14:paraId="2E2845C8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Краткое описание</w:t>
      </w:r>
      <w:r w:rsidRPr="000A18C8">
        <w:t xml:space="preserve">: пользователь загружает файл </w:t>
      </w:r>
      <w:proofErr w:type="spellStart"/>
      <w:r>
        <w:t>RuleML</w:t>
      </w:r>
      <w:proofErr w:type="spellEnd"/>
      <w:r w:rsidRPr="000A18C8">
        <w:t xml:space="preserve"> посредством меню загрузки файла.</w:t>
      </w:r>
    </w:p>
    <w:p w14:paraId="5A09DD20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4774FBCD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 xml:space="preserve">Пользователю потребовалось конвертировать файл </w:t>
      </w:r>
      <w:proofErr w:type="spellStart"/>
      <w:r>
        <w:t>RuleML</w:t>
      </w:r>
      <w:proofErr w:type="spellEnd"/>
      <w:r w:rsidRPr="000A18C8">
        <w:t xml:space="preserve">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6DECC5E1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2F7043D9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 xml:space="preserve">Пользователь </w:t>
      </w:r>
      <w:r>
        <w:t xml:space="preserve">запускает механизм загрузки файла </w:t>
      </w:r>
      <w:proofErr w:type="spellStart"/>
      <w:r>
        <w:rPr>
          <w:lang w:val="en-US"/>
        </w:rPr>
        <w:t>RuleML</w:t>
      </w:r>
      <w:proofErr w:type="spellEnd"/>
      <w:r w:rsidRPr="00AE74E2">
        <w:t>.</w:t>
      </w:r>
    </w:p>
    <w:p w14:paraId="00E7A019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>Приложения открывает окно интерфейса-меню выбора файла.</w:t>
      </w:r>
    </w:p>
    <w:p w14:paraId="50F57E67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>Пользователь указывает путь до необходимого файла с помощью меню загрузки файла.</w:t>
      </w:r>
    </w:p>
    <w:p w14:paraId="74FF0C68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lastRenderedPageBreak/>
        <w:t>Система записывает полный пуль до файла в заранее определенную переменную.</w:t>
      </w:r>
    </w:p>
    <w:p w14:paraId="778BF906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>Пользователь получает текстовое уведомление об успешной загрузке файла.</w:t>
      </w:r>
    </w:p>
    <w:p w14:paraId="4FDD5623" w14:textId="77777777" w:rsidR="005F696B" w:rsidRPr="000A18C8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793E5966" w14:textId="77777777" w:rsidR="005F696B" w:rsidRPr="000A18C8" w:rsidRDefault="005F696B" w:rsidP="005F696B">
      <w:pPr>
        <w:pStyle w:val="aa"/>
        <w:numPr>
          <w:ilvl w:val="0"/>
          <w:numId w:val="25"/>
        </w:numPr>
        <w:ind w:left="0" w:firstLine="709"/>
      </w:pPr>
      <w:r w:rsidRPr="000A18C8">
        <w:t>Активация сценария «Указать путь места для сохранения файла».</w:t>
      </w:r>
    </w:p>
    <w:p w14:paraId="67F89257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46131036" w14:textId="77777777" w:rsidR="005F696B" w:rsidRPr="00AE74E2" w:rsidRDefault="005F696B" w:rsidP="005F696B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  <w:r>
        <w:t>нет.</w:t>
      </w:r>
    </w:p>
    <w:p w14:paraId="6461C414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Постусловия</w:t>
      </w:r>
      <w:r w:rsidRPr="000A18C8">
        <w:t>: после активации варианта должен быть активирован один или несколько сценариев вариантов использования: «Указать путь места для сохранения файла»</w:t>
      </w:r>
      <w:r>
        <w:t xml:space="preserve"> или</w:t>
      </w:r>
      <w:r w:rsidRPr="000A18C8">
        <w:t xml:space="preserve"> «Запустить процесс конвертации файла</w:t>
      </w:r>
      <w:r>
        <w:t>».</w:t>
      </w:r>
    </w:p>
    <w:p w14:paraId="15AC12A7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proofErr w:type="spellStart"/>
      <w:r>
        <w:t>RuleML</w:t>
      </w:r>
      <w:proofErr w:type="spellEnd"/>
      <w:r w:rsidRPr="000A18C8">
        <w:t>» и «Указать путь места для сохранения файла».</w:t>
      </w:r>
    </w:p>
    <w:p w14:paraId="05544CEA" w14:textId="77777777" w:rsidR="005F696B" w:rsidRPr="000A18C8" w:rsidRDefault="005F696B" w:rsidP="005F696B">
      <w:pPr>
        <w:pStyle w:val="aa"/>
        <w:rPr>
          <w:b/>
          <w:bCs/>
        </w:rPr>
      </w:pPr>
    </w:p>
    <w:p w14:paraId="0E1761FC" w14:textId="77777777" w:rsidR="005F696B" w:rsidRPr="000A18C8" w:rsidRDefault="005F696B" w:rsidP="005F696B">
      <w:pPr>
        <w:pStyle w:val="aa"/>
        <w:keepNext/>
        <w:rPr>
          <w:b/>
          <w:bCs/>
        </w:rPr>
      </w:pPr>
      <w:r w:rsidRPr="000A18C8">
        <w:rPr>
          <w:b/>
          <w:bCs/>
        </w:rPr>
        <w:t>Спецификация варианта использования «Указать путь места для сохранения файла»</w:t>
      </w:r>
    </w:p>
    <w:p w14:paraId="3216C422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Цель</w:t>
      </w:r>
      <w:r w:rsidRPr="000A18C8">
        <w:t>: указание места сохранения файла.</w:t>
      </w:r>
    </w:p>
    <w:p w14:paraId="2E6F200C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782D4213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указывает директорию для сохранения файла посредством меню сохранения файла.</w:t>
      </w:r>
    </w:p>
    <w:p w14:paraId="7B4CCB4F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4C209201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 xml:space="preserve">Пользователю потребовалось конвертировать файл </w:t>
      </w:r>
      <w:proofErr w:type="spellStart"/>
      <w:r>
        <w:t>RuleML</w:t>
      </w:r>
      <w:proofErr w:type="spellEnd"/>
      <w:r w:rsidRPr="000A18C8">
        <w:t xml:space="preserve"> в файл приложения EKB.</w:t>
      </w:r>
    </w:p>
    <w:p w14:paraId="188E1764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1E2427CE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>
        <w:t>Пользователь запускает механизм выбора директории для сохранения</w:t>
      </w:r>
      <w:r w:rsidRPr="000A18C8">
        <w:t>.</w:t>
      </w:r>
    </w:p>
    <w:p w14:paraId="6C17C075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>Приложения открывает окно интерфейса-меню выбора директории.</w:t>
      </w:r>
    </w:p>
    <w:p w14:paraId="663F324D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>Пользователь указывает путь до необходимой директории с помощью меню.</w:t>
      </w:r>
    </w:p>
    <w:p w14:paraId="2179A019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51FF96AE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>Пользователь получает текстовое уведомление об успешном выборе места сохранения файла.</w:t>
      </w:r>
    </w:p>
    <w:p w14:paraId="55446282" w14:textId="77777777" w:rsidR="005F696B" w:rsidRPr="000A18C8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3B83F223" w14:textId="77777777" w:rsidR="005F696B" w:rsidRPr="000A18C8" w:rsidRDefault="005F696B" w:rsidP="005F696B">
      <w:pPr>
        <w:pStyle w:val="aa"/>
        <w:numPr>
          <w:ilvl w:val="0"/>
          <w:numId w:val="27"/>
        </w:numPr>
        <w:ind w:left="0" w:firstLine="709"/>
      </w:pPr>
      <w:r w:rsidRPr="000A18C8">
        <w:t xml:space="preserve">Активация сценария «Загрузить файл </w:t>
      </w:r>
      <w:proofErr w:type="spellStart"/>
      <w:r>
        <w:t>RuleML</w:t>
      </w:r>
      <w:proofErr w:type="spellEnd"/>
      <w:r w:rsidRPr="000A18C8">
        <w:t>».</w:t>
      </w:r>
    </w:p>
    <w:p w14:paraId="4FED0B8B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53E0C3BD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  <w:r>
        <w:t>нет.</w:t>
      </w:r>
    </w:p>
    <w:p w14:paraId="70C2073E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Постусловия</w:t>
      </w:r>
      <w:r w:rsidRPr="000A18C8">
        <w:t xml:space="preserve">: после активации варианта должен быть активирован один или несколько сценариев вариантов использования: «Загрузить файл </w:t>
      </w:r>
      <w:proofErr w:type="spellStart"/>
      <w:r>
        <w:t>RuleML</w:t>
      </w:r>
      <w:proofErr w:type="spellEnd"/>
      <w:r w:rsidRPr="000A18C8">
        <w:t>»</w:t>
      </w:r>
      <w:r>
        <w:t xml:space="preserve"> или</w:t>
      </w:r>
      <w:r w:rsidRPr="000A18C8">
        <w:t xml:space="preserve"> «Запустить процесс конвертации файла».</w:t>
      </w:r>
    </w:p>
    <w:p w14:paraId="5E9CD0B4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lastRenderedPageBreak/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proofErr w:type="spellStart"/>
      <w:r>
        <w:t>RuleML</w:t>
      </w:r>
      <w:proofErr w:type="spellEnd"/>
      <w:r w:rsidRPr="000A18C8">
        <w:t>» и «Указать путь места для сохранения файла».</w:t>
      </w:r>
    </w:p>
    <w:p w14:paraId="40FF7AE8" w14:textId="77777777" w:rsidR="005F696B" w:rsidRPr="000A18C8" w:rsidRDefault="005F696B" w:rsidP="005F696B">
      <w:pPr>
        <w:pStyle w:val="aa"/>
        <w:rPr>
          <w:b/>
          <w:bCs/>
        </w:rPr>
      </w:pPr>
    </w:p>
    <w:p w14:paraId="241AF73E" w14:textId="77777777" w:rsidR="005F696B" w:rsidRPr="000A18C8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>Спецификация варианта использования «Запустить процесс конвертации файла»</w:t>
      </w:r>
    </w:p>
    <w:p w14:paraId="398BBAA6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Цель</w:t>
      </w:r>
      <w:r w:rsidRPr="000A18C8">
        <w:t>: конвертация файла.</w:t>
      </w:r>
    </w:p>
    <w:p w14:paraId="408443D4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2D2AE778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запускает механизм конвертации файла.</w:t>
      </w:r>
    </w:p>
    <w:p w14:paraId="61FEBD0F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04A7D9D2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Пользователю потребовалось конвертировать файл </w:t>
      </w:r>
      <w:proofErr w:type="spellStart"/>
      <w:r>
        <w:t>RuleML</w:t>
      </w:r>
      <w:proofErr w:type="spellEnd"/>
      <w:r w:rsidRPr="000A18C8">
        <w:t xml:space="preserve">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365BF9F2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01909CA6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Пользователь </w:t>
      </w:r>
      <w:r>
        <w:t xml:space="preserve">запускает механизм загрузки файла </w:t>
      </w:r>
      <w:proofErr w:type="spellStart"/>
      <w:r>
        <w:rPr>
          <w:lang w:val="en-US"/>
        </w:rPr>
        <w:t>RuleML</w:t>
      </w:r>
      <w:proofErr w:type="spellEnd"/>
      <w:r w:rsidRPr="00AE74E2">
        <w:t>.</w:t>
      </w:r>
    </w:p>
    <w:p w14:paraId="23D636B7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Приложения открывает окно интерфейса-меню выбора файла.</w:t>
      </w:r>
    </w:p>
    <w:p w14:paraId="6BFDDCFA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указывает путь до необходимого файла с помощью меню загрузки файла.</w:t>
      </w:r>
    </w:p>
    <w:p w14:paraId="051347A4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Система записывает полный пуль до файла в заранее определенную переменную.</w:t>
      </w:r>
    </w:p>
    <w:p w14:paraId="4FB00E28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получает текстовое уведомление об успешной загрузке файла.</w:t>
      </w:r>
    </w:p>
    <w:p w14:paraId="301BFB7C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>
        <w:t>Пользователь запускает механизм выбора директории для сохранения</w:t>
      </w:r>
      <w:r w:rsidRPr="000A18C8">
        <w:t>.</w:t>
      </w:r>
    </w:p>
    <w:p w14:paraId="3C8B8D8D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Приложения открывает окно интерфейса-меню выбора директории.</w:t>
      </w:r>
    </w:p>
    <w:p w14:paraId="50C23B54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указывает путь до необходимой директории с помощью меню.</w:t>
      </w:r>
    </w:p>
    <w:p w14:paraId="466AEEF1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0F5D5CD5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получает текстовое уведомление об успешном выборе места сохранения файла.</w:t>
      </w:r>
    </w:p>
    <w:p w14:paraId="0BBF2396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запускает конвертацию файла</w:t>
      </w:r>
      <w:r>
        <w:t>.</w:t>
      </w:r>
    </w:p>
    <w:p w14:paraId="3EC4DA8E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Файл загружается в приложение из указанного пути.</w:t>
      </w:r>
    </w:p>
    <w:p w14:paraId="210141BE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Создается объект класса </w:t>
      </w:r>
      <w:proofErr w:type="spellStart"/>
      <w:r>
        <w:rPr>
          <w:lang w:val="en-US"/>
        </w:rPr>
        <w:t>RuleML</w:t>
      </w:r>
      <w:proofErr w:type="spellEnd"/>
      <w:r w:rsidRPr="000A18C8">
        <w:t xml:space="preserve"> с полями файла.</w:t>
      </w:r>
    </w:p>
    <w:p w14:paraId="4843ECCA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Данные из файла заносятся в соответствующие переменные объекта класса.</w:t>
      </w:r>
    </w:p>
    <w:p w14:paraId="70DFE842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Создается объект класса </w:t>
      </w:r>
      <w:r w:rsidRPr="000A18C8">
        <w:rPr>
          <w:lang w:val="en-US"/>
        </w:rPr>
        <w:t>EKB</w:t>
      </w:r>
      <w:r w:rsidRPr="000A18C8">
        <w:t>.</w:t>
      </w:r>
    </w:p>
    <w:p w14:paraId="58DE14E0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Поля класса </w:t>
      </w:r>
      <w:r w:rsidRPr="000A18C8">
        <w:rPr>
          <w:lang w:val="en-US"/>
        </w:rPr>
        <w:t>EKB</w:t>
      </w:r>
      <w:r w:rsidRPr="000A18C8">
        <w:t xml:space="preserve"> и </w:t>
      </w:r>
      <w:proofErr w:type="spellStart"/>
      <w:r>
        <w:rPr>
          <w:lang w:val="en-US"/>
        </w:rPr>
        <w:t>RuleML</w:t>
      </w:r>
      <w:proofErr w:type="spellEnd"/>
      <w:r w:rsidRPr="000A18C8">
        <w:t xml:space="preserve"> соотносятся и перезаписываются</w:t>
      </w:r>
    </w:p>
    <w:p w14:paraId="5AD3BA9A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Конечный объект </w:t>
      </w:r>
      <w:r w:rsidRPr="000A18C8">
        <w:rPr>
          <w:lang w:val="en-US"/>
        </w:rPr>
        <w:t>EKB</w:t>
      </w:r>
      <w:r w:rsidRPr="000A18C8">
        <w:t xml:space="preserve"> дополняется необходимыми конструкциями для работоспособности файла.</w:t>
      </w:r>
    </w:p>
    <w:p w14:paraId="07AA8F00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lastRenderedPageBreak/>
        <w:t xml:space="preserve">Объект </w:t>
      </w:r>
      <w:r w:rsidRPr="000A18C8">
        <w:rPr>
          <w:lang w:val="en-US"/>
        </w:rPr>
        <w:t>EKB</w:t>
      </w:r>
      <w:r w:rsidRPr="000A18C8">
        <w:t xml:space="preserve"> с дополненными конструкциями сохраняется в </w:t>
      </w:r>
      <w:proofErr w:type="gramStart"/>
      <w:r w:rsidRPr="000A18C8">
        <w:t>формате .</w:t>
      </w:r>
      <w:proofErr w:type="spellStart"/>
      <w:r w:rsidRPr="000A18C8">
        <w:rPr>
          <w:lang w:val="en-US"/>
        </w:rPr>
        <w:t>ekb</w:t>
      </w:r>
      <w:proofErr w:type="spellEnd"/>
      <w:proofErr w:type="gramEnd"/>
      <w:r w:rsidRPr="000A18C8">
        <w:t xml:space="preserve"> в заданной пользователем директории.</w:t>
      </w:r>
    </w:p>
    <w:p w14:paraId="353C9970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получает текстовое уведомление об успешной конвертации файла.</w:t>
      </w:r>
    </w:p>
    <w:p w14:paraId="70D73E7E" w14:textId="77777777" w:rsidR="005F696B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>Альтернативные потоки событий:</w:t>
      </w:r>
      <w:r>
        <w:rPr>
          <w:b/>
          <w:bCs/>
        </w:rPr>
        <w:t xml:space="preserve"> </w:t>
      </w:r>
      <w:r w:rsidRPr="00F02454">
        <w:t>нет.</w:t>
      </w:r>
      <w:r w:rsidRPr="000A18C8">
        <w:rPr>
          <w:b/>
          <w:bCs/>
        </w:rPr>
        <w:t xml:space="preserve"> </w:t>
      </w:r>
    </w:p>
    <w:p w14:paraId="0C855BB1" w14:textId="77777777" w:rsidR="005F696B" w:rsidRPr="00F02454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731B48C6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</w:p>
    <w:p w14:paraId="78C3CBF6" w14:textId="77777777" w:rsidR="005F696B" w:rsidRPr="000A18C8" w:rsidRDefault="005F696B" w:rsidP="005F696B">
      <w:pPr>
        <w:pStyle w:val="aa"/>
        <w:numPr>
          <w:ilvl w:val="0"/>
          <w:numId w:val="29"/>
        </w:numPr>
        <w:ind w:left="0" w:firstLine="709"/>
      </w:pPr>
      <w:r w:rsidRPr="000A18C8">
        <w:t xml:space="preserve">Выполнен сценарий «Загрузить файл </w:t>
      </w:r>
      <w:proofErr w:type="spellStart"/>
      <w:r>
        <w:t>RuleML</w:t>
      </w:r>
      <w:proofErr w:type="spellEnd"/>
      <w:r w:rsidRPr="000A18C8">
        <w:t>».</w:t>
      </w:r>
    </w:p>
    <w:p w14:paraId="0A749C46" w14:textId="77777777" w:rsidR="005F696B" w:rsidRPr="000A18C8" w:rsidRDefault="005F696B" w:rsidP="005F696B">
      <w:pPr>
        <w:pStyle w:val="aa"/>
        <w:numPr>
          <w:ilvl w:val="0"/>
          <w:numId w:val="29"/>
        </w:numPr>
        <w:ind w:left="0" w:firstLine="709"/>
      </w:pPr>
      <w:r w:rsidRPr="000A18C8">
        <w:t>Выполнен сценарий «Указать путь места для сохранения файла».</w:t>
      </w:r>
    </w:p>
    <w:p w14:paraId="369BDF4E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Постусловия</w:t>
      </w:r>
      <w:r w:rsidRPr="000A18C8">
        <w:t xml:space="preserve">: </w:t>
      </w:r>
      <w:r>
        <w:t>нет.</w:t>
      </w:r>
    </w:p>
    <w:p w14:paraId="14D27DD1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proofErr w:type="spellStart"/>
      <w:r>
        <w:t>RuleML</w:t>
      </w:r>
      <w:proofErr w:type="spellEnd"/>
      <w:r w:rsidRPr="000A18C8">
        <w:t>» и «Указать путь места для сохранения файла».</w:t>
      </w:r>
    </w:p>
    <w:p w14:paraId="6A318387" w14:textId="07E53898" w:rsidR="005F696B" w:rsidRPr="00556809" w:rsidRDefault="005F696B" w:rsidP="005F696B">
      <w:pPr>
        <w:rPr>
          <w:b/>
          <w:bCs/>
          <w:color w:val="000000" w:themeColor="text1"/>
          <w:sz w:val="28"/>
        </w:rPr>
      </w:pPr>
    </w:p>
    <w:p w14:paraId="088FD2A0" w14:textId="77777777" w:rsidR="005F696B" w:rsidRPr="000A18C8" w:rsidRDefault="005F696B" w:rsidP="005F696B">
      <w:pPr>
        <w:pStyle w:val="31"/>
      </w:pPr>
      <w:bookmarkStart w:id="73" w:name="_Toc404780347"/>
      <w:bookmarkStart w:id="74" w:name="_Toc406411823"/>
      <w:bookmarkStart w:id="75" w:name="_Toc406411873"/>
      <w:bookmarkStart w:id="76" w:name="_Toc413833810"/>
      <w:bookmarkStart w:id="77" w:name="_Toc460918497"/>
      <w:bookmarkStart w:id="78" w:name="_Toc18609323"/>
      <w:bookmarkStart w:id="79" w:name="_Toc18609394"/>
      <w:bookmarkStart w:id="80" w:name="_Toc121404388"/>
      <w:r w:rsidRPr="000A18C8">
        <w:t>2.3.2 Диаграмма последовательностей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108FEBEA" w14:textId="77777777" w:rsidR="005F696B" w:rsidRPr="000A18C8" w:rsidRDefault="005F696B" w:rsidP="005F696B">
      <w:pPr>
        <w:pStyle w:val="aa"/>
      </w:pPr>
      <w:r w:rsidRPr="000A18C8">
        <w:t>На основе диаграммы вариантов использования была составлена диаграмма последовательностей.</w:t>
      </w:r>
    </w:p>
    <w:p w14:paraId="7C5A34CA" w14:textId="77777777" w:rsidR="005F696B" w:rsidRPr="000A18C8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EE816AA" wp14:editId="5C2E444A">
            <wp:extent cx="4792150" cy="4927600"/>
            <wp:effectExtent l="0" t="0" r="889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809" cy="495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1FD9" w14:textId="484916A7" w:rsidR="005F696B" w:rsidRPr="000A18C8" w:rsidRDefault="005F696B" w:rsidP="005F696B">
      <w:pPr>
        <w:pStyle w:val="aa"/>
        <w:ind w:firstLine="0"/>
        <w:jc w:val="center"/>
      </w:pPr>
      <w:r w:rsidRPr="000A18C8">
        <w:t xml:space="preserve">Рисунок </w:t>
      </w:r>
      <w:r w:rsidR="00941FA0">
        <w:t>7</w:t>
      </w:r>
      <w:r w:rsidRPr="000A18C8">
        <w:t xml:space="preserve"> – диаграмма последовательностей</w:t>
      </w:r>
    </w:p>
    <w:p w14:paraId="6BDA820D" w14:textId="77777777" w:rsidR="005F696B" w:rsidRPr="000A18C8" w:rsidRDefault="005F696B" w:rsidP="005F696B">
      <w:pPr>
        <w:pStyle w:val="aa"/>
        <w:ind w:firstLine="0"/>
        <w:jc w:val="center"/>
      </w:pPr>
    </w:p>
    <w:p w14:paraId="38BC0BBC" w14:textId="77777777" w:rsidR="005F696B" w:rsidRPr="000A18C8" w:rsidRDefault="005F696B" w:rsidP="005F696B">
      <w:pPr>
        <w:pStyle w:val="aa"/>
      </w:pPr>
      <w:r>
        <w:lastRenderedPageBreak/>
        <w:t>П</w:t>
      </w:r>
      <w:r w:rsidRPr="000A18C8">
        <w:t>ользователь с помощью меню выбора файла операционной системы задает приложению директорию для загрузки файла и директорию для сохранения результата конвертации. Следующим шагом участник системы запускает механизм конвертации файла посредством нажатия на соответствующий объект графического интерфейса (кнопку). В результате в директории создается файл с соответствующим расширением.</w:t>
      </w:r>
    </w:p>
    <w:p w14:paraId="211AEB10" w14:textId="77777777" w:rsidR="005F696B" w:rsidRPr="000A18C8" w:rsidRDefault="005F696B" w:rsidP="005F696B">
      <w:pPr>
        <w:pStyle w:val="aa"/>
      </w:pPr>
    </w:p>
    <w:p w14:paraId="20B88E65" w14:textId="77777777" w:rsidR="005F696B" w:rsidRPr="000A18C8" w:rsidRDefault="005F696B" w:rsidP="005F696B">
      <w:pPr>
        <w:pStyle w:val="31"/>
      </w:pPr>
      <w:bookmarkStart w:id="81" w:name="_Toc341547997"/>
      <w:bookmarkStart w:id="82" w:name="_Toc379672202"/>
      <w:bookmarkStart w:id="83" w:name="_Toc404780348"/>
      <w:bookmarkStart w:id="84" w:name="_Toc406411824"/>
      <w:bookmarkStart w:id="85" w:name="_Toc406411874"/>
      <w:bookmarkStart w:id="86" w:name="_Toc413833811"/>
      <w:bookmarkStart w:id="87" w:name="_Toc460918498"/>
      <w:bookmarkStart w:id="88" w:name="_Toc18609324"/>
      <w:bookmarkStart w:id="89" w:name="_Toc18609395"/>
      <w:bookmarkStart w:id="90" w:name="_Toc121404389"/>
      <w:r w:rsidRPr="000A18C8">
        <w:t>2.3.3 Алгоритмическое обеспечение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633B7A67" w14:textId="77777777" w:rsidR="005F696B" w:rsidRPr="000A18C8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0342D96F" wp14:editId="369C2209">
            <wp:extent cx="4837697" cy="6457243"/>
            <wp:effectExtent l="0" t="0" r="127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697" cy="64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A6B8" w14:textId="35C629CA" w:rsidR="005F696B" w:rsidRPr="000A18C8" w:rsidRDefault="005F696B" w:rsidP="005F696B">
      <w:pPr>
        <w:pStyle w:val="aa"/>
        <w:ind w:firstLine="0"/>
        <w:jc w:val="center"/>
      </w:pPr>
      <w:r w:rsidRPr="000A18C8">
        <w:t xml:space="preserve">Рисунок </w:t>
      </w:r>
      <w:r w:rsidR="00941FA0">
        <w:t>8</w:t>
      </w:r>
      <w:r w:rsidRPr="000A18C8">
        <w:t xml:space="preserve"> – диаграмма деятельности</w:t>
      </w:r>
    </w:p>
    <w:p w14:paraId="01AFD0DE" w14:textId="77777777" w:rsidR="005F696B" w:rsidRPr="000A18C8" w:rsidRDefault="005F696B" w:rsidP="005F696B">
      <w:pPr>
        <w:pStyle w:val="aa"/>
        <w:ind w:firstLine="0"/>
        <w:jc w:val="center"/>
      </w:pPr>
    </w:p>
    <w:p w14:paraId="50EC770A" w14:textId="77777777" w:rsidR="005F696B" w:rsidRPr="000A18C8" w:rsidRDefault="005F696B" w:rsidP="005F696B">
      <w:pPr>
        <w:pStyle w:val="aa"/>
      </w:pPr>
      <w:r w:rsidRPr="000A18C8">
        <w:t xml:space="preserve">Первым этапом после инициализации деятельности выступает блок «Запуск приложения». На данном этапе пользователь запускает </w:t>
      </w:r>
      <w:r w:rsidRPr="000A18C8">
        <w:lastRenderedPageBreak/>
        <w:t>программный компонент. После участнику системы представляется выбор очередности действия. В случае выполнения первого вариант пользователь укажет путь к директории для сохранения конвертированного файла, далее загрузит файл для конвертации. В противном случае, пользователь сначала загрузит файл для работы, а после укажет путь к месту сохранения. Ветвления сходятся в блоке «Конвертация файла», в котором осуществляется указанный в названии механизм. Данный блок является финальным.</w:t>
      </w:r>
    </w:p>
    <w:p w14:paraId="1A9FA2CA" w14:textId="77777777" w:rsidR="005F696B" w:rsidRPr="000A18C8" w:rsidRDefault="005F696B" w:rsidP="005F696B">
      <w:pPr>
        <w:pStyle w:val="aa"/>
      </w:pPr>
    </w:p>
    <w:p w14:paraId="7934D5ED" w14:textId="77777777" w:rsidR="005F696B" w:rsidRPr="000A18C8" w:rsidRDefault="005F696B" w:rsidP="005F696B">
      <w:pPr>
        <w:pStyle w:val="31"/>
      </w:pPr>
      <w:bookmarkStart w:id="91" w:name="_Toc404780349"/>
      <w:bookmarkStart w:id="92" w:name="_Toc406411825"/>
      <w:bookmarkStart w:id="93" w:name="_Toc406411875"/>
      <w:bookmarkStart w:id="94" w:name="_Toc413833812"/>
      <w:bookmarkStart w:id="95" w:name="_Toc460918499"/>
      <w:bookmarkStart w:id="96" w:name="_Toc18609325"/>
      <w:bookmarkStart w:id="97" w:name="_Toc18609396"/>
      <w:bookmarkStart w:id="98" w:name="_Toc121404390"/>
      <w:r w:rsidRPr="000A18C8">
        <w:t>2.3.4 Диаграмма классов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14:paraId="7AFFEE4A" w14:textId="77777777" w:rsidR="005F696B" w:rsidRPr="000A18C8" w:rsidRDefault="005F696B" w:rsidP="005F696B">
      <w:pPr>
        <w:pStyle w:val="aa"/>
      </w:pPr>
      <w:r w:rsidRPr="000A18C8">
        <w:t>На основе разработанной проектной документации была создана диаграмма классов программного компонента.</w:t>
      </w:r>
    </w:p>
    <w:p w14:paraId="47657D33" w14:textId="77777777" w:rsidR="005F696B" w:rsidRPr="000A18C8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1ED27B48" wp14:editId="0BD032A1">
            <wp:extent cx="5486911" cy="3937173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911" cy="393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F229" w14:textId="7C37B03F" w:rsidR="005F696B" w:rsidRPr="000A18C8" w:rsidRDefault="005F696B" w:rsidP="005F696B">
      <w:pPr>
        <w:pStyle w:val="aa"/>
        <w:ind w:firstLine="0"/>
        <w:jc w:val="center"/>
      </w:pPr>
      <w:r w:rsidRPr="000A18C8">
        <w:t xml:space="preserve">Рисунок </w:t>
      </w:r>
      <w:r w:rsidR="00941FA0">
        <w:t>9</w:t>
      </w:r>
      <w:r w:rsidRPr="000A18C8">
        <w:t xml:space="preserve"> – диаграмма классов</w:t>
      </w:r>
    </w:p>
    <w:p w14:paraId="3CD6C033" w14:textId="77777777" w:rsidR="005F696B" w:rsidRPr="000A18C8" w:rsidRDefault="005F696B" w:rsidP="005F696B">
      <w:pPr>
        <w:pStyle w:val="aa"/>
        <w:ind w:firstLine="0"/>
        <w:jc w:val="center"/>
      </w:pPr>
    </w:p>
    <w:p w14:paraId="15982BF0" w14:textId="77777777" w:rsidR="005F696B" w:rsidRPr="000A18C8" w:rsidRDefault="005F696B" w:rsidP="005F696B">
      <w:pPr>
        <w:pStyle w:val="aa"/>
      </w:pPr>
      <w:r w:rsidRPr="000A18C8">
        <w:t xml:space="preserve">Диаграмма представляет из себя три класса, необходимых для полноценного функционирования приложения с целью выполнения поставленных задач. Класс </w:t>
      </w:r>
      <w:r w:rsidRPr="000A18C8">
        <w:rPr>
          <w:lang w:val="en-US"/>
        </w:rPr>
        <w:t>Form</w:t>
      </w:r>
      <w:r w:rsidRPr="000A18C8">
        <w:t>1 представляет из себя контроллер графического приложения. Основными переменными являются: путь до директории с файлом и директория для сохранения. Соответствующие методы предназначены для получения необходимых местоположений. Дополнительно спроектирован метод, реализующий механизм конвертации файла.</w:t>
      </w:r>
    </w:p>
    <w:p w14:paraId="09DA4DA3" w14:textId="3845480D" w:rsidR="005F696B" w:rsidRDefault="005F696B" w:rsidP="005F696B">
      <w:pPr>
        <w:pStyle w:val="aa"/>
      </w:pPr>
      <w:r w:rsidRPr="000A18C8">
        <w:t xml:space="preserve">Классы </w:t>
      </w:r>
      <w:proofErr w:type="spellStart"/>
      <w:r>
        <w:rPr>
          <w:lang w:val="en-US"/>
        </w:rPr>
        <w:t>RuleML</w:t>
      </w:r>
      <w:proofErr w:type="spellEnd"/>
      <w:r w:rsidRPr="000A18C8">
        <w:t xml:space="preserve"> и </w:t>
      </w:r>
      <w:r w:rsidRPr="000A18C8">
        <w:rPr>
          <w:lang w:val="en-US"/>
        </w:rPr>
        <w:t>EKB</w:t>
      </w:r>
      <w:r w:rsidRPr="000A18C8">
        <w:t xml:space="preserve"> предназначены для хранения данных из файлов. При запуске процесса конвертации файл </w:t>
      </w:r>
      <w:proofErr w:type="spellStart"/>
      <w:r>
        <w:t>RuleML</w:t>
      </w:r>
      <w:proofErr w:type="spellEnd"/>
      <w:r w:rsidRPr="000A18C8">
        <w:t xml:space="preserve"> будет декомпозирован в отдельные переменные объекта класса. Далее полученные значения будут пересобраны в экземпляре </w:t>
      </w:r>
      <w:r w:rsidRPr="000A18C8">
        <w:rPr>
          <w:lang w:val="en-US"/>
        </w:rPr>
        <w:t>EKB</w:t>
      </w:r>
      <w:r w:rsidRPr="000A18C8">
        <w:t xml:space="preserve"> и дополнены необходимыми для </w:t>
      </w:r>
      <w:r w:rsidRPr="000A18C8">
        <w:lastRenderedPageBreak/>
        <w:t xml:space="preserve">структурной целостности файла данными. Спроектированные блоки условных </w:t>
      </w:r>
      <w:r w:rsidRPr="000A18C8">
        <w:rPr>
          <w:lang w:val="en-US"/>
        </w:rPr>
        <w:t>data</w:t>
      </w:r>
      <w:r w:rsidRPr="000A18C8">
        <w:t xml:space="preserve">-классов представлены в виде демонстрационных моделей: отражают неполные наборы переменных и методов </w:t>
      </w:r>
      <w:r w:rsidRPr="000A18C8">
        <w:rPr>
          <w:lang w:val="en-US"/>
        </w:rPr>
        <w:t>getter</w:t>
      </w:r>
      <w:r w:rsidRPr="000A18C8">
        <w:t xml:space="preserve"> – </w:t>
      </w:r>
      <w:r w:rsidRPr="000A18C8">
        <w:rPr>
          <w:lang w:val="en-US"/>
        </w:rPr>
        <w:t>setter</w:t>
      </w:r>
      <w:r w:rsidRPr="000A18C8">
        <w:t>, так как представленного наполнения достаточно для генерации первичного скелетного кода для последующего расширения.</w:t>
      </w:r>
    </w:p>
    <w:p w14:paraId="54E9E4FA" w14:textId="77777777" w:rsidR="00601242" w:rsidRPr="008D2984" w:rsidRDefault="00601242" w:rsidP="005F696B">
      <w:pPr>
        <w:pStyle w:val="aa"/>
      </w:pPr>
    </w:p>
    <w:p w14:paraId="60256064" w14:textId="3874607E" w:rsidR="006969B4" w:rsidRDefault="006969B4" w:rsidP="006969B4">
      <w:pPr>
        <w:pStyle w:val="23"/>
        <w:numPr>
          <w:ilvl w:val="1"/>
          <w:numId w:val="29"/>
        </w:numPr>
      </w:pPr>
      <w:bookmarkStart w:id="99" w:name="_Toc121404391"/>
      <w:bookmarkStart w:id="100" w:name="_Hlk121406551"/>
      <w:r w:rsidRPr="005C278D">
        <w:t>Программная реализация</w:t>
      </w:r>
      <w:bookmarkEnd w:id="99"/>
    </w:p>
    <w:p w14:paraId="14EFCB60" w14:textId="77777777" w:rsidR="006969B4" w:rsidRPr="00957EBF" w:rsidRDefault="006969B4" w:rsidP="006969B4">
      <w:pPr>
        <w:pStyle w:val="31"/>
      </w:pPr>
      <w:bookmarkStart w:id="101" w:name="_Toc404780351"/>
      <w:bookmarkStart w:id="102" w:name="_Toc406411827"/>
      <w:bookmarkStart w:id="103" w:name="_Toc406411877"/>
      <w:bookmarkStart w:id="104" w:name="_Toc413833814"/>
      <w:bookmarkStart w:id="105" w:name="_Toc460918501"/>
      <w:bookmarkStart w:id="106" w:name="_Toc18609398"/>
      <w:bookmarkStart w:id="107" w:name="_Toc121404392"/>
      <w:r>
        <w:t xml:space="preserve">2.4.1 </w:t>
      </w:r>
      <w:r w:rsidRPr="00957EBF">
        <w:t>Автоматически сгенерированный код</w:t>
      </w:r>
      <w:bookmarkEnd w:id="101"/>
      <w:bookmarkEnd w:id="102"/>
      <w:bookmarkEnd w:id="103"/>
      <w:bookmarkEnd w:id="104"/>
      <w:bookmarkEnd w:id="105"/>
      <w:bookmarkEnd w:id="106"/>
      <w:bookmarkEnd w:id="107"/>
    </w:p>
    <w:p w14:paraId="4E59DCB1" w14:textId="77777777" w:rsidR="006969B4" w:rsidRDefault="006969B4" w:rsidP="006969B4">
      <w:pPr>
        <w:pStyle w:val="aa"/>
      </w:pPr>
      <w:r>
        <w:t xml:space="preserve">На основе разработанной диаграммы классов был сгенерирован код. В качестве выбранного языка программирования был установлен </w:t>
      </w:r>
      <w:r>
        <w:rPr>
          <w:lang w:val="en-US"/>
        </w:rPr>
        <w:t>C</w:t>
      </w:r>
      <w:r w:rsidRPr="00FE4262">
        <w:t>#</w:t>
      </w:r>
      <w:r>
        <w:t>.</w:t>
      </w:r>
    </w:p>
    <w:p w14:paraId="687462B1" w14:textId="77777777" w:rsidR="006969B4" w:rsidRDefault="006969B4" w:rsidP="006969B4">
      <w:pPr>
        <w:pStyle w:val="aa"/>
      </w:pPr>
    </w:p>
    <w:p w14:paraId="53FB0BD2" w14:textId="77777777" w:rsidR="006969B4" w:rsidRPr="00022F77" w:rsidRDefault="006969B4" w:rsidP="006969B4">
      <w:pPr>
        <w:pStyle w:val="aa"/>
        <w:rPr>
          <w:b/>
          <w:bCs/>
          <w:lang w:val="en-US"/>
        </w:rPr>
      </w:pPr>
      <w:r w:rsidRPr="005108A1">
        <w:rPr>
          <w:b/>
          <w:bCs/>
        </w:rPr>
        <w:t>Код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</w:rPr>
        <w:t>класса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  <w:lang w:val="en-US"/>
        </w:rPr>
        <w:t>Form1</w:t>
      </w:r>
    </w:p>
    <w:bookmarkEnd w:id="100"/>
    <w:p w14:paraId="4827757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2CD211C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Form1.cs</w:t>
      </w:r>
      <w:proofErr w:type="gramEnd"/>
    </w:p>
    <w:p w14:paraId="1201A87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Implementation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of the Class Form1</w:t>
      </w:r>
    </w:p>
    <w:p w14:paraId="64A8792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Generated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by Enterprise Architect</w:t>
      </w:r>
    </w:p>
    <w:p w14:paraId="2E3DAA0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Created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on:      08-</w:t>
      </w:r>
      <w:r w:rsidRPr="00F0253F">
        <w:rPr>
          <w:rFonts w:ascii="Courier New" w:eastAsiaTheme="minorHAnsi" w:hAnsi="Courier New" w:cs="Courier New"/>
          <w:sz w:val="20"/>
          <w:szCs w:val="20"/>
          <w:lang w:eastAsia="en-US"/>
        </w:rPr>
        <w:t>дек</w:t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-2022 14:45:03</w:t>
      </w:r>
    </w:p>
    <w:p w14:paraId="0EB0EA5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Original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author: worker</w:t>
      </w:r>
    </w:p>
    <w:p w14:paraId="341A177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68031B9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A46C7F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System;</w:t>
      </w:r>
    </w:p>
    <w:p w14:paraId="6871896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System.Collections.Generic</w:t>
      </w:r>
      <w:proofErr w:type="spellEnd"/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66B1CD6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System.Text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4E21A1B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System.IO;</w:t>
      </w:r>
    </w:p>
    <w:p w14:paraId="7B46A7C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09F482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99F9EF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BA2364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 class Form1 {</w:t>
      </w:r>
    </w:p>
    <w:p w14:paraId="790A409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95D2DD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private String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pathToFile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26B5299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private String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pathToSave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0F084E9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EKB role c;</w:t>
      </w:r>
    </w:p>
    <w:p w14:paraId="4CBB78B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RuleLM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role b;</w:t>
      </w:r>
    </w:p>
    <w:p w14:paraId="4F13662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64336FE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 Form1</w:t>
      </w:r>
      <w:proofErr w:type="gramStart"/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(){</w:t>
      </w:r>
      <w:proofErr w:type="gramEnd"/>
    </w:p>
    <w:p w14:paraId="4BA19107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045A2D2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5A840DA2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70BD44C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~Form1</w:t>
      </w:r>
      <w:proofErr w:type="gramStart"/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(){</w:t>
      </w:r>
      <w:proofErr w:type="gramEnd"/>
    </w:p>
    <w:p w14:paraId="3BDC3649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A1B5DB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14:paraId="56E7357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EFAACA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71BDA89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 A"&gt;&lt;/param&gt;</w:t>
      </w:r>
    </w:p>
    <w:p w14:paraId="13FA0F9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private void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selectPathToFile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Parameter A){</w:t>
      </w:r>
    </w:p>
    <w:p w14:paraId="7B33C54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C2416F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5F91405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25D4DA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private void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convertFile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14:paraId="3079AF0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73D715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1B312A5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831ED0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3E5ED97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name="Parameter"&gt;&lt;/param&gt;</w:t>
      </w:r>
    </w:p>
    <w:p w14:paraId="57C9A5B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private void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selectPathToSave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Parameter){</w:t>
      </w:r>
    </w:p>
    <w:p w14:paraId="6DE71E2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67C41E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77F98B2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B5BDBD0" w14:textId="2FFC318B" w:rsid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}//end Form1</w:t>
      </w:r>
    </w:p>
    <w:p w14:paraId="790572DD" w14:textId="77777777" w:rsidR="00601242" w:rsidRPr="00F0253F" w:rsidRDefault="00601242" w:rsidP="00601242">
      <w:pPr>
        <w:pStyle w:val="aa"/>
        <w:rPr>
          <w:rFonts w:eastAsiaTheme="minorHAnsi"/>
          <w:lang w:val="en-US" w:eastAsia="en-US"/>
        </w:rPr>
      </w:pPr>
    </w:p>
    <w:p w14:paraId="4CA4975B" w14:textId="59BE8C78" w:rsidR="005F696B" w:rsidRDefault="00F0253F" w:rsidP="00014F82">
      <w:pPr>
        <w:pStyle w:val="aa"/>
        <w:rPr>
          <w:b/>
          <w:bCs/>
          <w:lang w:val="en-US"/>
        </w:rPr>
      </w:pPr>
      <w:r w:rsidRPr="00F0253F">
        <w:rPr>
          <w:b/>
          <w:bCs/>
        </w:rPr>
        <w:t>Код</w:t>
      </w:r>
      <w:r w:rsidRPr="009442F1">
        <w:rPr>
          <w:b/>
          <w:bCs/>
          <w:lang w:val="en-US"/>
        </w:rPr>
        <w:t xml:space="preserve"> </w:t>
      </w:r>
      <w:r w:rsidRPr="00F0253F">
        <w:rPr>
          <w:b/>
          <w:bCs/>
        </w:rPr>
        <w:t>класса</w:t>
      </w:r>
      <w:r w:rsidRPr="009442F1">
        <w:rPr>
          <w:b/>
          <w:bCs/>
          <w:lang w:val="en-US"/>
        </w:rPr>
        <w:t xml:space="preserve"> </w:t>
      </w:r>
      <w:r w:rsidRPr="00F0253F">
        <w:rPr>
          <w:b/>
          <w:bCs/>
          <w:lang w:val="en-US"/>
        </w:rPr>
        <w:t>EKB</w:t>
      </w:r>
    </w:p>
    <w:p w14:paraId="2A739D9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307129A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/ 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EKB.cs</w:t>
      </w:r>
      <w:proofErr w:type="spellEnd"/>
      <w:proofErr w:type="gramEnd"/>
    </w:p>
    <w:p w14:paraId="0056F0C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Implementation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of the Class EKB</w:t>
      </w:r>
    </w:p>
    <w:p w14:paraId="22602D0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Generated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by Enterprise Architect</w:t>
      </w:r>
    </w:p>
    <w:p w14:paraId="5EAD4A5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Created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on:      08-</w:t>
      </w:r>
      <w:r w:rsidRPr="00F0253F">
        <w:rPr>
          <w:rFonts w:ascii="Courier New" w:eastAsiaTheme="minorHAnsi" w:hAnsi="Courier New" w:cs="Courier New"/>
          <w:sz w:val="20"/>
          <w:szCs w:val="20"/>
          <w:lang w:eastAsia="en-US"/>
        </w:rPr>
        <w:t>дек</w:t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-2022 14:45:06</w:t>
      </w:r>
    </w:p>
    <w:p w14:paraId="390A45D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Original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author: worker</w:t>
      </w:r>
    </w:p>
    <w:p w14:paraId="5A275A6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32C4B5F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F86225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System;</w:t>
      </w:r>
    </w:p>
    <w:p w14:paraId="17E1553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System.Collections.Generic</w:t>
      </w:r>
      <w:proofErr w:type="spellEnd"/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3A8F6D2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System.Text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2B5C791F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System.IO;</w:t>
      </w:r>
    </w:p>
    <w:p w14:paraId="159F53F6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C64B29A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E247431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78A691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 class EKB {</w:t>
      </w:r>
    </w:p>
    <w:p w14:paraId="53EFA4A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B8B6A37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fact;</w:t>
      </w:r>
    </w:p>
    <w:p w14:paraId="1E767C8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action;</w:t>
      </w:r>
    </w:p>
    <w:p w14:paraId="4293F187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rule;</w:t>
      </w:r>
    </w:p>
    <w:p w14:paraId="40A5A18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D31CD6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EKB(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14:paraId="6AA26FD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4AA63F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47CB315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9317CD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~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EKB(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14:paraId="5A8F764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CB9A61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092666F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149406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1237FF5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 A"&gt;&lt;/param&gt;</w:t>
      </w:r>
    </w:p>
    <w:p w14:paraId="094A88B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String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getFact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Parameter A){</w:t>
      </w:r>
    </w:p>
    <w:p w14:paraId="0B6C8AF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E1CB49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return "";</w:t>
      </w:r>
    </w:p>
    <w:p w14:paraId="0E491D4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25F4585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9EE335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32343E6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name="Parameter"&gt;&lt;/param&gt;</w:t>
      </w:r>
    </w:p>
    <w:p w14:paraId="194A352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void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setRule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String Parameter){</w:t>
      </w:r>
    </w:p>
    <w:p w14:paraId="4EE512A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50A289A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14:paraId="31C466CD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6A88B8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}//end EKB</w:t>
      </w:r>
    </w:p>
    <w:p w14:paraId="7E1FCAAE" w14:textId="15141500" w:rsidR="00F0253F" w:rsidRPr="009442F1" w:rsidRDefault="00F0253F" w:rsidP="00014F82">
      <w:pPr>
        <w:pStyle w:val="aa"/>
        <w:rPr>
          <w:lang w:val="en-US"/>
        </w:rPr>
      </w:pPr>
    </w:p>
    <w:p w14:paraId="3E7656CD" w14:textId="1C886337" w:rsidR="00F0253F" w:rsidRDefault="00F0253F" w:rsidP="00014F82">
      <w:pPr>
        <w:pStyle w:val="aa"/>
        <w:rPr>
          <w:b/>
          <w:bCs/>
          <w:lang w:val="en-US"/>
        </w:rPr>
      </w:pPr>
      <w:r w:rsidRPr="00F0253F">
        <w:rPr>
          <w:b/>
          <w:bCs/>
        </w:rPr>
        <w:t>Код</w:t>
      </w:r>
      <w:r w:rsidRPr="009442F1">
        <w:rPr>
          <w:b/>
          <w:bCs/>
          <w:lang w:val="en-US"/>
        </w:rPr>
        <w:t xml:space="preserve"> </w:t>
      </w:r>
      <w:r w:rsidRPr="00F0253F">
        <w:rPr>
          <w:b/>
          <w:bCs/>
        </w:rPr>
        <w:t>класса</w:t>
      </w:r>
      <w:r w:rsidRPr="009442F1">
        <w:rPr>
          <w:b/>
          <w:bCs/>
          <w:lang w:val="en-US"/>
        </w:rPr>
        <w:t xml:space="preserve"> </w:t>
      </w:r>
      <w:proofErr w:type="spellStart"/>
      <w:r w:rsidRPr="00F0253F">
        <w:rPr>
          <w:b/>
          <w:bCs/>
          <w:lang w:val="en-US"/>
        </w:rPr>
        <w:t>RuleML</w:t>
      </w:r>
      <w:proofErr w:type="spellEnd"/>
    </w:p>
    <w:p w14:paraId="3DD67F1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68D58B6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/ 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RuleLM.cs</w:t>
      </w:r>
      <w:proofErr w:type="spellEnd"/>
      <w:proofErr w:type="gramEnd"/>
    </w:p>
    <w:p w14:paraId="63522BF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Implementation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of the Class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RuleLM</w:t>
      </w:r>
      <w:proofErr w:type="spellEnd"/>
    </w:p>
    <w:p w14:paraId="626E518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Generated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by Enterprise Architect</w:t>
      </w:r>
    </w:p>
    <w:p w14:paraId="3D3A0F2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Created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on:      08-</w:t>
      </w:r>
      <w:r w:rsidRPr="00F0253F">
        <w:rPr>
          <w:rFonts w:ascii="Courier New" w:eastAsiaTheme="minorHAnsi" w:hAnsi="Courier New" w:cs="Courier New"/>
          <w:sz w:val="20"/>
          <w:szCs w:val="20"/>
          <w:lang w:eastAsia="en-US"/>
        </w:rPr>
        <w:t>дек</w:t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-2022 14:45:05</w:t>
      </w:r>
    </w:p>
    <w:p w14:paraId="7764B2C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Original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author: worker</w:t>
      </w:r>
    </w:p>
    <w:p w14:paraId="6D2B1AB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29ACAEB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0B8041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System;</w:t>
      </w:r>
    </w:p>
    <w:p w14:paraId="0E81BD2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System.Collections.Generic</w:t>
      </w:r>
      <w:proofErr w:type="spellEnd"/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2241352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System.Text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3AA0689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System.IO;</w:t>
      </w:r>
    </w:p>
    <w:p w14:paraId="36DA344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C13D76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03AE42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E4EA6D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public class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RuleLM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{</w:t>
      </w:r>
    </w:p>
    <w:p w14:paraId="2A648D8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E96700C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private String _head;</w:t>
      </w:r>
    </w:p>
    <w:p w14:paraId="1C556DC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private String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rel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14622B9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atom;</w:t>
      </w:r>
    </w:p>
    <w:p w14:paraId="152FED3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AAC463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RuleLM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14:paraId="6E0FD4F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06A387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3605D9C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98023A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~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RuleLM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14:paraId="63E3686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629D30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2D915437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B587CF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4CBE4E3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 A"&gt;&lt;/param&gt;</w:t>
      </w:r>
    </w:p>
    <w:p w14:paraId="3BCC83C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void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setHead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String Parameter A){</w:t>
      </w:r>
    </w:p>
    <w:p w14:paraId="2FE9432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2C2671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16FAC0F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CC9A01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4E10775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name="Parameter"&gt;&lt;/param&gt;</w:t>
      </w:r>
    </w:p>
    <w:p w14:paraId="68BE1EC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String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getRel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Parameter){</w:t>
      </w:r>
    </w:p>
    <w:p w14:paraId="60B0065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BF04B7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return "";</w:t>
      </w:r>
    </w:p>
    <w:p w14:paraId="2C8AEFF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692590C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12F1FC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String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getAtom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14:paraId="67E2925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A161D2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return "";</w:t>
      </w:r>
    </w:p>
    <w:p w14:paraId="3D6853E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14:paraId="66689C5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56419482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eastAsia="en-US"/>
        </w:rPr>
        <w:t>}//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eastAsia="en-US"/>
        </w:rPr>
        <w:t>end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eastAsia="en-US"/>
        </w:rPr>
        <w:t>RuleLM</w:t>
      </w:r>
      <w:proofErr w:type="spellEnd"/>
    </w:p>
    <w:p w14:paraId="375303CE" w14:textId="732BE1C2" w:rsidR="00F0253F" w:rsidRDefault="00F0253F" w:rsidP="00014F82">
      <w:pPr>
        <w:pStyle w:val="aa"/>
        <w:rPr>
          <w:b/>
          <w:bCs/>
        </w:rPr>
      </w:pPr>
    </w:p>
    <w:p w14:paraId="7580D200" w14:textId="6A053405" w:rsidR="00F0253F" w:rsidRDefault="00F0253F">
      <w:pPr>
        <w:spacing w:after="200" w:line="276" w:lineRule="auto"/>
        <w:rPr>
          <w:b/>
          <w:bCs/>
          <w:color w:val="000000" w:themeColor="text1"/>
          <w:sz w:val="28"/>
        </w:rPr>
      </w:pPr>
      <w:r>
        <w:rPr>
          <w:b/>
          <w:bCs/>
        </w:rPr>
        <w:br w:type="page"/>
      </w:r>
    </w:p>
    <w:p w14:paraId="6BEA5588" w14:textId="77777777" w:rsidR="00F0253F" w:rsidRDefault="00F0253F" w:rsidP="00F0253F">
      <w:pPr>
        <w:pStyle w:val="31"/>
      </w:pPr>
      <w:bookmarkStart w:id="108" w:name="_Toc121404393"/>
      <w:r w:rsidRPr="003516D7">
        <w:lastRenderedPageBreak/>
        <w:t>2.4.2</w:t>
      </w:r>
      <w:r>
        <w:t xml:space="preserve"> </w:t>
      </w:r>
      <w:r w:rsidRPr="003516D7">
        <w:t>Описание интерфейса</w:t>
      </w:r>
      <w:bookmarkEnd w:id="108"/>
    </w:p>
    <w:p w14:paraId="17E02B89" w14:textId="77777777" w:rsidR="00F0253F" w:rsidRDefault="00F0253F" w:rsidP="00F0253F">
      <w:pPr>
        <w:pStyle w:val="aa"/>
      </w:pPr>
      <w:r>
        <w:t xml:space="preserve">В качестве среды для создания макетов графического интерфейса был использован </w:t>
      </w:r>
      <w:r w:rsidRPr="00C01F3E">
        <w:t>онлайн-редактор для создания интерфейсов и прототипов</w:t>
      </w:r>
      <w:r>
        <w:t xml:space="preserve"> </w:t>
      </w:r>
      <w:r>
        <w:rPr>
          <w:lang w:val="en-US"/>
        </w:rPr>
        <w:t>Figma</w:t>
      </w:r>
      <w:r>
        <w:t>. Основываясь на диаграмме вариантов использования, было спроектировано пять прототипов возможных состояний программного компонента.</w:t>
      </w:r>
    </w:p>
    <w:p w14:paraId="0DF2D441" w14:textId="77777777" w:rsidR="00F0253F" w:rsidRDefault="00F0253F" w:rsidP="00F0253F">
      <w:pPr>
        <w:pStyle w:val="aa"/>
      </w:pPr>
      <w:r>
        <w:t>Первый фрагмент отображает первоначальное состояние приложения после запуска.</w:t>
      </w:r>
    </w:p>
    <w:p w14:paraId="37C57EE8" w14:textId="77777777" w:rsidR="00F0253F" w:rsidRDefault="00F0253F" w:rsidP="00F0253F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22168621" wp14:editId="55245D5B">
            <wp:extent cx="4274309" cy="3024228"/>
            <wp:effectExtent l="19050" t="19050" r="12065" b="241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666" cy="3029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25416" w14:textId="36EF476B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10</w:t>
      </w:r>
      <w:r w:rsidRPr="00116059">
        <w:t xml:space="preserve"> – </w:t>
      </w:r>
      <w:r>
        <w:t>Макет стартового окна</w:t>
      </w:r>
    </w:p>
    <w:p w14:paraId="2480A69C" w14:textId="77777777" w:rsidR="00F0253F" w:rsidRDefault="00F0253F" w:rsidP="00F0253F">
      <w:pPr>
        <w:pStyle w:val="aa"/>
        <w:ind w:firstLine="0"/>
        <w:jc w:val="center"/>
      </w:pPr>
    </w:p>
    <w:p w14:paraId="7684879C" w14:textId="77777777" w:rsidR="00F0253F" w:rsidRPr="00116059" w:rsidRDefault="00F0253F" w:rsidP="00F0253F">
      <w:pPr>
        <w:pStyle w:val="aa"/>
      </w:pPr>
      <w:r>
        <w:t>При нажатии на кнопку «Файл» открывается меню, содержащее кнопки для загрузки файла и выбора директории для сохранения.</w:t>
      </w:r>
    </w:p>
    <w:p w14:paraId="55535CD0" w14:textId="77777777" w:rsidR="00F0253F" w:rsidRDefault="00F0253F" w:rsidP="00F0253F">
      <w:pPr>
        <w:pStyle w:val="aa"/>
        <w:ind w:firstLine="0"/>
        <w:jc w:val="center"/>
      </w:pPr>
      <w:r w:rsidRPr="00E51386">
        <w:rPr>
          <w:noProof/>
        </w:rPr>
        <w:drawing>
          <wp:inline distT="0" distB="0" distL="0" distR="0" wp14:anchorId="6F1E3CD4" wp14:editId="761089DF">
            <wp:extent cx="4403335" cy="3097632"/>
            <wp:effectExtent l="19050" t="19050" r="16510" b="266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4843" cy="3105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1C7C30" w14:textId="4171C8F2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11</w:t>
      </w:r>
      <w:r w:rsidRPr="00116059">
        <w:t xml:space="preserve"> – </w:t>
      </w:r>
      <w:r>
        <w:t>Меню «Файл»</w:t>
      </w:r>
    </w:p>
    <w:p w14:paraId="31D53B78" w14:textId="77777777" w:rsidR="00F0253F" w:rsidRDefault="00F0253F" w:rsidP="00F0253F">
      <w:pPr>
        <w:pStyle w:val="aa"/>
        <w:ind w:firstLine="0"/>
        <w:jc w:val="center"/>
      </w:pPr>
    </w:p>
    <w:p w14:paraId="5C573226" w14:textId="77777777" w:rsidR="00F0253F" w:rsidRDefault="00F0253F" w:rsidP="00F0253F">
      <w:pPr>
        <w:pStyle w:val="aa"/>
      </w:pPr>
      <w:r>
        <w:lastRenderedPageBreak/>
        <w:t>При нажатии на кнопки загрузки или выбора директории открывается окно соответствующего выбора.</w:t>
      </w:r>
    </w:p>
    <w:p w14:paraId="182BC78E" w14:textId="77777777" w:rsidR="00F0253F" w:rsidRDefault="00F0253F" w:rsidP="00F0253F">
      <w:pPr>
        <w:pStyle w:val="aa"/>
        <w:ind w:firstLine="0"/>
        <w:jc w:val="center"/>
      </w:pPr>
      <w:r w:rsidRPr="00E51386">
        <w:rPr>
          <w:noProof/>
        </w:rPr>
        <w:drawing>
          <wp:inline distT="0" distB="0" distL="0" distR="0" wp14:anchorId="73862FC3" wp14:editId="7DE34080">
            <wp:extent cx="4094795" cy="2890650"/>
            <wp:effectExtent l="19050" t="19050" r="20320" b="241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8114" cy="2900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34DB4" w14:textId="0D0C6070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12</w:t>
      </w:r>
      <w:r w:rsidRPr="006C095F">
        <w:t xml:space="preserve"> – </w:t>
      </w:r>
      <w:r>
        <w:t>Взаимодействие с кнопками выбора</w:t>
      </w:r>
    </w:p>
    <w:p w14:paraId="4818D84B" w14:textId="77777777" w:rsidR="00F0253F" w:rsidRDefault="00F0253F" w:rsidP="00F0253F">
      <w:pPr>
        <w:pStyle w:val="aa"/>
      </w:pPr>
    </w:p>
    <w:p w14:paraId="7C2E9048" w14:textId="77777777" w:rsidR="00F0253F" w:rsidRDefault="00F0253F" w:rsidP="00F0253F">
      <w:pPr>
        <w:pStyle w:val="aa"/>
        <w:keepNext/>
      </w:pPr>
      <w:r>
        <w:t>Текущие состояния работы с файлами и директориями указывают информационные поля. В качестве упрощения визуального восприятия типа состояния текст окрашен соответствующим цветом.</w:t>
      </w:r>
    </w:p>
    <w:p w14:paraId="21620E99" w14:textId="77777777" w:rsidR="00F0253F" w:rsidRDefault="00F0253F" w:rsidP="00F0253F">
      <w:pPr>
        <w:pStyle w:val="aa"/>
        <w:ind w:firstLine="0"/>
        <w:jc w:val="center"/>
      </w:pPr>
      <w:r w:rsidRPr="004C649A">
        <w:rPr>
          <w:noProof/>
        </w:rPr>
        <w:drawing>
          <wp:inline distT="0" distB="0" distL="0" distR="0" wp14:anchorId="122E67AA" wp14:editId="194B8D4C">
            <wp:extent cx="5940425" cy="4200525"/>
            <wp:effectExtent l="19050" t="19050" r="2222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6C18C" w14:textId="3296B644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13</w:t>
      </w:r>
      <w:r w:rsidRPr="006C095F">
        <w:t xml:space="preserve"> – </w:t>
      </w:r>
      <w:r>
        <w:t>Отображение полей состояния</w:t>
      </w:r>
    </w:p>
    <w:p w14:paraId="4ECBFA04" w14:textId="77777777" w:rsidR="00F0253F" w:rsidRDefault="00F0253F" w:rsidP="00F0253F">
      <w:pPr>
        <w:pStyle w:val="aa"/>
        <w:ind w:firstLine="0"/>
        <w:jc w:val="center"/>
      </w:pPr>
    </w:p>
    <w:p w14:paraId="02434359" w14:textId="77777777" w:rsidR="00F0253F" w:rsidRDefault="00F0253F" w:rsidP="00F0253F">
      <w:pPr>
        <w:pStyle w:val="aa"/>
        <w:ind w:firstLine="0"/>
      </w:pPr>
    </w:p>
    <w:p w14:paraId="697B6347" w14:textId="77777777" w:rsidR="00F0253F" w:rsidRDefault="00F0253F" w:rsidP="00F0253F">
      <w:pPr>
        <w:pStyle w:val="aa"/>
      </w:pPr>
      <w:r>
        <w:t>После завершения данного процесса отображается окно с сообщением об успешной конвертацией или ошибкой.</w:t>
      </w:r>
    </w:p>
    <w:p w14:paraId="3D9C929B" w14:textId="77777777" w:rsidR="00F0253F" w:rsidRPr="00CD75A2" w:rsidRDefault="00F0253F" w:rsidP="00F0253F">
      <w:pPr>
        <w:pStyle w:val="aa"/>
        <w:ind w:firstLine="0"/>
        <w:jc w:val="center"/>
      </w:pPr>
      <w:r w:rsidRPr="004C649A">
        <w:rPr>
          <w:noProof/>
        </w:rPr>
        <w:drawing>
          <wp:inline distT="0" distB="0" distL="0" distR="0" wp14:anchorId="02785A5B" wp14:editId="5E2EFBF2">
            <wp:extent cx="5940425" cy="4185920"/>
            <wp:effectExtent l="19050" t="19050" r="22225" b="241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11FCC" w14:textId="0F1147FF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14</w:t>
      </w:r>
      <w:r w:rsidRPr="006C095F">
        <w:t xml:space="preserve"> – </w:t>
      </w:r>
      <w:r>
        <w:t>Визуализация завершения процесса</w:t>
      </w:r>
    </w:p>
    <w:p w14:paraId="381DA6A2" w14:textId="77777777" w:rsidR="00F0253F" w:rsidRDefault="00F0253F" w:rsidP="00F0253F">
      <w:pPr>
        <w:pStyle w:val="aa"/>
        <w:ind w:firstLine="0"/>
        <w:jc w:val="center"/>
      </w:pPr>
    </w:p>
    <w:p w14:paraId="648E604D" w14:textId="77777777" w:rsidR="00F0253F" w:rsidRPr="00116059" w:rsidRDefault="00F0253F" w:rsidP="00F0253F">
      <w:pPr>
        <w:pStyle w:val="aa"/>
        <w:keepNext/>
      </w:pPr>
      <w:r>
        <w:t xml:space="preserve">Конечный вариант графического интерфейса создан с помощью элементов окна </w:t>
      </w:r>
      <w:r>
        <w:rPr>
          <w:lang w:val="en-US"/>
        </w:rPr>
        <w:t>Windows</w:t>
      </w:r>
      <w:r w:rsidRPr="000125A8">
        <w:t xml:space="preserve"> </w:t>
      </w:r>
      <w:r>
        <w:rPr>
          <w:lang w:val="en-US"/>
        </w:rPr>
        <w:t>Forms</w:t>
      </w:r>
      <w:r>
        <w:t>.</w:t>
      </w:r>
    </w:p>
    <w:p w14:paraId="451166CE" w14:textId="77777777" w:rsidR="00F0253F" w:rsidRDefault="00F0253F" w:rsidP="00F0253F">
      <w:pPr>
        <w:pStyle w:val="aa"/>
        <w:ind w:firstLine="0"/>
        <w:jc w:val="center"/>
      </w:pPr>
      <w:r w:rsidRPr="006346D9">
        <w:rPr>
          <w:noProof/>
        </w:rPr>
        <w:drawing>
          <wp:inline distT="0" distB="0" distL="0" distR="0" wp14:anchorId="4B84572C" wp14:editId="2F10FED0">
            <wp:extent cx="3033742" cy="2838269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9090" cy="28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B7D7" w14:textId="39E83788" w:rsidR="00F0253F" w:rsidRPr="000D0A0C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15</w:t>
      </w:r>
      <w:r w:rsidRPr="006C095F">
        <w:t xml:space="preserve"> – </w:t>
      </w:r>
      <w:r>
        <w:t>Графический интерфейс в среде разработки</w:t>
      </w:r>
    </w:p>
    <w:p w14:paraId="09C77CED" w14:textId="77777777" w:rsidR="00F0253F" w:rsidRPr="00EC004B" w:rsidRDefault="00F0253F" w:rsidP="00F0253F">
      <w:pPr>
        <w:pStyle w:val="31"/>
      </w:pPr>
      <w:bookmarkStart w:id="109" w:name="_Toc404780354"/>
      <w:bookmarkStart w:id="110" w:name="_Toc406411880"/>
      <w:bookmarkStart w:id="111" w:name="_Toc413833816"/>
      <w:bookmarkStart w:id="112" w:name="_Toc460918503"/>
      <w:bookmarkStart w:id="113" w:name="_Toc18609329"/>
      <w:bookmarkStart w:id="114" w:name="_Toc18609400"/>
      <w:bookmarkStart w:id="115" w:name="_Toc121404394"/>
      <w:r>
        <w:lastRenderedPageBreak/>
        <w:t xml:space="preserve">2.4.3 </w:t>
      </w:r>
      <w:r w:rsidRPr="00EC004B">
        <w:t>Тестирование</w:t>
      </w:r>
      <w:bookmarkEnd w:id="109"/>
      <w:bookmarkEnd w:id="110"/>
      <w:bookmarkEnd w:id="111"/>
      <w:bookmarkEnd w:id="112"/>
      <w:bookmarkEnd w:id="113"/>
      <w:bookmarkEnd w:id="114"/>
      <w:bookmarkEnd w:id="115"/>
    </w:p>
    <w:p w14:paraId="45103BC8" w14:textId="77777777" w:rsidR="00F0253F" w:rsidRPr="00957EBF" w:rsidRDefault="00F0253F" w:rsidP="00F0253F">
      <w:pPr>
        <w:pStyle w:val="aa"/>
        <w:rPr>
          <w:szCs w:val="28"/>
        </w:rPr>
      </w:pPr>
      <w:r>
        <w:t xml:space="preserve">Для тестирования разработанного программного компонента была использована компромиссный стратегия. </w:t>
      </w:r>
      <w:r w:rsidRPr="00827E93">
        <w:rPr>
          <w:bCs/>
          <w:szCs w:val="28"/>
        </w:rPr>
        <w:t>Компромиссная стратегия</w:t>
      </w:r>
      <w:r w:rsidRPr="00957EBF">
        <w:rPr>
          <w:szCs w:val="28"/>
        </w:rPr>
        <w:t xml:space="preserve"> </w:t>
      </w:r>
      <w:r>
        <w:rPr>
          <w:szCs w:val="28"/>
        </w:rPr>
        <w:t>–</w:t>
      </w:r>
      <w:r w:rsidRPr="00957EBF">
        <w:rPr>
          <w:szCs w:val="28"/>
        </w:rPr>
        <w:t xml:space="preserve"> проектирование тестов, исходя из принципов:</w:t>
      </w:r>
    </w:p>
    <w:p w14:paraId="1AD23D87" w14:textId="77777777" w:rsidR="00F0253F" w:rsidRPr="00957EBF" w:rsidRDefault="00F0253F" w:rsidP="00F0253F">
      <w:pPr>
        <w:pStyle w:val="aa"/>
        <w:numPr>
          <w:ilvl w:val="0"/>
          <w:numId w:val="30"/>
        </w:numPr>
        <w:ind w:left="0" w:firstLine="709"/>
        <w:rPr>
          <w:szCs w:val="28"/>
        </w:rPr>
      </w:pPr>
      <w:r w:rsidRPr="00957EBF">
        <w:rPr>
          <w:szCs w:val="28"/>
        </w:rPr>
        <w:t>проверка функции или возможности</w:t>
      </w:r>
      <w:r>
        <w:rPr>
          <w:szCs w:val="28"/>
        </w:rPr>
        <w:t>;</w:t>
      </w:r>
    </w:p>
    <w:p w14:paraId="0E8F1DAB" w14:textId="77777777" w:rsidR="00F0253F" w:rsidRPr="00957EBF" w:rsidRDefault="00F0253F" w:rsidP="00F0253F">
      <w:pPr>
        <w:pStyle w:val="aa"/>
        <w:numPr>
          <w:ilvl w:val="0"/>
          <w:numId w:val="30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каждой области и границы изменения значений какой-либо входной величины</w:t>
      </w:r>
      <w:r>
        <w:rPr>
          <w:szCs w:val="28"/>
        </w:rPr>
        <w:t>;</w:t>
      </w:r>
    </w:p>
    <w:p w14:paraId="2371D063" w14:textId="77777777" w:rsidR="00F0253F" w:rsidRPr="00957EBF" w:rsidRDefault="00F0253F" w:rsidP="00F0253F">
      <w:pPr>
        <w:pStyle w:val="aa"/>
        <w:numPr>
          <w:ilvl w:val="0"/>
          <w:numId w:val="30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каждого особого случая или исключительной ситуации</w:t>
      </w:r>
      <w:r>
        <w:rPr>
          <w:szCs w:val="28"/>
        </w:rPr>
        <w:t>;</w:t>
      </w:r>
    </w:p>
    <w:p w14:paraId="60542055" w14:textId="1CA72C6F" w:rsidR="00F0253F" w:rsidRDefault="00F0253F" w:rsidP="00F0253F">
      <w:pPr>
        <w:pStyle w:val="aa"/>
        <w:numPr>
          <w:ilvl w:val="0"/>
          <w:numId w:val="30"/>
        </w:numPr>
        <w:ind w:left="0" w:firstLine="709"/>
        <w:rPr>
          <w:szCs w:val="28"/>
        </w:rPr>
      </w:pPr>
      <w:r w:rsidRPr="00957EBF">
        <w:rPr>
          <w:szCs w:val="28"/>
        </w:rPr>
        <w:t>каждая команда программы должна проработать хотя бы на одном тесте.</w:t>
      </w:r>
    </w:p>
    <w:p w14:paraId="01B27846" w14:textId="77777777" w:rsidR="00941FA0" w:rsidRDefault="00941FA0" w:rsidP="00F0253F">
      <w:pPr>
        <w:pStyle w:val="aa"/>
      </w:pPr>
    </w:p>
    <w:p w14:paraId="166949D4" w14:textId="0E2377AA" w:rsidR="00F0253F" w:rsidRDefault="00F0253F" w:rsidP="00F0253F">
      <w:pPr>
        <w:pStyle w:val="aa"/>
      </w:pPr>
      <w:r>
        <w:t>Таблица 2 – Тесты программного компонента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3420"/>
        <w:gridCol w:w="2463"/>
        <w:gridCol w:w="2536"/>
      </w:tblGrid>
      <w:tr w:rsidR="00F0253F" w:rsidRPr="00ED16D9" w14:paraId="67DF62A3" w14:textId="77777777" w:rsidTr="00F90303">
        <w:tc>
          <w:tcPr>
            <w:tcW w:w="648" w:type="dxa"/>
            <w:shd w:val="clear" w:color="auto" w:fill="auto"/>
          </w:tcPr>
          <w:p w14:paraId="60420189" w14:textId="77777777" w:rsidR="00F0253F" w:rsidRPr="00ED16D9" w:rsidRDefault="00F0253F" w:rsidP="00F90303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ED16D9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420" w:type="dxa"/>
            <w:shd w:val="clear" w:color="auto" w:fill="auto"/>
          </w:tcPr>
          <w:p w14:paraId="5F41D576" w14:textId="77777777" w:rsidR="00F0253F" w:rsidRPr="00ED16D9" w:rsidRDefault="00F0253F" w:rsidP="00F90303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Описание проверяемой ситуации</w:t>
            </w:r>
          </w:p>
        </w:tc>
        <w:tc>
          <w:tcPr>
            <w:tcW w:w="2463" w:type="dxa"/>
            <w:shd w:val="clear" w:color="auto" w:fill="auto"/>
          </w:tcPr>
          <w:p w14:paraId="7BA6F0E5" w14:textId="77777777" w:rsidR="00F0253F" w:rsidRPr="00ED16D9" w:rsidRDefault="00F0253F" w:rsidP="00F90303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Тест (входные данные)</w:t>
            </w:r>
          </w:p>
        </w:tc>
        <w:tc>
          <w:tcPr>
            <w:tcW w:w="2536" w:type="dxa"/>
            <w:shd w:val="clear" w:color="auto" w:fill="auto"/>
          </w:tcPr>
          <w:p w14:paraId="4E748A03" w14:textId="77777777" w:rsidR="00F0253F" w:rsidRPr="00ED16D9" w:rsidRDefault="00F0253F" w:rsidP="00F90303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Результат</w:t>
            </w:r>
          </w:p>
        </w:tc>
      </w:tr>
      <w:tr w:rsidR="00F0253F" w:rsidRPr="009106C4" w14:paraId="7D33FC92" w14:textId="77777777" w:rsidTr="00F90303">
        <w:tc>
          <w:tcPr>
            <w:tcW w:w="648" w:type="dxa"/>
            <w:shd w:val="clear" w:color="auto" w:fill="auto"/>
          </w:tcPr>
          <w:p w14:paraId="7FD80757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1D9E85AD" w14:textId="77777777" w:rsidR="00F0253F" w:rsidRPr="00186652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со стандартным файлом </w:t>
            </w:r>
            <w:proofErr w:type="spellStart"/>
            <w:r>
              <w:rPr>
                <w:sz w:val="28"/>
                <w:szCs w:val="28"/>
                <w:lang w:val="en-US"/>
              </w:rPr>
              <w:t>ruleml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463" w:type="dxa"/>
            <w:shd w:val="clear" w:color="auto" w:fill="auto"/>
          </w:tcPr>
          <w:p w14:paraId="657AF511" w14:textId="77777777" w:rsidR="00F0253F" w:rsidRPr="00186652" w:rsidRDefault="00F0253F" w:rsidP="00F90303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ruleml</w:t>
            </w:r>
            <w:proofErr w:type="spellEnd"/>
            <w:r w:rsidRPr="00186652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3918885C" w14:textId="77777777" w:rsidR="00F0253F" w:rsidRPr="00186652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Конвертированный файл с расширением </w:t>
            </w:r>
            <w:proofErr w:type="spellStart"/>
            <w:r>
              <w:rPr>
                <w:sz w:val="28"/>
                <w:szCs w:val="28"/>
                <w:lang w:val="en-US"/>
              </w:rPr>
              <w:t>ekb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F0253F" w:rsidRPr="009106C4" w14:paraId="41A6FCC6" w14:textId="77777777" w:rsidTr="00F90303">
        <w:tc>
          <w:tcPr>
            <w:tcW w:w="648" w:type="dxa"/>
            <w:shd w:val="clear" w:color="auto" w:fill="auto"/>
          </w:tcPr>
          <w:p w14:paraId="4E6D745C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5815C90F" w14:textId="77777777" w:rsidR="00F0253F" w:rsidRPr="009106C4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 файлом </w:t>
            </w:r>
            <w:proofErr w:type="spellStart"/>
            <w:r>
              <w:rPr>
                <w:sz w:val="28"/>
                <w:szCs w:val="28"/>
                <w:lang w:val="en-US"/>
              </w:rPr>
              <w:t>ruleml</w:t>
            </w:r>
            <w:proofErr w:type="spellEnd"/>
            <w:r>
              <w:rPr>
                <w:sz w:val="28"/>
                <w:szCs w:val="28"/>
              </w:rPr>
              <w:t xml:space="preserve"> нестандартной конфигурации.</w:t>
            </w:r>
          </w:p>
        </w:tc>
        <w:tc>
          <w:tcPr>
            <w:tcW w:w="2463" w:type="dxa"/>
            <w:shd w:val="clear" w:color="auto" w:fill="auto"/>
          </w:tcPr>
          <w:p w14:paraId="56CF23E8" w14:textId="77777777" w:rsidR="00F0253F" w:rsidRPr="009106C4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</w:t>
            </w:r>
            <w:proofErr w:type="spellStart"/>
            <w:r>
              <w:rPr>
                <w:sz w:val="28"/>
                <w:szCs w:val="28"/>
                <w:lang w:val="en-US"/>
              </w:rPr>
              <w:t>ruleml</w:t>
            </w:r>
            <w:proofErr w:type="spellEnd"/>
            <w:r>
              <w:rPr>
                <w:sz w:val="28"/>
                <w:szCs w:val="28"/>
              </w:rPr>
              <w:t xml:space="preserve"> нестандартной конфигурации.</w:t>
            </w:r>
          </w:p>
        </w:tc>
        <w:tc>
          <w:tcPr>
            <w:tcW w:w="2536" w:type="dxa"/>
            <w:shd w:val="clear" w:color="auto" w:fill="auto"/>
          </w:tcPr>
          <w:p w14:paraId="63A164DA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F0253F" w:rsidRPr="009106C4" w14:paraId="5FDE28B5" w14:textId="77777777" w:rsidTr="00F90303">
        <w:tc>
          <w:tcPr>
            <w:tcW w:w="648" w:type="dxa"/>
            <w:shd w:val="clear" w:color="auto" w:fill="auto"/>
          </w:tcPr>
          <w:p w14:paraId="3E3C2241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23FAE7CA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директории для сохранения.</w:t>
            </w:r>
          </w:p>
        </w:tc>
        <w:tc>
          <w:tcPr>
            <w:tcW w:w="2463" w:type="dxa"/>
            <w:shd w:val="clear" w:color="auto" w:fill="auto"/>
          </w:tcPr>
          <w:p w14:paraId="6B9AF17E" w14:textId="77777777" w:rsidR="00F0253F" w:rsidRPr="008F564E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Указан путь к файлу </w:t>
            </w:r>
            <w:proofErr w:type="spellStart"/>
            <w:r>
              <w:rPr>
                <w:sz w:val="28"/>
                <w:szCs w:val="28"/>
                <w:lang w:val="en-US"/>
              </w:rPr>
              <w:t>ruleml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322F690F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F0253F" w:rsidRPr="009106C4" w14:paraId="011AB289" w14:textId="77777777" w:rsidTr="00F90303">
        <w:tc>
          <w:tcPr>
            <w:tcW w:w="648" w:type="dxa"/>
            <w:shd w:val="clear" w:color="auto" w:fill="auto"/>
          </w:tcPr>
          <w:p w14:paraId="68CC93CC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0B4EF678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файла для конвертации.</w:t>
            </w:r>
          </w:p>
        </w:tc>
        <w:tc>
          <w:tcPr>
            <w:tcW w:w="2463" w:type="dxa"/>
            <w:shd w:val="clear" w:color="auto" w:fill="auto"/>
          </w:tcPr>
          <w:p w14:paraId="6F5208A5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Указана директория для сохранения файла.</w:t>
            </w:r>
          </w:p>
        </w:tc>
        <w:tc>
          <w:tcPr>
            <w:tcW w:w="2536" w:type="dxa"/>
            <w:shd w:val="clear" w:color="auto" w:fill="auto"/>
          </w:tcPr>
          <w:p w14:paraId="3922A4D8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F0253F" w:rsidRPr="009106C4" w14:paraId="791F5386" w14:textId="77777777" w:rsidTr="00F90303">
        <w:tc>
          <w:tcPr>
            <w:tcW w:w="648" w:type="dxa"/>
            <w:shd w:val="clear" w:color="auto" w:fill="auto"/>
          </w:tcPr>
          <w:p w14:paraId="783FF0DB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4807FF84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компонента с файлом нестандартного для приложения компонента.</w:t>
            </w:r>
          </w:p>
        </w:tc>
        <w:tc>
          <w:tcPr>
            <w:tcW w:w="2463" w:type="dxa"/>
            <w:shd w:val="clear" w:color="auto" w:fill="auto"/>
          </w:tcPr>
          <w:p w14:paraId="75E23701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расширением </w:t>
            </w:r>
            <w:proofErr w:type="spellStart"/>
            <w:r>
              <w:rPr>
                <w:sz w:val="28"/>
                <w:szCs w:val="28"/>
                <w:lang w:val="en-US"/>
              </w:rPr>
              <w:t>ekb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02650938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F0253F" w:rsidRPr="009106C4" w14:paraId="5693318C" w14:textId="77777777" w:rsidTr="00F90303">
        <w:tc>
          <w:tcPr>
            <w:tcW w:w="648" w:type="dxa"/>
            <w:shd w:val="clear" w:color="auto" w:fill="auto"/>
          </w:tcPr>
          <w:p w14:paraId="41D44600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078E4465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 пустым файлом </w:t>
            </w:r>
            <w:proofErr w:type="spellStart"/>
            <w:r>
              <w:rPr>
                <w:sz w:val="28"/>
                <w:szCs w:val="28"/>
                <w:lang w:val="en-US"/>
              </w:rPr>
              <w:t>ruleml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463" w:type="dxa"/>
            <w:shd w:val="clear" w:color="auto" w:fill="auto"/>
          </w:tcPr>
          <w:p w14:paraId="77E29AB9" w14:textId="77777777" w:rsidR="00F0253F" w:rsidRPr="002D51C3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Пустой файл </w:t>
            </w:r>
            <w:proofErr w:type="spellStart"/>
            <w:r>
              <w:rPr>
                <w:sz w:val="28"/>
                <w:szCs w:val="28"/>
                <w:lang w:val="en-US"/>
              </w:rPr>
              <w:t>ruleml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4B56A8B6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F0253F" w:rsidRPr="009106C4" w14:paraId="259752D9" w14:textId="77777777" w:rsidTr="00F90303">
        <w:tc>
          <w:tcPr>
            <w:tcW w:w="648" w:type="dxa"/>
            <w:shd w:val="clear" w:color="auto" w:fill="auto"/>
          </w:tcPr>
          <w:p w14:paraId="67E0A31F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2FDEBF3E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Повторная конвертация загруженного файла без изменения директории.</w:t>
            </w:r>
          </w:p>
        </w:tc>
        <w:tc>
          <w:tcPr>
            <w:tcW w:w="2463" w:type="dxa"/>
            <w:shd w:val="clear" w:color="auto" w:fill="auto"/>
          </w:tcPr>
          <w:p w14:paraId="0F5B8558" w14:textId="77777777" w:rsidR="00F0253F" w:rsidRPr="002D51C3" w:rsidRDefault="00F0253F" w:rsidP="00F90303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ruleml</w:t>
            </w:r>
            <w:proofErr w:type="spellEnd"/>
            <w:r w:rsidRPr="00186652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45172FF3" w14:textId="77777777" w:rsidR="00F0253F" w:rsidRPr="0079427E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Перезаписанный файл с расширением </w:t>
            </w:r>
            <w:proofErr w:type="spellStart"/>
            <w:r>
              <w:rPr>
                <w:sz w:val="28"/>
                <w:szCs w:val="28"/>
                <w:lang w:val="en-US"/>
              </w:rPr>
              <w:t>ekb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395212F1" w14:textId="77777777" w:rsidR="00F0253F" w:rsidRDefault="00F0253F" w:rsidP="00F0253F">
      <w:pPr>
        <w:widowControl w:val="0"/>
        <w:tabs>
          <w:tab w:val="left" w:pos="720"/>
        </w:tabs>
        <w:autoSpaceDE w:val="0"/>
        <w:autoSpaceDN w:val="0"/>
        <w:adjustRightInd w:val="0"/>
        <w:ind w:left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1CAD85AA" w14:textId="0556C36C" w:rsidR="00F0253F" w:rsidRDefault="00F0253F" w:rsidP="00F0253F">
      <w:pPr>
        <w:pStyle w:val="aa"/>
      </w:pPr>
      <w:r>
        <w:lastRenderedPageBreak/>
        <w:t xml:space="preserve">Результаты тестирования представлены на рисунках </w:t>
      </w:r>
      <w:r w:rsidR="00941FA0">
        <w:t>16-29</w:t>
      </w:r>
      <w:r>
        <w:t>.</w:t>
      </w:r>
    </w:p>
    <w:p w14:paraId="47ED83A1" w14:textId="77777777" w:rsidR="00F0253F" w:rsidRDefault="00F0253F" w:rsidP="00F0253F">
      <w:pPr>
        <w:pStyle w:val="aa"/>
        <w:rPr>
          <w:b/>
          <w:bCs/>
          <w:szCs w:val="28"/>
        </w:rPr>
      </w:pPr>
      <w:r w:rsidRPr="00044505">
        <w:rPr>
          <w:b/>
          <w:bCs/>
        </w:rPr>
        <w:t xml:space="preserve">Тест №1 – </w:t>
      </w:r>
      <w:r w:rsidRPr="00044505">
        <w:rPr>
          <w:b/>
          <w:bCs/>
          <w:szCs w:val="28"/>
        </w:rPr>
        <w:t xml:space="preserve">Проверка работы компонента со стандартным файлом </w:t>
      </w:r>
      <w:proofErr w:type="spellStart"/>
      <w:r>
        <w:rPr>
          <w:b/>
          <w:bCs/>
          <w:szCs w:val="28"/>
          <w:lang w:val="en-US"/>
        </w:rPr>
        <w:t>ruleml</w:t>
      </w:r>
      <w:proofErr w:type="spellEnd"/>
      <w:r w:rsidRPr="00044505">
        <w:rPr>
          <w:b/>
          <w:bCs/>
          <w:szCs w:val="28"/>
        </w:rPr>
        <w:t>.</w:t>
      </w:r>
    </w:p>
    <w:p w14:paraId="7DDF8C27" w14:textId="77777777" w:rsidR="00F0253F" w:rsidRDefault="00F0253F" w:rsidP="00F0253F">
      <w:pPr>
        <w:pStyle w:val="aa"/>
        <w:keepNext/>
        <w:ind w:firstLine="0"/>
        <w:jc w:val="center"/>
        <w:rPr>
          <w:b/>
          <w:bCs/>
          <w:szCs w:val="28"/>
        </w:rPr>
      </w:pPr>
      <w:r w:rsidRPr="00AF1EDA">
        <w:rPr>
          <w:noProof/>
        </w:rPr>
        <w:drawing>
          <wp:inline distT="0" distB="0" distL="0" distR="0" wp14:anchorId="63939469" wp14:editId="2FB16E11">
            <wp:extent cx="4867275" cy="3221611"/>
            <wp:effectExtent l="19050" t="19050" r="9525" b="171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7090" cy="3228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0BE1D" w14:textId="3B57472B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16</w:t>
      </w:r>
      <w:r w:rsidRPr="00527765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Исходная диаграмма классов</w:t>
      </w:r>
    </w:p>
    <w:p w14:paraId="115A2173" w14:textId="77777777" w:rsidR="00F0253F" w:rsidRPr="003B224C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49C1F41F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44D8478F" wp14:editId="383E1A6F">
            <wp:extent cx="4107815" cy="4571949"/>
            <wp:effectExtent l="19050" t="19050" r="26035" b="196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9090" cy="4606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F1DB5" w14:textId="1BB091A0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17</w:t>
      </w:r>
      <w:r w:rsidRPr="00527765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Файл для конвертации</w:t>
      </w:r>
    </w:p>
    <w:p w14:paraId="2EE3776E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4188D3DD" wp14:editId="3934A053">
            <wp:extent cx="2583092" cy="2819400"/>
            <wp:effectExtent l="19050" t="19050" r="2730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4099" cy="2831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698628" w14:textId="7D72EE95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18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Уведомление об успешной конвертации</w:t>
      </w:r>
    </w:p>
    <w:p w14:paraId="1CC50CA0" w14:textId="77777777" w:rsidR="00B84355" w:rsidRDefault="00B84355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64CAC82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32F75E3B" wp14:editId="56E6BB40">
            <wp:extent cx="5940425" cy="2429510"/>
            <wp:effectExtent l="19050" t="19050" r="22225" b="279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2DA5B" w14:textId="21EFAD6B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19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Результат импортирования</w:t>
      </w:r>
    </w:p>
    <w:p w14:paraId="74FFBACF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11AE8AAB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6CAA5A78" wp14:editId="5E5D8DBA">
            <wp:extent cx="5772956" cy="3505689"/>
            <wp:effectExtent l="19050" t="19050" r="1841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505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A7226" w14:textId="0ADBAD86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20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Результат импортирования</w:t>
      </w:r>
    </w:p>
    <w:p w14:paraId="5BCA0634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05CD008" w14:textId="77777777" w:rsidR="00F0253F" w:rsidRPr="002960B5" w:rsidRDefault="00F0253F" w:rsidP="00F0253F">
      <w:pPr>
        <w:pStyle w:val="aa"/>
        <w:keepNext/>
        <w:rPr>
          <w:b/>
          <w:bCs/>
        </w:rPr>
      </w:pPr>
      <w:r w:rsidRPr="002960B5">
        <w:rPr>
          <w:b/>
          <w:bCs/>
        </w:rPr>
        <w:t xml:space="preserve">Тест №2 - </w:t>
      </w:r>
      <w:r w:rsidRPr="002960B5">
        <w:rPr>
          <w:b/>
          <w:bCs/>
          <w:szCs w:val="28"/>
        </w:rPr>
        <w:t xml:space="preserve">Проверка работы компонента с файлом </w:t>
      </w:r>
      <w:proofErr w:type="spellStart"/>
      <w:r>
        <w:rPr>
          <w:b/>
          <w:bCs/>
          <w:szCs w:val="28"/>
          <w:lang w:val="en-US"/>
        </w:rPr>
        <w:t>ruleml</w:t>
      </w:r>
      <w:proofErr w:type="spellEnd"/>
      <w:r w:rsidRPr="002960B5">
        <w:rPr>
          <w:b/>
          <w:bCs/>
          <w:szCs w:val="28"/>
        </w:rPr>
        <w:t xml:space="preserve"> нестандартной конфигурации.</w:t>
      </w:r>
    </w:p>
    <w:p w14:paraId="33A5A643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4612F435" wp14:editId="602F74B6">
            <wp:extent cx="4460875" cy="3741794"/>
            <wp:effectExtent l="19050" t="19050" r="15875" b="114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9237" cy="3748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82CC8" w14:textId="19BB44D8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21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Файл нестандартной конфигурации</w:t>
      </w:r>
    </w:p>
    <w:p w14:paraId="0A0AE9B3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FB42103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A71458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179D53B2" wp14:editId="09A08485">
            <wp:extent cx="2703663" cy="2838450"/>
            <wp:effectExtent l="19050" t="19050" r="2095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5226" cy="2840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357A5" w14:textId="4F7F92A9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22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работы приложения</w:t>
      </w:r>
    </w:p>
    <w:p w14:paraId="6DB16AE0" w14:textId="77777777" w:rsidR="00B84355" w:rsidRDefault="00B84355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A260978" w14:textId="77777777" w:rsidR="00F0253F" w:rsidRPr="00D96A75" w:rsidRDefault="00F0253F" w:rsidP="00F0253F">
      <w:pPr>
        <w:pStyle w:val="aa"/>
        <w:keepNext/>
        <w:rPr>
          <w:b/>
          <w:bCs/>
        </w:rPr>
      </w:pPr>
      <w:r w:rsidRPr="00D96A75">
        <w:rPr>
          <w:b/>
          <w:bCs/>
        </w:rPr>
        <w:t xml:space="preserve">Тест №3 – </w:t>
      </w:r>
      <w:r w:rsidRPr="00D96A75">
        <w:rPr>
          <w:b/>
          <w:bCs/>
          <w:szCs w:val="28"/>
        </w:rPr>
        <w:t>Попытка конвертировать файл без указания директории для сохранения.</w:t>
      </w:r>
    </w:p>
    <w:p w14:paraId="104600BC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A71458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6E08A646" wp14:editId="0ECBF1EF">
            <wp:extent cx="2935110" cy="3219450"/>
            <wp:effectExtent l="19050" t="19050" r="1778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564" cy="322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6F25A" w14:textId="60E175C5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23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01DC6088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E700237" w14:textId="77777777" w:rsidR="00F0253F" w:rsidRPr="00A62A36" w:rsidRDefault="00F0253F" w:rsidP="00F0253F">
      <w:pPr>
        <w:pStyle w:val="aa"/>
        <w:rPr>
          <w:b/>
          <w:bCs/>
        </w:rPr>
      </w:pPr>
      <w:r w:rsidRPr="00A62A36">
        <w:rPr>
          <w:b/>
          <w:bCs/>
        </w:rPr>
        <w:t xml:space="preserve">Тест 4 – </w:t>
      </w:r>
      <w:r w:rsidRPr="00A62A36">
        <w:rPr>
          <w:b/>
          <w:bCs/>
          <w:szCs w:val="28"/>
        </w:rPr>
        <w:t>Попытка конвертировать файл без указания файла для конвертации.</w:t>
      </w:r>
    </w:p>
    <w:p w14:paraId="2A11FCC2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8D634D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0F21085C" wp14:editId="014A6CEB">
            <wp:extent cx="3086531" cy="3381847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381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A63F0" w14:textId="2547DB6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24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0278B047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6B0F4F35" w14:textId="77777777" w:rsidR="00F0253F" w:rsidRPr="00BA395E" w:rsidRDefault="00F0253F" w:rsidP="00F0253F">
      <w:pPr>
        <w:pStyle w:val="aa"/>
        <w:keepNext/>
        <w:rPr>
          <w:b/>
          <w:bCs/>
          <w:szCs w:val="28"/>
        </w:rPr>
      </w:pPr>
      <w:r w:rsidRPr="00BA395E">
        <w:rPr>
          <w:b/>
          <w:bCs/>
          <w:szCs w:val="28"/>
        </w:rPr>
        <w:t>Тест №5 – Проверка работы компонента с файлом нестандартного для приложения компонента.</w:t>
      </w:r>
    </w:p>
    <w:p w14:paraId="455EA608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361621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1F412F64" wp14:editId="22C3D5C4">
            <wp:extent cx="5940425" cy="1715135"/>
            <wp:effectExtent l="19050" t="19050" r="22225" b="184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46289" w14:textId="017445F1" w:rsidR="00F0253F" w:rsidRPr="00361621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25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Выбор нестандартного файла</w:t>
      </w:r>
    </w:p>
    <w:p w14:paraId="3815159C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1BEAD478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361621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4DEC754A" wp14:editId="27B7DB1F">
            <wp:extent cx="2120464" cy="2305685"/>
            <wp:effectExtent l="19050" t="19050" r="13335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8132" cy="2314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5CE6C" w14:textId="4FDAAE09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26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7D2CBC01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38356A19" w14:textId="77777777" w:rsidR="00F0253F" w:rsidRPr="00072CCC" w:rsidRDefault="00F0253F" w:rsidP="00F0253F">
      <w:pPr>
        <w:pStyle w:val="aa"/>
        <w:rPr>
          <w:b/>
          <w:bCs/>
        </w:rPr>
      </w:pPr>
      <w:r w:rsidRPr="00072CCC">
        <w:rPr>
          <w:b/>
          <w:bCs/>
        </w:rPr>
        <w:lastRenderedPageBreak/>
        <w:t xml:space="preserve">Тест №6 – </w:t>
      </w:r>
      <w:r w:rsidRPr="00072CCC">
        <w:rPr>
          <w:b/>
          <w:bCs/>
          <w:szCs w:val="28"/>
        </w:rPr>
        <w:t xml:space="preserve">Проверка работы компонента с пустым файлом </w:t>
      </w:r>
      <w:proofErr w:type="spellStart"/>
      <w:r>
        <w:rPr>
          <w:b/>
          <w:bCs/>
          <w:szCs w:val="28"/>
          <w:lang w:val="en-US"/>
        </w:rPr>
        <w:t>ruleml</w:t>
      </w:r>
      <w:proofErr w:type="spellEnd"/>
      <w:r w:rsidRPr="00072CCC">
        <w:rPr>
          <w:b/>
          <w:bCs/>
          <w:szCs w:val="28"/>
        </w:rPr>
        <w:t>.</w:t>
      </w:r>
    </w:p>
    <w:p w14:paraId="7434251C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8C6EA4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0D9EBB1B" wp14:editId="1D7CBA6D">
            <wp:extent cx="4048690" cy="2372056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72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08FD2" w14:textId="562140AF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27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Пустой файл</w:t>
      </w:r>
    </w:p>
    <w:p w14:paraId="54BB6F83" w14:textId="77777777" w:rsidR="00941FA0" w:rsidRDefault="00941FA0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21A2D73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8C6EA4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508A33D" wp14:editId="1F3FE2ED">
            <wp:extent cx="2251075" cy="2438087"/>
            <wp:effectExtent l="19050" t="19050" r="15875" b="196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6210" cy="2443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E7D87" w14:textId="642828B5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28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4B327B56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6AB25D2B" w14:textId="77777777" w:rsidR="00F0253F" w:rsidRPr="008E72A8" w:rsidRDefault="00F0253F" w:rsidP="00F0253F">
      <w:pPr>
        <w:pStyle w:val="aa"/>
        <w:rPr>
          <w:b/>
          <w:bCs/>
        </w:rPr>
      </w:pPr>
      <w:r w:rsidRPr="00072CCC">
        <w:rPr>
          <w:b/>
          <w:bCs/>
        </w:rPr>
        <w:t>Тест №</w:t>
      </w:r>
      <w:r>
        <w:rPr>
          <w:b/>
          <w:bCs/>
        </w:rPr>
        <w:t>7</w:t>
      </w:r>
      <w:r w:rsidRPr="00072CCC">
        <w:rPr>
          <w:b/>
          <w:bCs/>
        </w:rPr>
        <w:t xml:space="preserve"> – </w:t>
      </w:r>
      <w:r w:rsidRPr="008E72A8">
        <w:rPr>
          <w:b/>
          <w:bCs/>
          <w:szCs w:val="28"/>
        </w:rPr>
        <w:t>Повторная конвертация загруженного файла без изменения директории.</w:t>
      </w:r>
    </w:p>
    <w:p w14:paraId="57AD2D09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E34468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7A3B6BDF" wp14:editId="19B0810E">
            <wp:extent cx="2396565" cy="2546350"/>
            <wp:effectExtent l="19050" t="19050" r="22860" b="254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4819" cy="255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667A9" w14:textId="271D1248" w:rsidR="00F0253F" w:rsidRPr="00166E13" w:rsidRDefault="00F0253F" w:rsidP="00941FA0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29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77E690FB" w14:textId="77777777" w:rsidR="00D74041" w:rsidRPr="00957EBF" w:rsidRDefault="00D74041" w:rsidP="00D74041">
      <w:pPr>
        <w:pStyle w:val="12"/>
        <w:ind w:firstLine="0"/>
        <w:jc w:val="center"/>
      </w:pPr>
      <w:bookmarkStart w:id="116" w:name="_Toc460918504"/>
      <w:bookmarkStart w:id="117" w:name="_Toc18609330"/>
      <w:bookmarkStart w:id="118" w:name="_Toc18609401"/>
      <w:bookmarkStart w:id="119" w:name="_Toc121404395"/>
      <w:r w:rsidRPr="00957EBF">
        <w:lastRenderedPageBreak/>
        <w:t>Заключение</w:t>
      </w:r>
      <w:bookmarkEnd w:id="116"/>
      <w:bookmarkEnd w:id="117"/>
      <w:bookmarkEnd w:id="118"/>
      <w:bookmarkEnd w:id="119"/>
    </w:p>
    <w:p w14:paraId="6354E105" w14:textId="77777777" w:rsidR="00D74041" w:rsidRDefault="00D74041" w:rsidP="00D74041">
      <w:pPr>
        <w:pStyle w:val="aa"/>
      </w:pPr>
      <w:r w:rsidRPr="00957EBF">
        <w:t>В ходе выполнения проекта было разработано программное обеспечение, обеспечивающее автоматизированное</w:t>
      </w:r>
      <w:r>
        <w:t xml:space="preserve"> преобразование файлов </w:t>
      </w:r>
      <w:proofErr w:type="spellStart"/>
      <w:r w:rsidRPr="003512CE">
        <w:t>RuleML</w:t>
      </w:r>
      <w:proofErr w:type="spellEnd"/>
      <w:r w:rsidRPr="003512CE">
        <w:t xml:space="preserve"> </w:t>
      </w:r>
      <w:r>
        <w:t xml:space="preserve">в формат </w:t>
      </w:r>
      <w:r w:rsidRPr="000B0BB5">
        <w:t>инструментально</w:t>
      </w:r>
      <w:r>
        <w:t>го</w:t>
      </w:r>
      <w:r w:rsidRPr="000B0BB5">
        <w:t xml:space="preserve"> средств</w:t>
      </w:r>
      <w:r>
        <w:t>а</w:t>
      </w:r>
      <w:r w:rsidRPr="000B0BB5">
        <w:t xml:space="preserve"> Personal </w:t>
      </w:r>
      <w:proofErr w:type="spellStart"/>
      <w:r w:rsidRPr="000B0BB5">
        <w:t>Knowledge</w:t>
      </w:r>
      <w:proofErr w:type="spellEnd"/>
      <w:r w:rsidRPr="000B0BB5">
        <w:t xml:space="preserve"> Base </w:t>
      </w:r>
      <w:proofErr w:type="spellStart"/>
      <w:r w:rsidRPr="000B0BB5">
        <w:t>Designer</w:t>
      </w:r>
      <w:proofErr w:type="spellEnd"/>
      <w:r>
        <w:t>.</w:t>
      </w:r>
    </w:p>
    <w:p w14:paraId="4A497620" w14:textId="77777777" w:rsidR="00D74041" w:rsidRDefault="00D74041" w:rsidP="00D74041">
      <w:pPr>
        <w:pStyle w:val="aa"/>
      </w:pPr>
      <w:r>
        <w:t xml:space="preserve">Составлено техническое задание для выполнения задания в рамках курсового проекта, отвечающее стандартам и требованиям ГОСТ, описан состав и содержание работы, составлены Перт диаграмма и диаграмма </w:t>
      </w:r>
      <w:proofErr w:type="spellStart"/>
      <w:r>
        <w:t>Ганта</w:t>
      </w:r>
      <w:proofErr w:type="spellEnd"/>
      <w:r>
        <w:t>.</w:t>
      </w:r>
    </w:p>
    <w:p w14:paraId="7F458662" w14:textId="77777777" w:rsidR="00D74041" w:rsidRDefault="00D74041" w:rsidP="00D74041">
      <w:pPr>
        <w:pStyle w:val="aa"/>
      </w:pPr>
      <w:r>
        <w:t xml:space="preserve">Спроектирована доска в специализированном программном обеспечении </w:t>
      </w:r>
      <w:r>
        <w:rPr>
          <w:lang w:val="en-US"/>
        </w:rPr>
        <w:t>Trello</w:t>
      </w:r>
      <w:r w:rsidRPr="00107DF7">
        <w:t xml:space="preserve"> </w:t>
      </w:r>
      <w:r>
        <w:t>для отслеживания процесса выполнения задания в рамках курсового проекта.</w:t>
      </w:r>
    </w:p>
    <w:p w14:paraId="294158DC" w14:textId="77777777" w:rsidR="00D74041" w:rsidRDefault="00D74041" w:rsidP="00D74041">
      <w:pPr>
        <w:pStyle w:val="aa"/>
      </w:pPr>
      <w:r>
        <w:t>С</w:t>
      </w:r>
      <w:r w:rsidRPr="00112BBB">
        <w:t xml:space="preserve"> </w:t>
      </w:r>
      <w:r>
        <w:t>помощью</w:t>
      </w:r>
      <w:r w:rsidRPr="00112BBB">
        <w:t xml:space="preserve"> </w:t>
      </w:r>
      <w:r w:rsidRPr="002D0C20">
        <w:rPr>
          <w:lang w:val="en-US"/>
        </w:rPr>
        <w:t>CASE</w:t>
      </w:r>
      <w:r w:rsidRPr="00112BBB">
        <w:t>-</w:t>
      </w:r>
      <w:r w:rsidRPr="002D0C20">
        <w:t>средства</w:t>
      </w:r>
      <w:r w:rsidRPr="00112BBB">
        <w:t xml:space="preserve"> </w:t>
      </w:r>
      <w:r w:rsidRPr="002D0C20">
        <w:rPr>
          <w:lang w:val="en-US"/>
        </w:rPr>
        <w:t>Enterprise</w:t>
      </w:r>
      <w:r w:rsidRPr="00112BBB">
        <w:t xml:space="preserve"> </w:t>
      </w:r>
      <w:r w:rsidRPr="002D0C20">
        <w:rPr>
          <w:lang w:val="en-US"/>
        </w:rPr>
        <w:t>Architect</w:t>
      </w:r>
      <w:r w:rsidRPr="00112BBB">
        <w:t xml:space="preserve"> </w:t>
      </w:r>
      <w:r>
        <w:t>спроектированы:</w:t>
      </w:r>
    </w:p>
    <w:p w14:paraId="4AFAC21E" w14:textId="77777777" w:rsidR="00D74041" w:rsidRDefault="00D74041" w:rsidP="00D74041">
      <w:pPr>
        <w:pStyle w:val="aa"/>
        <w:numPr>
          <w:ilvl w:val="0"/>
          <w:numId w:val="32"/>
        </w:numPr>
        <w:ind w:left="0" w:firstLine="709"/>
      </w:pPr>
      <w:r>
        <w:t xml:space="preserve">Диаграммы вариантов использования в нотации </w:t>
      </w:r>
      <w:r>
        <w:rPr>
          <w:lang w:val="en-US"/>
        </w:rPr>
        <w:t>UML</w:t>
      </w:r>
      <w:r>
        <w:t>.</w:t>
      </w:r>
    </w:p>
    <w:p w14:paraId="10F5DCB5" w14:textId="77777777" w:rsidR="00D74041" w:rsidRDefault="00D74041" w:rsidP="00D74041">
      <w:pPr>
        <w:pStyle w:val="aa"/>
        <w:numPr>
          <w:ilvl w:val="0"/>
          <w:numId w:val="32"/>
        </w:numPr>
        <w:ind w:left="0" w:firstLine="709"/>
      </w:pPr>
      <w:r>
        <w:t>Описаны основные варианты использования разработанного программного компонента.</w:t>
      </w:r>
    </w:p>
    <w:p w14:paraId="4320BD22" w14:textId="77777777" w:rsidR="00D74041" w:rsidRDefault="00D74041" w:rsidP="00D74041">
      <w:pPr>
        <w:pStyle w:val="aa"/>
        <w:numPr>
          <w:ilvl w:val="0"/>
          <w:numId w:val="32"/>
        </w:numPr>
        <w:ind w:left="0" w:firstLine="709"/>
      </w:pPr>
      <w:r>
        <w:t>Разработана системная диаграмма последовательности действий.</w:t>
      </w:r>
    </w:p>
    <w:p w14:paraId="5A048FBA" w14:textId="77777777" w:rsidR="00D74041" w:rsidRPr="00957EBF" w:rsidRDefault="00D74041" w:rsidP="00D74041">
      <w:pPr>
        <w:widowControl w:val="0"/>
        <w:numPr>
          <w:ilvl w:val="0"/>
          <w:numId w:val="32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Разработа</w:t>
      </w:r>
      <w:r>
        <w:rPr>
          <w:rFonts w:ascii="Times New Roman CYR" w:hAnsi="Times New Roman CYR" w:cs="Times New Roman CYR"/>
          <w:sz w:val="28"/>
          <w:szCs w:val="28"/>
        </w:rPr>
        <w:t>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диаграмм</w:t>
      </w:r>
      <w:r>
        <w:rPr>
          <w:rFonts w:ascii="Times New Roman CYR" w:hAnsi="Times New Roman CYR" w:cs="Times New Roman CYR"/>
          <w:sz w:val="28"/>
          <w:szCs w:val="28"/>
        </w:rPr>
        <w:t>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классов уровня проектирования в нотации UML.</w:t>
      </w:r>
    </w:p>
    <w:p w14:paraId="7C0AAC42" w14:textId="77777777" w:rsidR="00D74041" w:rsidRDefault="00D74041" w:rsidP="00D74041">
      <w:pPr>
        <w:widowControl w:val="0"/>
        <w:numPr>
          <w:ilvl w:val="0"/>
          <w:numId w:val="32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Произве</w:t>
      </w:r>
      <w:r>
        <w:rPr>
          <w:rFonts w:ascii="Times New Roman CYR" w:hAnsi="Times New Roman CYR" w:cs="Times New Roman CYR"/>
          <w:sz w:val="28"/>
          <w:szCs w:val="28"/>
        </w:rPr>
        <w:t>дена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генераци</w:t>
      </w:r>
      <w:r>
        <w:rPr>
          <w:rFonts w:ascii="Times New Roman CYR" w:hAnsi="Times New Roman CYR" w:cs="Times New Roman CYR"/>
          <w:sz w:val="28"/>
          <w:szCs w:val="28"/>
        </w:rPr>
        <w:t>я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скелетного кода на основе диаграмм классов для целевого языка программирования.</w:t>
      </w:r>
    </w:p>
    <w:p w14:paraId="407F4A13" w14:textId="77777777" w:rsidR="00D74041" w:rsidRDefault="00D74041" w:rsidP="00D74041">
      <w:pPr>
        <w:pStyle w:val="aa"/>
      </w:pPr>
      <w:r>
        <w:t>Описан графический интерфейс и разработана программная реализация приложения. Разработанное приложение успешно прошло составленные тесты.</w:t>
      </w:r>
    </w:p>
    <w:p w14:paraId="64A9A4EA" w14:textId="19E381F9" w:rsidR="00D74041" w:rsidRDefault="00D74041">
      <w:pPr>
        <w:spacing w:after="200" w:line="276" w:lineRule="auto"/>
        <w:rPr>
          <w:b/>
          <w:bCs/>
          <w:color w:val="000000" w:themeColor="text1"/>
          <w:sz w:val="28"/>
        </w:rPr>
      </w:pPr>
      <w:r>
        <w:rPr>
          <w:b/>
          <w:bCs/>
        </w:rPr>
        <w:br w:type="page"/>
      </w:r>
    </w:p>
    <w:p w14:paraId="3B30FB35" w14:textId="77777777" w:rsidR="00D74041" w:rsidRPr="00957EBF" w:rsidRDefault="00D74041" w:rsidP="00D74041">
      <w:pPr>
        <w:pStyle w:val="12"/>
        <w:ind w:firstLine="0"/>
        <w:jc w:val="center"/>
      </w:pPr>
      <w:bookmarkStart w:id="120" w:name="_Toc379672207"/>
      <w:bookmarkStart w:id="121" w:name="_Toc404780356"/>
      <w:bookmarkStart w:id="122" w:name="_Toc406411882"/>
      <w:bookmarkStart w:id="123" w:name="_Toc413833818"/>
      <w:bookmarkStart w:id="124" w:name="_Toc460918505"/>
      <w:bookmarkStart w:id="125" w:name="_Toc18609402"/>
      <w:bookmarkStart w:id="126" w:name="_Toc121404396"/>
      <w:r w:rsidRPr="00957EBF">
        <w:lastRenderedPageBreak/>
        <w:t>Список использованных источников</w:t>
      </w:r>
      <w:bookmarkEnd w:id="120"/>
      <w:bookmarkEnd w:id="121"/>
      <w:bookmarkEnd w:id="122"/>
      <w:bookmarkEnd w:id="123"/>
      <w:bookmarkEnd w:id="124"/>
      <w:bookmarkEnd w:id="125"/>
      <w:bookmarkEnd w:id="126"/>
    </w:p>
    <w:p w14:paraId="6121F093" w14:textId="77777777" w:rsidR="00D74041" w:rsidRPr="00957EBF" w:rsidRDefault="00D74041" w:rsidP="00D74041">
      <w:pPr>
        <w:pStyle w:val="14"/>
        <w:numPr>
          <w:ilvl w:val="0"/>
          <w:numId w:val="34"/>
        </w:numPr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957EBF">
        <w:rPr>
          <w:sz w:val="28"/>
          <w:szCs w:val="28"/>
        </w:rPr>
        <w:t>Гутгарц</w:t>
      </w:r>
      <w:proofErr w:type="spellEnd"/>
      <w:r w:rsidRPr="00957EBF">
        <w:rPr>
          <w:sz w:val="28"/>
          <w:szCs w:val="28"/>
        </w:rPr>
        <w:t xml:space="preserve"> Р.Д. Проектирование автоматизированных систем обработки информации и управления. Методические указания по выполнению курсового проекта</w:t>
      </w:r>
      <w:r>
        <w:rPr>
          <w:sz w:val="28"/>
          <w:szCs w:val="28"/>
        </w:rPr>
        <w:t>.</w:t>
      </w:r>
      <w:r w:rsidRPr="00957EBF">
        <w:rPr>
          <w:sz w:val="28"/>
          <w:szCs w:val="28"/>
        </w:rPr>
        <w:t xml:space="preserve"> Иркутск, </w:t>
      </w:r>
      <w:proofErr w:type="spellStart"/>
      <w:r>
        <w:rPr>
          <w:sz w:val="28"/>
          <w:szCs w:val="28"/>
        </w:rPr>
        <w:t>ИрГТУ</w:t>
      </w:r>
      <w:proofErr w:type="spellEnd"/>
      <w:r w:rsidRPr="00957EBF">
        <w:rPr>
          <w:sz w:val="28"/>
          <w:szCs w:val="28"/>
        </w:rPr>
        <w:t>, 2010. 57 с.</w:t>
      </w:r>
    </w:p>
    <w:p w14:paraId="6E172CD0" w14:textId="77777777" w:rsidR="00D74041" w:rsidRPr="00957EBF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szCs w:val="28"/>
        </w:rPr>
      </w:pPr>
      <w:r w:rsidRPr="00957EBF">
        <w:rPr>
          <w:rFonts w:ascii="Times New Roman" w:hAnsi="Times New Roman"/>
          <w:bCs/>
          <w:color w:val="000000"/>
          <w:szCs w:val="28"/>
        </w:rPr>
        <w:t>Коваленко В.В. Проектирование информационных систем</w:t>
      </w:r>
      <w:r w:rsidRPr="00957EBF">
        <w:rPr>
          <w:rFonts w:ascii="Times New Roman" w:hAnsi="Times New Roman"/>
          <w:color w:val="000000"/>
          <w:szCs w:val="28"/>
        </w:rPr>
        <w:t>: учеб. пособие</w:t>
      </w:r>
      <w:r>
        <w:rPr>
          <w:rFonts w:ascii="Times New Roman" w:hAnsi="Times New Roman"/>
          <w:color w:val="000000"/>
          <w:szCs w:val="28"/>
        </w:rPr>
        <w:t xml:space="preserve">. </w:t>
      </w:r>
      <w:r w:rsidRPr="00957EBF">
        <w:rPr>
          <w:rFonts w:ascii="Times New Roman" w:hAnsi="Times New Roman"/>
          <w:color w:val="000000"/>
          <w:szCs w:val="28"/>
        </w:rPr>
        <w:t xml:space="preserve"> </w:t>
      </w:r>
      <w:r w:rsidRPr="00957EBF">
        <w:rPr>
          <w:rFonts w:ascii="Times New Roman" w:hAnsi="Times New Roman"/>
          <w:szCs w:val="28"/>
        </w:rPr>
        <w:t>Иркутск: Форум, НИЦ ИНФРА. М, 2014.  320 с.</w:t>
      </w:r>
    </w:p>
    <w:p w14:paraId="0A1F199B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957EBF">
        <w:rPr>
          <w:rFonts w:ascii="Times New Roman" w:hAnsi="Times New Roman"/>
          <w:szCs w:val="28"/>
        </w:rPr>
        <w:t xml:space="preserve">Исаев Г.Н. Проектирование информационных систем: Учебное </w:t>
      </w:r>
      <w:r w:rsidRPr="001F0BE8">
        <w:rPr>
          <w:rFonts w:ascii="Times New Roman" w:hAnsi="Times New Roman"/>
          <w:bCs/>
          <w:color w:val="000000"/>
          <w:szCs w:val="28"/>
        </w:rPr>
        <w:t>пособие/ Москва: Изд-во Омега Л, 2015. 424 с.</w:t>
      </w:r>
    </w:p>
    <w:p w14:paraId="66261477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proofErr w:type="spellStart"/>
      <w:r w:rsidRPr="001F0BE8">
        <w:rPr>
          <w:rFonts w:ascii="Times New Roman" w:hAnsi="Times New Roman"/>
          <w:bCs/>
          <w:color w:val="000000"/>
          <w:szCs w:val="28"/>
        </w:rPr>
        <w:t>Кватрани</w:t>
      </w:r>
      <w:proofErr w:type="spellEnd"/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</w:t>
      </w:r>
      <w:r w:rsidRPr="001F0BE8">
        <w:rPr>
          <w:rFonts w:ascii="Times New Roman" w:hAnsi="Times New Roman"/>
          <w:bCs/>
          <w:color w:val="000000"/>
          <w:szCs w:val="28"/>
        </w:rPr>
        <w:t>Т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. </w:t>
      </w:r>
      <w:proofErr w:type="spellStart"/>
      <w:r w:rsidRPr="008E0B3F">
        <w:rPr>
          <w:rFonts w:ascii="Times New Roman" w:hAnsi="Times New Roman"/>
          <w:bCs/>
          <w:color w:val="000000"/>
          <w:szCs w:val="28"/>
          <w:lang w:val="en-US"/>
        </w:rPr>
        <w:t>RationalRose</w:t>
      </w:r>
      <w:proofErr w:type="spellEnd"/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2000 </w:t>
      </w:r>
      <w:r w:rsidRPr="001F0BE8">
        <w:rPr>
          <w:rFonts w:ascii="Times New Roman" w:hAnsi="Times New Roman"/>
          <w:bCs/>
          <w:color w:val="000000"/>
          <w:szCs w:val="28"/>
        </w:rPr>
        <w:t>и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UML. </w:t>
      </w:r>
      <w:r w:rsidRPr="001F0BE8">
        <w:rPr>
          <w:rFonts w:ascii="Times New Roman" w:hAnsi="Times New Roman"/>
          <w:bCs/>
          <w:color w:val="000000"/>
          <w:szCs w:val="28"/>
        </w:rPr>
        <w:t>Визуальное моделирование. М.: ДМК Пресс, 2001. 176 с.</w:t>
      </w:r>
    </w:p>
    <w:p w14:paraId="5DEC0C2B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Дородных Н.О., Юрин А.Ю. Технология создания продукционных экспертных систем на основе модельных трансформаций. Новосибирск: СО РАН, 2019. 144 стр.</w:t>
      </w:r>
    </w:p>
    <w:p w14:paraId="439BBFE3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А.Ю., Грищенко М.А. Редактор баз знаний в формате CLIPS // Программные продукты и системы. 2012. № 4. С. 83–87.</w:t>
      </w:r>
    </w:p>
    <w:p w14:paraId="491D4161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 CASE-средства: Методические указания по выполнению лабораторных работ. Иркутск: ИРНИТУ, 2018. 87 c.</w:t>
      </w:r>
    </w:p>
    <w:p w14:paraId="0261FEE2" w14:textId="77777777" w:rsidR="00D74041" w:rsidRPr="00957EBF" w:rsidRDefault="00D74041" w:rsidP="00D74041">
      <w:pPr>
        <w:pStyle w:val="af8"/>
        <w:tabs>
          <w:tab w:val="left" w:pos="1276"/>
        </w:tabs>
        <w:ind w:firstLine="709"/>
      </w:pPr>
    </w:p>
    <w:p w14:paraId="047BD303" w14:textId="77777777" w:rsidR="00D74041" w:rsidRPr="00957EBF" w:rsidRDefault="00D74041" w:rsidP="00D74041">
      <w:pPr>
        <w:pStyle w:val="af8"/>
        <w:tabs>
          <w:tab w:val="left" w:pos="1276"/>
        </w:tabs>
        <w:ind w:firstLine="709"/>
      </w:pPr>
    </w:p>
    <w:p w14:paraId="43055A7D" w14:textId="77777777" w:rsidR="00D74041" w:rsidRPr="00957EBF" w:rsidRDefault="00D74041" w:rsidP="00D74041">
      <w:pPr>
        <w:pStyle w:val="12"/>
        <w:ind w:firstLine="0"/>
        <w:jc w:val="center"/>
      </w:pPr>
      <w:r w:rsidRPr="00957EBF">
        <w:br w:type="page"/>
      </w:r>
      <w:bookmarkStart w:id="127" w:name="_Toc460918506"/>
      <w:bookmarkStart w:id="128" w:name="_Toc18609403"/>
      <w:bookmarkStart w:id="129" w:name="_Toc121404397"/>
      <w:r w:rsidRPr="00957EBF">
        <w:lastRenderedPageBreak/>
        <w:t>Приложение</w:t>
      </w:r>
      <w:bookmarkEnd w:id="127"/>
      <w:r w:rsidRPr="00957EBF">
        <w:t xml:space="preserve"> А</w:t>
      </w:r>
      <w:bookmarkEnd w:id="128"/>
      <w:bookmarkEnd w:id="129"/>
    </w:p>
    <w:p w14:paraId="3F6D4680" w14:textId="77777777" w:rsidR="00D74041" w:rsidRDefault="00D74041" w:rsidP="00D74041">
      <w:pPr>
        <w:pStyle w:val="23"/>
        <w:ind w:firstLine="0"/>
        <w:jc w:val="center"/>
      </w:pPr>
      <w:bookmarkStart w:id="130" w:name="_Toc121404398"/>
      <w:r>
        <w:t>Фрагмент сгенерированной документации</w:t>
      </w:r>
      <w:bookmarkEnd w:id="130"/>
    </w:p>
    <w:p w14:paraId="68ED9DC2" w14:textId="77777777" w:rsidR="005A5CD2" w:rsidRPr="00F3423E" w:rsidRDefault="005A5CD2" w:rsidP="005A5CD2">
      <w:pPr>
        <w:rPr>
          <w:b/>
          <w:bCs/>
          <w:lang w:val="en-AU"/>
        </w:rPr>
      </w:pPr>
      <w:r w:rsidRPr="00F3423E">
        <w:rPr>
          <w:b/>
          <w:bCs/>
          <w:lang w:val="en-AU"/>
        </w:rPr>
        <w:t>Пользователь</w:t>
      </w:r>
    </w:p>
    <w:p w14:paraId="7EC9FE61" w14:textId="77777777" w:rsidR="005A5CD2" w:rsidRDefault="005A5CD2" w:rsidP="005A5CD2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Actor in package 'Actors'</w:t>
      </w:r>
    </w:p>
    <w:p w14:paraId="2630C673" w14:textId="77777777" w:rsidR="005A5CD2" w:rsidRDefault="005A5CD2" w:rsidP="005A5CD2">
      <w:pPr>
        <w:pStyle w:val="Notes"/>
        <w:rPr>
          <w:rFonts w:eastAsia="Times New Roman" w:cs="Arial"/>
          <w:szCs w:val="24"/>
          <w:lang w:val="en-AU"/>
        </w:rPr>
      </w:pPr>
    </w:p>
    <w:p w14:paraId="383A0351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Пользователь</w:t>
      </w:r>
    </w:p>
    <w:p w14:paraId="249E1697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 xml:space="preserve">Version </w:t>
      </w:r>
      <w:proofErr w:type="gramStart"/>
      <w:r>
        <w:rPr>
          <w:rFonts w:eastAsia="Times New Roman" w:cs="Arial"/>
          <w:szCs w:val="24"/>
          <w:lang w:val="en-AU"/>
        </w:rPr>
        <w:t>1.0  Phase</w:t>
      </w:r>
      <w:proofErr w:type="gramEnd"/>
      <w:r>
        <w:rPr>
          <w:rFonts w:eastAsia="Times New Roman" w:cs="Arial"/>
          <w:szCs w:val="24"/>
          <w:lang w:val="en-AU"/>
        </w:rPr>
        <w:t xml:space="preserve"> 1.0  Proposed</w:t>
      </w:r>
    </w:p>
    <w:p w14:paraId="5FD5625D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worker created on 20.11.2022.  Last modified 20.11.2022</w:t>
      </w:r>
    </w:p>
    <w:p w14:paraId="182B7CE1" w14:textId="77777777" w:rsidR="005A5CD2" w:rsidRDefault="005A5CD2" w:rsidP="005A5CD2">
      <w:pPr>
        <w:rPr>
          <w:sz w:val="20"/>
          <w:lang w:val="en-AU"/>
        </w:rPr>
      </w:pPr>
    </w:p>
    <w:tbl>
      <w:tblPr>
        <w:tblW w:w="0" w:type="auto"/>
        <w:tblInd w:w="1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400"/>
        <w:gridCol w:w="4320"/>
      </w:tblGrid>
      <w:tr w:rsidR="005A5CD2" w14:paraId="77844AA6" w14:textId="77777777" w:rsidTr="00F90303">
        <w:trPr>
          <w:tblHeader/>
        </w:trPr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7627737" w14:textId="77777777" w:rsidR="005A5CD2" w:rsidRDefault="005A5CD2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ASSOCIATIONS</w:t>
            </w:r>
          </w:p>
        </w:tc>
      </w:tr>
      <w:tr w:rsidR="005A5CD2" w14:paraId="4E9187C0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930C20F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FF9329E" wp14:editId="56179C42">
                  <wp:extent cx="114300" cy="1143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14:paraId="7C2CACD1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011A379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FB920CF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Target: Public (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UseCase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)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Закрыть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приложение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</w:p>
        </w:tc>
      </w:tr>
      <w:tr w:rsidR="005A5CD2" w14:paraId="5B1928BC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8EEC56F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2D2670B" wp14:editId="3CC7ED62">
                  <wp:extent cx="114300" cy="1143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:rsidRPr="009442F1" w14:paraId="3F44981D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F3CA656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4C61C9E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Target: Public (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UseCase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)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Загрузить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файл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RuleML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</w:p>
        </w:tc>
      </w:tr>
      <w:tr w:rsidR="005A5CD2" w14:paraId="370A9459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58C6BA6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CEAA104" wp14:editId="302FFD2E">
                  <wp:extent cx="114300" cy="1143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:rsidRPr="00F3423E" w14:paraId="53721458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BE9FA64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A37A2EC" w14:textId="77777777" w:rsidR="005A5CD2" w:rsidRPr="00F3423E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Target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: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Public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 (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UseCase</w:t>
            </w:r>
            <w:proofErr w:type="spellEnd"/>
            <w:r w:rsidRPr="00F3423E">
              <w:rPr>
                <w:rFonts w:eastAsia="Times New Roman" w:cs="Arial"/>
                <w:color w:val="000000"/>
                <w:szCs w:val="24"/>
              </w:rPr>
              <w:t xml:space="preserve">) Указать путь места для сохранения файла </w:t>
            </w:r>
          </w:p>
        </w:tc>
      </w:tr>
      <w:tr w:rsidR="005A5CD2" w14:paraId="7D382E3E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A83614A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C10A8AD" wp14:editId="6623BBF4">
                  <wp:extent cx="114300" cy="1143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14:paraId="1E92B995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F5302F9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EA5ED70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Target: Public (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UseCase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)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Открыть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приложение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</w:p>
        </w:tc>
      </w:tr>
      <w:tr w:rsidR="005A5CD2" w14:paraId="050EB3B7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DE63F13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3EE67F2" wp14:editId="6C165C65">
                  <wp:extent cx="114300" cy="1143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:rsidRPr="00F3423E" w14:paraId="3D90534F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011380B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F9FB930" w14:textId="77777777" w:rsidR="005A5CD2" w:rsidRPr="00F3423E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Target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: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Public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 (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UseCase</w:t>
            </w:r>
            <w:proofErr w:type="spellEnd"/>
            <w:r w:rsidRPr="00F3423E">
              <w:rPr>
                <w:rFonts w:eastAsia="Times New Roman" w:cs="Arial"/>
                <w:color w:val="000000"/>
                <w:szCs w:val="24"/>
              </w:rPr>
              <w:t xml:space="preserve">) Запустить процесс конвертации файла </w:t>
            </w:r>
          </w:p>
        </w:tc>
      </w:tr>
    </w:tbl>
    <w:p w14:paraId="64D8D49D" w14:textId="77777777" w:rsidR="005A5CD2" w:rsidRPr="00F3423E" w:rsidRDefault="005A5CD2" w:rsidP="005A5CD2">
      <w:pPr>
        <w:pStyle w:val="Notes"/>
        <w:rPr>
          <w:rFonts w:eastAsia="Times New Roman" w:cs="Arial"/>
          <w:szCs w:val="24"/>
        </w:rPr>
      </w:pPr>
    </w:p>
    <w:p w14:paraId="6D617FD9" w14:textId="77777777" w:rsidR="005A5CD2" w:rsidRPr="00F3423E" w:rsidRDefault="005A5CD2" w:rsidP="005A5CD2">
      <w:pPr>
        <w:pStyle w:val="Notes"/>
        <w:rPr>
          <w:rFonts w:eastAsia="Times New Roman" w:cs="Arial"/>
          <w:szCs w:val="24"/>
        </w:rPr>
      </w:pPr>
      <w:r w:rsidRPr="00F3423E">
        <w:rPr>
          <w:rFonts w:eastAsia="Times New Roman" w:cs="Arial"/>
          <w:szCs w:val="24"/>
        </w:rPr>
        <w:t xml:space="preserve">  </w:t>
      </w:r>
    </w:p>
    <w:p w14:paraId="5072887D" w14:textId="77777777" w:rsidR="005A5CD2" w:rsidRPr="00F3423E" w:rsidRDefault="005A5CD2" w:rsidP="005A5CD2">
      <w:pPr>
        <w:pStyle w:val="Notes"/>
        <w:rPr>
          <w:rFonts w:eastAsia="Times New Roman" w:cs="Arial"/>
          <w:szCs w:val="24"/>
        </w:rPr>
      </w:pPr>
    </w:p>
    <w:p w14:paraId="54EB0989" w14:textId="77777777" w:rsidR="005A5CD2" w:rsidRPr="00F3423E" w:rsidRDefault="005A5CD2" w:rsidP="005A5CD2">
      <w:pPr>
        <w:rPr>
          <w:b/>
          <w:bCs/>
          <w:lang w:val="en-AU"/>
        </w:rPr>
      </w:pPr>
      <w:proofErr w:type="spellStart"/>
      <w:r w:rsidRPr="00F3423E">
        <w:rPr>
          <w:b/>
          <w:bCs/>
          <w:lang w:val="en-AU"/>
        </w:rPr>
        <w:t>Загрузить</w:t>
      </w:r>
      <w:proofErr w:type="spellEnd"/>
      <w:r w:rsidRPr="00F3423E">
        <w:rPr>
          <w:b/>
          <w:bCs/>
          <w:lang w:val="en-AU"/>
        </w:rPr>
        <w:t xml:space="preserve"> </w:t>
      </w:r>
      <w:proofErr w:type="spellStart"/>
      <w:r w:rsidRPr="00F3423E">
        <w:rPr>
          <w:b/>
          <w:bCs/>
          <w:lang w:val="en-AU"/>
        </w:rPr>
        <w:t>файл</w:t>
      </w:r>
      <w:proofErr w:type="spellEnd"/>
      <w:r w:rsidRPr="00F3423E">
        <w:rPr>
          <w:b/>
          <w:bCs/>
          <w:lang w:val="en-AU"/>
        </w:rPr>
        <w:t xml:space="preserve"> </w:t>
      </w:r>
      <w:proofErr w:type="spellStart"/>
      <w:r w:rsidRPr="00F3423E">
        <w:rPr>
          <w:b/>
          <w:bCs/>
          <w:lang w:val="en-AU"/>
        </w:rPr>
        <w:t>RuleML</w:t>
      </w:r>
      <w:proofErr w:type="spellEnd"/>
    </w:p>
    <w:p w14:paraId="57D9BCB6" w14:textId="77777777" w:rsidR="005A5CD2" w:rsidRDefault="005A5CD2" w:rsidP="005A5CD2">
      <w:pPr>
        <w:pStyle w:val="Notes"/>
        <w:rPr>
          <w:rFonts w:eastAsia="Times New Roman" w:cs="Arial"/>
          <w:szCs w:val="24"/>
          <w:lang w:val="en-AU"/>
        </w:rPr>
      </w:pPr>
      <w:proofErr w:type="spellStart"/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UseCase</w:t>
      </w:r>
      <w:proofErr w:type="spellEnd"/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 xml:space="preserve"> in package 'Use Cases'</w:t>
      </w:r>
    </w:p>
    <w:p w14:paraId="57297A31" w14:textId="77777777" w:rsidR="005A5CD2" w:rsidRDefault="005A5CD2" w:rsidP="005A5CD2">
      <w:pPr>
        <w:pStyle w:val="Notes"/>
        <w:rPr>
          <w:rFonts w:eastAsia="Times New Roman" w:cs="Arial"/>
          <w:szCs w:val="24"/>
          <w:lang w:val="en-AU"/>
        </w:rPr>
      </w:pPr>
    </w:p>
    <w:p w14:paraId="6D418F1A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Загрузить</w:t>
      </w:r>
      <w:proofErr w:type="spellEnd"/>
      <w:r>
        <w:rPr>
          <w:rFonts w:eastAsia="Times New Roman" w:cs="Arial"/>
          <w:szCs w:val="24"/>
          <w:lang w:val="en-AU"/>
        </w:rPr>
        <w:t xml:space="preserve"> </w:t>
      </w:r>
      <w:proofErr w:type="spellStart"/>
      <w:r>
        <w:rPr>
          <w:rFonts w:eastAsia="Times New Roman" w:cs="Arial"/>
          <w:szCs w:val="24"/>
          <w:lang w:val="en-AU"/>
        </w:rPr>
        <w:t>файл</w:t>
      </w:r>
      <w:proofErr w:type="spellEnd"/>
      <w:r>
        <w:rPr>
          <w:rFonts w:eastAsia="Times New Roman" w:cs="Arial"/>
          <w:szCs w:val="24"/>
          <w:lang w:val="en-AU"/>
        </w:rPr>
        <w:t xml:space="preserve"> </w:t>
      </w:r>
      <w:proofErr w:type="spellStart"/>
      <w:r>
        <w:rPr>
          <w:rFonts w:eastAsia="Times New Roman" w:cs="Arial"/>
          <w:szCs w:val="24"/>
          <w:lang w:val="en-AU"/>
        </w:rPr>
        <w:t>RuleML</w:t>
      </w:r>
      <w:proofErr w:type="spellEnd"/>
    </w:p>
    <w:p w14:paraId="071BC878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 xml:space="preserve">Version </w:t>
      </w:r>
      <w:proofErr w:type="gramStart"/>
      <w:r>
        <w:rPr>
          <w:rFonts w:eastAsia="Times New Roman" w:cs="Arial"/>
          <w:szCs w:val="24"/>
          <w:lang w:val="en-AU"/>
        </w:rPr>
        <w:t>1.0  Phase</w:t>
      </w:r>
      <w:proofErr w:type="gramEnd"/>
      <w:r>
        <w:rPr>
          <w:rFonts w:eastAsia="Times New Roman" w:cs="Arial"/>
          <w:szCs w:val="24"/>
          <w:lang w:val="en-AU"/>
        </w:rPr>
        <w:t xml:space="preserve"> 1.0  Proposed</w:t>
      </w:r>
    </w:p>
    <w:p w14:paraId="4FE645FC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worker created on 20.11.2022.  Last modified 28.11.2022</w:t>
      </w:r>
    </w:p>
    <w:p w14:paraId="5017BCB2" w14:textId="77777777" w:rsidR="005A5CD2" w:rsidRDefault="005A5CD2" w:rsidP="005A5CD2">
      <w:pPr>
        <w:rPr>
          <w:sz w:val="20"/>
          <w:lang w:val="en-AU"/>
        </w:rPr>
      </w:pPr>
    </w:p>
    <w:tbl>
      <w:tblPr>
        <w:tblW w:w="0" w:type="auto"/>
        <w:tblInd w:w="1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400"/>
        <w:gridCol w:w="4320"/>
      </w:tblGrid>
      <w:tr w:rsidR="005A5CD2" w14:paraId="059190BA" w14:textId="77777777" w:rsidTr="00F90303">
        <w:trPr>
          <w:tblHeader/>
        </w:trPr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9AEE4F0" w14:textId="77777777" w:rsidR="005A5CD2" w:rsidRDefault="005A5CD2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ASSOCIATIONS</w:t>
            </w:r>
          </w:p>
        </w:tc>
      </w:tr>
      <w:tr w:rsidR="005A5CD2" w14:paraId="42B43200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C69D243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0E37259" wp14:editId="20A68A4A">
                  <wp:extent cx="114300" cy="11430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:rsidRPr="009442F1" w14:paraId="47E40CD7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5EF05CA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DBDDD6B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Target: Public (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UseCase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)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Загрузить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файл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RuleML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</w:p>
        </w:tc>
      </w:tr>
    </w:tbl>
    <w:p w14:paraId="47FDFF94" w14:textId="7508B5CB" w:rsidR="00F0253F" w:rsidRPr="009442F1" w:rsidRDefault="00F0253F" w:rsidP="005A5CD2">
      <w:pPr>
        <w:pStyle w:val="aa"/>
        <w:rPr>
          <w:lang w:val="en-US"/>
        </w:rPr>
      </w:pPr>
    </w:p>
    <w:p w14:paraId="5429B122" w14:textId="77777777" w:rsidR="005A5CD2" w:rsidRPr="002E6EF0" w:rsidRDefault="005A5CD2" w:rsidP="005A5CD2">
      <w:pPr>
        <w:pStyle w:val="23"/>
        <w:ind w:firstLine="0"/>
        <w:jc w:val="center"/>
        <w:rPr>
          <w:lang w:val="en-US"/>
        </w:rPr>
      </w:pPr>
      <w:bookmarkStart w:id="131" w:name="_Toc121404399"/>
      <w:r w:rsidRPr="00957EBF">
        <w:t>Листинг</w:t>
      </w:r>
      <w:r w:rsidRPr="002E6EF0">
        <w:rPr>
          <w:lang w:val="en-US"/>
        </w:rPr>
        <w:t xml:space="preserve"> </w:t>
      </w:r>
      <w:r w:rsidRPr="00957EBF">
        <w:t>программы</w:t>
      </w:r>
      <w:bookmarkEnd w:id="131"/>
    </w:p>
    <w:p w14:paraId="3B8F096A" w14:textId="77777777" w:rsidR="00F571D9" w:rsidRPr="002E6EF0" w:rsidRDefault="00F571D9" w:rsidP="00F571D9">
      <w:pPr>
        <w:pStyle w:val="aa"/>
        <w:rPr>
          <w:b/>
          <w:bCs/>
          <w:lang w:val="en-US"/>
        </w:rPr>
      </w:pPr>
      <w:r w:rsidRPr="002E6EF0">
        <w:rPr>
          <w:b/>
          <w:bCs/>
        </w:rPr>
        <w:t>Класс</w:t>
      </w:r>
      <w:r w:rsidRPr="002E6EF0">
        <w:rPr>
          <w:b/>
          <w:bCs/>
          <w:lang w:val="en-US"/>
        </w:rPr>
        <w:t xml:space="preserve"> Form1</w:t>
      </w:r>
    </w:p>
    <w:p w14:paraId="323726A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public partial class Form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Form</w:t>
      </w:r>
    </w:p>
    <w:p w14:paraId="08D2893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FE6034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string filename; //</w:t>
      </w:r>
      <w:r w:rsidRPr="000056DF">
        <w:rPr>
          <w:rFonts w:ascii="Courier New" w:hAnsi="Courier New" w:cs="Courier New"/>
          <w:sz w:val="20"/>
          <w:szCs w:val="20"/>
        </w:rPr>
        <w:t>Путь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файлу</w:t>
      </w:r>
    </w:p>
    <w:p w14:paraId="06198D6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pathToDid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 //</w:t>
      </w:r>
      <w:r w:rsidRPr="000056DF">
        <w:rPr>
          <w:rFonts w:ascii="Courier New" w:hAnsi="Courier New" w:cs="Courier New"/>
          <w:sz w:val="20"/>
          <w:szCs w:val="20"/>
        </w:rPr>
        <w:t>Путь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директории</w:t>
      </w:r>
    </w:p>
    <w:p w14:paraId="1D522F2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string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ekbText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= "";</w:t>
      </w:r>
    </w:p>
    <w:p w14:paraId="74E81F1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</w:p>
    <w:p w14:paraId="07FCD3F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//Листы объектов классов и ассоциаций</w:t>
      </w:r>
    </w:p>
    <w:p w14:paraId="095BE60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List&lt;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94385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List&lt;Association&gt; associations;</w:t>
      </w:r>
    </w:p>
    <w:p w14:paraId="42432CD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61CF56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bool status = false;</w:t>
      </w:r>
    </w:p>
    <w:p w14:paraId="3FFF1F1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958E22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Form1()</w:t>
      </w:r>
    </w:p>
    <w:p w14:paraId="21E853A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8DECA1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InitializeComponent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5FBE80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openFileDialog1.Filter = "</w:t>
      </w:r>
      <w:r w:rsidRPr="000056DF">
        <w:rPr>
          <w:rFonts w:ascii="Courier New" w:hAnsi="Courier New" w:cs="Courier New"/>
          <w:sz w:val="20"/>
          <w:szCs w:val="20"/>
        </w:rPr>
        <w:t>Файл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*.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)|*.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ruleml|All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files(*.*)|*.*"; //</w:t>
      </w:r>
      <w:r w:rsidRPr="000056DF">
        <w:rPr>
          <w:rFonts w:ascii="Courier New" w:hAnsi="Courier New" w:cs="Courier New"/>
          <w:sz w:val="20"/>
          <w:szCs w:val="20"/>
        </w:rPr>
        <w:t>Инициализация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фильтра</w:t>
      </w:r>
    </w:p>
    <w:p w14:paraId="6C01A1F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convertBtn.Enabled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15B08FB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1868F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new List&lt;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22FFC4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associations = new List&lt;Association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5ED1EF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4C9729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F3D358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loadFileBtn_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e) //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Слушитель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кнопки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выбора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</w:p>
    <w:p w14:paraId="2A3AC0B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AFF724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if (openFileDialog1.ShowDialog() ==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DialogResult.Cancel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4CF490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F30B54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fileLbl.Text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0056DF">
        <w:rPr>
          <w:rFonts w:ascii="Courier New" w:hAnsi="Courier New" w:cs="Courier New"/>
          <w:sz w:val="20"/>
          <w:szCs w:val="20"/>
        </w:rPr>
        <w:t>Ошибка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загрузки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  <w:r w:rsidRPr="000056DF">
        <w:rPr>
          <w:rFonts w:ascii="Courier New" w:hAnsi="Courier New" w:cs="Courier New"/>
          <w:sz w:val="20"/>
          <w:szCs w:val="20"/>
          <w:lang w:val="en-US"/>
        </w:rPr>
        <w:t>!";</w:t>
      </w:r>
    </w:p>
    <w:p w14:paraId="4AA85A8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fileLbl.ForeColor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Color.Red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7A6148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filename = null;</w:t>
      </w:r>
    </w:p>
    <w:p w14:paraId="796D97C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C65150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4CE5402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1DB0D6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0056DF">
        <w:rPr>
          <w:rFonts w:ascii="Courier New" w:hAnsi="Courier New" w:cs="Courier New"/>
          <w:sz w:val="20"/>
          <w:szCs w:val="20"/>
        </w:rPr>
        <w:t>получаем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выбранный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</w:t>
      </w:r>
    </w:p>
    <w:p w14:paraId="1B9F191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filename = openFileDialog1.FileName;</w:t>
      </w:r>
    </w:p>
    <w:p w14:paraId="41916E6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fileLbl.Text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= "Файл успешно загружен";</w:t>
      </w:r>
    </w:p>
    <w:p w14:paraId="03462FD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fileLbl.ForeColor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Color.Green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6A6996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057209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checkToReady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98B19F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</w:rPr>
        <w:t>}</w:t>
      </w:r>
    </w:p>
    <w:p w14:paraId="087057B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</w:p>
    <w:p w14:paraId="58E22E1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private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</w:rPr>
        <w:t>checkToReady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</w:rPr>
        <w:t>)//Метод проверки загрузки файла и выбора директории</w:t>
      </w:r>
    </w:p>
    <w:p w14:paraId="781033E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0A3FA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filename !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= null &amp;&amp;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pathToDid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!= null)</w:t>
      </w:r>
    </w:p>
    <w:p w14:paraId="4DC1D2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FA9519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convertBtn.Enabled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3DAC7CC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D3CA7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3B05040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A79459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convertBtn.Enabled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296F3D5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B90449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8A4FBF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C6451F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saveFileBtn_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e) //</w:t>
      </w:r>
      <w:r w:rsidRPr="000056DF">
        <w:rPr>
          <w:rFonts w:ascii="Courier New" w:hAnsi="Courier New" w:cs="Courier New"/>
          <w:sz w:val="20"/>
          <w:szCs w:val="20"/>
        </w:rPr>
        <w:t>Слушатель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кнопки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выбора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директории</w:t>
      </w:r>
    </w:p>
    <w:p w14:paraId="3FA9FD0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75DA0A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FolderBrowserDialog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FBD = new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FolderBrowserDialog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E92B1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FBD.ShowNewFolderButton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5526038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FBD.ShowDialog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DialogResult.OK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E61BEB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056DF">
        <w:rPr>
          <w:rFonts w:ascii="Courier New" w:hAnsi="Courier New" w:cs="Courier New"/>
          <w:sz w:val="20"/>
          <w:szCs w:val="20"/>
        </w:rPr>
        <w:t>{</w:t>
      </w:r>
    </w:p>
    <w:p w14:paraId="76DE2B3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pathLbl.Text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= "Директория для сохранения успешно выбрана!";</w:t>
      </w:r>
    </w:p>
    <w:p w14:paraId="442C309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pathLbl.ForeColor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Color.Green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522F9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pathToDid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FBD.SelectedPath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1F84F9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056DF">
        <w:rPr>
          <w:rFonts w:ascii="Courier New" w:hAnsi="Courier New" w:cs="Courier New"/>
          <w:sz w:val="20"/>
          <w:szCs w:val="20"/>
        </w:rPr>
        <w:t>}</w:t>
      </w:r>
    </w:p>
    <w:p w14:paraId="0E11C2B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else</w:t>
      </w:r>
      <w:proofErr w:type="spellEnd"/>
    </w:p>
    <w:p w14:paraId="5A67100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3EDE2BC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pathLbl.Text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= "Ошибка выбора \r\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nдиректории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для сохранения";</w:t>
      </w:r>
    </w:p>
    <w:p w14:paraId="6C41CE8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pathToDid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null;</w:t>
      </w:r>
    </w:p>
    <w:p w14:paraId="339CE01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pathLbl.ForeColor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Color.Red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44DC47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67721E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checkToReady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35DAEB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C042A4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6D6951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convertBtn_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e) //</w:t>
      </w:r>
      <w:r w:rsidRPr="000056DF">
        <w:rPr>
          <w:rFonts w:ascii="Courier New" w:hAnsi="Courier New" w:cs="Courier New"/>
          <w:sz w:val="20"/>
          <w:szCs w:val="20"/>
        </w:rPr>
        <w:t>Слушатель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кнопки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конвертации</w:t>
      </w:r>
    </w:p>
    <w:p w14:paraId="6121C4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78EAB2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associations.Clear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749969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ruleMl.Clear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D23165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61DE32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parseTheFile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9F075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convertToEKB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6E9375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if (status)</w:t>
      </w:r>
    </w:p>
    <w:p w14:paraId="4BFE1C2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E8A68B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saveToEkb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E12EC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FCCFFA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6677B42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94829B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MessageBox.Show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("</w:t>
      </w:r>
      <w:r w:rsidRPr="000056DF">
        <w:rPr>
          <w:rFonts w:ascii="Courier New" w:hAnsi="Courier New" w:cs="Courier New"/>
          <w:sz w:val="20"/>
          <w:szCs w:val="20"/>
        </w:rPr>
        <w:t>Проверьте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для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конвертации</w:t>
      </w:r>
      <w:r w:rsidRPr="000056DF">
        <w:rPr>
          <w:rFonts w:ascii="Courier New" w:hAnsi="Courier New" w:cs="Courier New"/>
          <w:sz w:val="20"/>
          <w:szCs w:val="20"/>
          <w:lang w:val="en-US"/>
        </w:rPr>
        <w:t>.", "</w:t>
      </w:r>
      <w:r w:rsidRPr="000056DF">
        <w:rPr>
          <w:rFonts w:ascii="Courier New" w:hAnsi="Courier New" w:cs="Courier New"/>
          <w:sz w:val="20"/>
          <w:szCs w:val="20"/>
        </w:rPr>
        <w:t>Произошла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ошибка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!",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MessageBoxButtons.OK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MessageBoxIcon.Error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76407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3947C1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26923D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6900DB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parseTheFile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 //</w:t>
      </w:r>
      <w:r w:rsidRPr="000056DF">
        <w:rPr>
          <w:rFonts w:ascii="Courier New" w:hAnsi="Courier New" w:cs="Courier New"/>
          <w:sz w:val="20"/>
          <w:szCs w:val="20"/>
        </w:rPr>
        <w:t>Метод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парсинга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</w:p>
    <w:p w14:paraId="2F6A60C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F0F671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2CF3C5E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EFC579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attr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51B8C41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3847CC2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5708CB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start = "";</w:t>
      </w:r>
    </w:p>
    <w:p w14:paraId="39D28B4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end = "";</w:t>
      </w:r>
    </w:p>
    <w:p w14:paraId="5D357A2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typeText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679D25A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2BB5E6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List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&lt;(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string, string)&gt; Attribute;</w:t>
      </w:r>
    </w:p>
    <w:p w14:paraId="392249C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3740F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filename = openFileDialog1.FileName;</w:t>
      </w:r>
    </w:p>
    <w:p w14:paraId="4684CAD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F67873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XmlDocument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xDoc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XmlDocument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1BBC17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xDoc.Load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(filename);</w:t>
      </w:r>
    </w:p>
    <w:p w14:paraId="4AF8F22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XmlElement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xRoot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xDoc.DocumentElement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B6F985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xRoot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= null) //</w:t>
      </w:r>
      <w:r w:rsidRPr="000056DF">
        <w:rPr>
          <w:rFonts w:ascii="Courier New" w:hAnsi="Courier New" w:cs="Courier New"/>
          <w:sz w:val="20"/>
          <w:szCs w:val="20"/>
        </w:rPr>
        <w:t>Проверка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корневой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структуры</w:t>
      </w:r>
    </w:p>
    <w:p w14:paraId="133516D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6B9A43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//</w:t>
      </w:r>
      <w:r w:rsidRPr="000056DF">
        <w:rPr>
          <w:rFonts w:ascii="Courier New" w:hAnsi="Courier New" w:cs="Courier New"/>
          <w:sz w:val="20"/>
          <w:szCs w:val="20"/>
        </w:rPr>
        <w:t>Разбор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</w:p>
    <w:p w14:paraId="4ADD028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child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xRoot.ChildNodes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B7ED1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assert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child.Item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(2);</w:t>
      </w:r>
    </w:p>
    <w:p w14:paraId="7A1017B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assert == null)</w:t>
      </w:r>
    </w:p>
    <w:p w14:paraId="566BECA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5629CA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status = false;</w:t>
      </w:r>
    </w:p>
    <w:p w14:paraId="3320B8A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return;</w:t>
      </w:r>
    </w:p>
    <w:p w14:paraId="09583CB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191E7A8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imp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assert.FirstChild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150119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_head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imp.FirstChild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7BED72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atoms = _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head.ChildNodes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51714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for (int i = 0; i &lt;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atoms.Count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 i++) //</w:t>
      </w:r>
      <w:r w:rsidRPr="000056DF">
        <w:rPr>
          <w:rFonts w:ascii="Courier New" w:hAnsi="Courier New" w:cs="Courier New"/>
          <w:sz w:val="20"/>
          <w:szCs w:val="20"/>
        </w:rPr>
        <w:t>Разбор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классов</w:t>
      </w:r>
    </w:p>
    <w:p w14:paraId="62727BE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D08ADC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Attribute = new List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&lt;(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string, string)&gt;();</w:t>
      </w:r>
    </w:p>
    <w:p w14:paraId="30FF891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63B942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inside = atoms[i];</w:t>
      </w:r>
    </w:p>
    <w:p w14:paraId="46B01AC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atom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inside.ChildNodes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00000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op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atom.Item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340D440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op.ChildNodes.Item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(0).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InnerText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BF7078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for (int j = 0; j &lt;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atom.Count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) //</w:t>
      </w:r>
      <w:r w:rsidRPr="000056DF">
        <w:rPr>
          <w:rFonts w:ascii="Courier New" w:hAnsi="Courier New" w:cs="Courier New"/>
          <w:sz w:val="20"/>
          <w:szCs w:val="20"/>
        </w:rPr>
        <w:t>Разбор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переменных</w:t>
      </w:r>
    </w:p>
    <w:p w14:paraId="4EE870C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463A644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temp = atom[j];</w:t>
      </w:r>
    </w:p>
    <w:p w14:paraId="492581D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temp.Attributes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["type"] != null)</w:t>
      </w:r>
    </w:p>
    <w:p w14:paraId="3EF2AF4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7F3A398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typeText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temp.Attributes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["type"].Value;</w:t>
      </w:r>
    </w:p>
    <w:p w14:paraId="77BD3BD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attr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temp.FirstChild.InnerText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ACAA0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Attribute.Add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((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typeText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attr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4804889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70F8065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</w:p>
    <w:p w14:paraId="7617B4A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067B744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ruleMl.Add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, Attribute)); //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Компановка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классов</w:t>
      </w:r>
    </w:p>
    <w:p w14:paraId="492834B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attr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267A119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3400A20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7556CF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4341377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bodyChilds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imp.ChildNodes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7F88E0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body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bodyChilds.Item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(1);</w:t>
      </w:r>
    </w:p>
    <w:p w14:paraId="556D107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body == null){</w:t>
      </w:r>
    </w:p>
    <w:p w14:paraId="541E478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status = false;</w:t>
      </w:r>
    </w:p>
    <w:p w14:paraId="28A9ED4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return;</w:t>
      </w:r>
    </w:p>
    <w:p w14:paraId="1A0015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1046D55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bodyAtoms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body.ChildNodes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873BA7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for (int i = 0; i &lt;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bodyAtoms.Count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 i++) //</w:t>
      </w:r>
      <w:r w:rsidRPr="000056DF">
        <w:rPr>
          <w:rFonts w:ascii="Courier New" w:hAnsi="Courier New" w:cs="Courier New"/>
          <w:sz w:val="20"/>
          <w:szCs w:val="20"/>
        </w:rPr>
        <w:t>Разбор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связей</w:t>
      </w:r>
    </w:p>
    <w:p w14:paraId="5AC4EF6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020EE2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Attribute = new List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&lt;(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string, string)&gt;();</w:t>
      </w:r>
    </w:p>
    <w:p w14:paraId="1A5E11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5C613F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inside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bodyAtoms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[i];</w:t>
      </w:r>
    </w:p>
    <w:p w14:paraId="3AF7AC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atom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inside.ChildNodes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A958AA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op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atom.Item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65F4DAA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op.ChildNodes.Item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(0).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InnerText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D74CBB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4B7711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start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inside.ChildNodes.Item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(1).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InnerText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7B2C5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end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inside.ChildNodes.Item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(2).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InnerText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C60F86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F261F0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associations.Add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(new Association(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, start, end)); //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Компановка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связей</w:t>
      </w:r>
    </w:p>
    <w:p w14:paraId="5480E50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6FDFDC3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A1028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Console.WriteLine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efefefef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8EFE1A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5B1252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status = true;</w:t>
      </w:r>
    </w:p>
    <w:p w14:paraId="77EA2BD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D9FE00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catch (Exception ex)</w:t>
      </w:r>
    </w:p>
    <w:p w14:paraId="2962EE3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359CDA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status= false;</w:t>
      </w:r>
    </w:p>
    <w:p w14:paraId="373394C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056DF">
        <w:rPr>
          <w:rFonts w:ascii="Courier New" w:hAnsi="Courier New" w:cs="Courier New"/>
          <w:sz w:val="20"/>
          <w:szCs w:val="20"/>
        </w:rPr>
        <w:t>}</w:t>
      </w:r>
    </w:p>
    <w:p w14:paraId="50DF5B9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}</w:t>
      </w:r>
    </w:p>
    <w:p w14:paraId="23C9FD7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</w:p>
    <w:p w14:paraId="170D5B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private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</w:rPr>
        <w:t>saveToEkb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</w:rPr>
        <w:t>) //Сохранение готового файла</w:t>
      </w:r>
    </w:p>
    <w:p w14:paraId="767D24B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9F6055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path = $"{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pathToDid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}/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file.ekb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2E38203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System.IO.File.WriteAllText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(path,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A37D11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MessageBox.Show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("</w:t>
      </w:r>
      <w:r w:rsidRPr="000056DF">
        <w:rPr>
          <w:rFonts w:ascii="Courier New" w:hAnsi="Courier New" w:cs="Courier New"/>
          <w:sz w:val="20"/>
          <w:szCs w:val="20"/>
        </w:rPr>
        <w:t>Файл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сохранен</w:t>
      </w:r>
      <w:r w:rsidRPr="000056D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A5E332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ADD556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822426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convertToEKB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 //</w:t>
      </w:r>
      <w:r w:rsidRPr="000056DF">
        <w:rPr>
          <w:rFonts w:ascii="Courier New" w:hAnsi="Courier New" w:cs="Courier New"/>
          <w:sz w:val="20"/>
          <w:szCs w:val="20"/>
        </w:rPr>
        <w:t>Создание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структуры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</w:t>
      </w:r>
      <w:proofErr w:type="spellEnd"/>
    </w:p>
    <w:p w14:paraId="55598E0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7A9A57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шапки</w:t>
      </w:r>
    </w:p>
    <w:p w14:paraId="723E802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Random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random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Random(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2C8416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id = $"{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random.Next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(1000000000)}{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random.Next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(100)}"; </w:t>
      </w:r>
    </w:p>
    <w:p w14:paraId="3781B40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header = $"\r\n&lt;Structure&gt;"</w:t>
      </w:r>
    </w:p>
    <w:p w14:paraId="05E55A4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KnowledgeBase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</w:t>
      </w:r>
    </w:p>
    <w:p w14:paraId="4AC5EDF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$"\r\n&lt;ID&gt;{id}&lt;/ID&gt;"</w:t>
      </w:r>
    </w:p>
    <w:p w14:paraId="2646630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$"\r\n&lt;Name&gt;</w:t>
      </w:r>
      <w:r w:rsidRPr="000056DF">
        <w:rPr>
          <w:rFonts w:ascii="Courier New" w:hAnsi="Courier New" w:cs="Courier New"/>
          <w:sz w:val="20"/>
          <w:szCs w:val="20"/>
        </w:rPr>
        <w:t>База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знаний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1&lt;/Name&gt;"</w:t>
      </w:r>
    </w:p>
    <w:p w14:paraId="75522F5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&gt;Baza-znaniy-1&lt;/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</w:t>
      </w:r>
    </w:p>
    <w:p w14:paraId="6CEF7CC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$"\r\n&lt;Kind&gt;0&lt;/Kind&gt;"</w:t>
      </w:r>
    </w:p>
    <w:p w14:paraId="3A933D3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+ $"\r\n&lt;Description&gt;&lt;/Description&gt;"</w:t>
      </w:r>
    </w:p>
    <w:p w14:paraId="3D9FDC6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$"\r\n&lt;Vars/&gt;"</w:t>
      </w:r>
    </w:p>
    <w:p w14:paraId="38D7B74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$"\r\n&lt;Templates&gt;";</w:t>
      </w:r>
    </w:p>
    <w:p w14:paraId="469E364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E94BFF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templates = "";</w:t>
      </w:r>
    </w:p>
    <w:p w14:paraId="6B9665B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slots = "";</w:t>
      </w:r>
    </w:p>
    <w:p w14:paraId="03C7F8C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templateEnd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29A02DE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templatesEnd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010EE76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grules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33D0B3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876FE9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int l = 0;</w:t>
      </w:r>
    </w:p>
    <w:p w14:paraId="38110C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12BC49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header;</w:t>
      </w:r>
    </w:p>
    <w:p w14:paraId="072097D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int count = 1;</w:t>
      </w:r>
    </w:p>
    <w:p w14:paraId="086CD5B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while (l &lt;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ruleMl.Count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)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классов</w:t>
      </w:r>
    </w:p>
    <w:p w14:paraId="524E9F1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D39DE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201AC6C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 (count &lt; 10)</w:t>
      </w:r>
    </w:p>
    <w:p w14:paraId="3E494D3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D23E6F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055F424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$"00{count}";</w:t>
      </w:r>
    </w:p>
    <w:p w14:paraId="327D92E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6787E5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 (count &gt;= 10)</w:t>
      </w:r>
    </w:p>
    <w:p w14:paraId="279440E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D89A6B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24CDB66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$"0{count}";</w:t>
      </w:r>
    </w:p>
    <w:p w14:paraId="02DBC4C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4187F4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templates = $"\r\n&lt;Template&gt;" +</w:t>
      </w:r>
    </w:p>
    <w:p w14:paraId="7AD6913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$"\r\n&lt;ID&gt;T{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}&lt;/ID&gt;" +</w:t>
      </w:r>
    </w:p>
    <w:p w14:paraId="148EE3F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$"\r\n&lt;Name&gt;{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}&lt;/Name&gt;" +</w:t>
      </w:r>
    </w:p>
    <w:p w14:paraId="48CB8E7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}&lt;/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44250CA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$"\r\n&lt;Description&gt;</w:t>
      </w:r>
      <w:r w:rsidRPr="000056DF">
        <w:rPr>
          <w:rFonts w:ascii="Courier New" w:hAnsi="Courier New" w:cs="Courier New"/>
          <w:sz w:val="20"/>
          <w:szCs w:val="20"/>
        </w:rPr>
        <w:t>Описание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шаблона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T{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}&lt;/Description&gt;" +</w:t>
      </w:r>
    </w:p>
    <w:p w14:paraId="5C63169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PackageName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PackageName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60669A5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RootPackageName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RootPackageName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5B3BBC4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DrawParams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}=15" +</w:t>
      </w:r>
    </w:p>
    <w:p w14:paraId="1DB2738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nyT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}=15" +</w:t>
      </w:r>
    </w:p>
    <w:p w14:paraId="6207521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nw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=265" +</w:t>
      </w:r>
    </w:p>
    <w:p w14:paraId="4DE632B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nh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=65" +</w:t>
      </w:r>
    </w:p>
    <w:p w14:paraId="1333C2C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DrawParams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43C476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$"\r\n&lt;Slots&gt;";</w:t>
      </w:r>
    </w:p>
    <w:p w14:paraId="63154C7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int p = 0;</w:t>
      </w:r>
    </w:p>
    <w:p w14:paraId="4323E79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+= templates;</w:t>
      </w:r>
    </w:p>
    <w:p w14:paraId="5378950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while (p &lt;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Attribute.Count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переменных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класса</w:t>
      </w:r>
    </w:p>
    <w:p w14:paraId="53FADD9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A143A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slots = $"\r\n&lt;Slot&gt;" +</w:t>
      </w:r>
    </w:p>
    <w:p w14:paraId="5516483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$"\r\n&lt;Name&gt;{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].Attribute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[p].Item2}&lt;/Name&gt;" +</w:t>
      </w:r>
    </w:p>
    <w:p w14:paraId="52DDA43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].Attribute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[p].Item2}&lt;/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1BF1FFA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$"\r\n&lt;Description&gt;{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].Attribute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[p].Item2}&lt;/Description&gt;" +</w:t>
      </w:r>
    </w:p>
    <w:p w14:paraId="2DE9F83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$"\r\n&lt;Value&gt;&lt;/Value&gt;" +</w:t>
      </w:r>
    </w:p>
    <w:p w14:paraId="03E55A6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].Attribute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[p].Item1}&lt;/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10CA399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$"\r\n&lt;Constraint&gt;&lt;/Constraint&gt;" +</w:t>
      </w:r>
    </w:p>
    <w:p w14:paraId="3910790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$"\r\n&lt;/Slot&gt;";</w:t>
      </w:r>
    </w:p>
    <w:p w14:paraId="4800B2B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+= slots;</w:t>
      </w:r>
    </w:p>
    <w:p w14:paraId="5DD55C9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p++;</w:t>
      </w:r>
    </w:p>
    <w:p w14:paraId="5D4DF09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2137B4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06CB23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templateEnd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$"\r\n&lt;/Slots&gt;" +</w:t>
      </w:r>
    </w:p>
    <w:p w14:paraId="34FD27D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"\r\n&lt;/Template&gt;";</w:t>
      </w:r>
    </w:p>
    <w:p w14:paraId="6EEE50B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templateEnd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9BBF7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l++;</w:t>
      </w:r>
    </w:p>
    <w:p w14:paraId="3D0C442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14:paraId="1A9FF19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5045B7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335B8C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templatesEnd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templatesEnd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$"\r\n&lt;/Templates&gt;";</w:t>
      </w:r>
    </w:p>
    <w:p w14:paraId="0EFD736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templatesEnd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40B4C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963C38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facts = "\r\n&lt;Facts/&gt;" +</w:t>
      </w:r>
    </w:p>
    <w:p w14:paraId="1351FE3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GRules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&gt;";</w:t>
      </w:r>
    </w:p>
    <w:p w14:paraId="4B91955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+= facts;</w:t>
      </w:r>
    </w:p>
    <w:p w14:paraId="2B19ED0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CA75D5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int q = 0;</w:t>
      </w:r>
    </w:p>
    <w:p w14:paraId="5BB4C21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count = 1;</w:t>
      </w:r>
    </w:p>
    <w:p w14:paraId="40871DB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while (q &lt;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associations.Count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связей</w:t>
      </w:r>
    </w:p>
    <w:p w14:paraId="1A8BA6C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A8A346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230A176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 (count &lt; 10)</w:t>
      </w:r>
    </w:p>
    <w:p w14:paraId="5530DA8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E3B6C0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58ABB7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$"00{count}";</w:t>
      </w:r>
    </w:p>
    <w:p w14:paraId="4EACD3B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7420DB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 (count &gt;= 10)</w:t>
      </w:r>
    </w:p>
    <w:p w14:paraId="1C15B65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802228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54F3112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$"0{count}";</w:t>
      </w:r>
    </w:p>
    <w:p w14:paraId="0BE5A79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45A011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grules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</w:t>
      </w:r>
    </w:p>
    <w:p w14:paraId="0BE9085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GRule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05F2509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$"\r\n&lt;ID&gt;G{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}&lt;/ID&gt;" +</w:t>
      </w:r>
    </w:p>
    <w:p w14:paraId="3C0AA04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$"\r\n&lt;Name&gt;{associations[q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}&lt;/Name&gt;" +</w:t>
      </w:r>
    </w:p>
    <w:p w14:paraId="7EB37B1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&gt;{associations[q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}&lt;/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4685FD2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$"\r\n&lt;Description&gt;{associations[q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}&lt;/Description&gt;" +</w:t>
      </w:r>
    </w:p>
    <w:p w14:paraId="1D4D3B8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PackageName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PackageName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36F2522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RootPackageName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RootPackageName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0946C2B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DrawParams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xG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}=26" +</w:t>
      </w:r>
    </w:p>
    <w:p w14:paraId="7AA9B05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nyG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}=105" +</w:t>
      </w:r>
    </w:p>
    <w:p w14:paraId="5ADDDD3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nw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=170" +</w:t>
      </w:r>
    </w:p>
    <w:p w14:paraId="0C7CF72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nh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=34" +</w:t>
      </w:r>
    </w:p>
    <w:p w14:paraId="3121668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DrawParams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69675C6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$"\r\n&lt;Conditions&gt;" +</w:t>
      </w:r>
    </w:p>
    <w:p w14:paraId="3D51A67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$"\r\n&lt;C0&gt;{associations[q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SourceName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}&lt;/C0&gt;" +</w:t>
      </w:r>
    </w:p>
    <w:p w14:paraId="006B765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$"\r\n&lt;/Conditions&gt;" +</w:t>
      </w:r>
    </w:p>
    <w:p w14:paraId="35A815B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$"\r\n&lt;Actions&gt;" +</w:t>
      </w:r>
    </w:p>
    <w:p w14:paraId="0C56D29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$"\r\n&lt;A0&gt;{associations[q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TargetName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}&lt;/A0&gt;" +</w:t>
      </w:r>
    </w:p>
    <w:p w14:paraId="79D9FBD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$"\r\n&lt;/Actions&gt;" +</w:t>
      </w:r>
    </w:p>
    <w:p w14:paraId="3A9F532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GRule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&gt;";</w:t>
      </w:r>
    </w:p>
    <w:p w14:paraId="0D45D65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grules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B3B780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q++;</w:t>
      </w:r>
    </w:p>
    <w:p w14:paraId="4379856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14:paraId="27FEC15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34BFE0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конца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</w:p>
    <w:p w14:paraId="455DEB3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ekbEnd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$"\r\n&lt;/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GRules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3F15D40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$"\r\n&lt;Rules/&gt;" +</w:t>
      </w:r>
    </w:p>
    <w:p w14:paraId="4374071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$"\r\n&lt;Functions/&gt;" +</w:t>
      </w:r>
    </w:p>
    <w:p w14:paraId="554071B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$"\r\n&lt;Tasks/&gt;" +</w:t>
      </w:r>
    </w:p>
    <w:p w14:paraId="245859F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FScales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/&gt;" +</w:t>
      </w:r>
    </w:p>
    <w:p w14:paraId="6C7F5D2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TempPackageList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/&gt;" +</w:t>
      </w:r>
    </w:p>
    <w:p w14:paraId="6D264D0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FactPackageList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/&gt;" +</w:t>
      </w:r>
    </w:p>
    <w:p w14:paraId="7166030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RulePackageList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/&gt;" +</w:t>
      </w:r>
    </w:p>
    <w:p w14:paraId="718FC6C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GRulePackageList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/&gt;" +</w:t>
      </w:r>
    </w:p>
    <w:p w14:paraId="33CA0EB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$"\r\n&lt;/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KnowledgeBase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69A392D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$"\r\n&lt;/Structure&gt;";</w:t>
      </w:r>
    </w:p>
    <w:p w14:paraId="4346295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5ABB3A8" w14:textId="77777777" w:rsidR="000056DF" w:rsidRPr="009442F1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442F1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9442F1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9442F1">
        <w:rPr>
          <w:rFonts w:ascii="Courier New" w:hAnsi="Courier New" w:cs="Courier New"/>
          <w:sz w:val="20"/>
          <w:szCs w:val="20"/>
          <w:lang w:val="en-US"/>
        </w:rPr>
        <w:t>ekbEnd</w:t>
      </w:r>
      <w:proofErr w:type="spellEnd"/>
      <w:r w:rsidRPr="009442F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A333364" w14:textId="29FB1AF2" w:rsidR="005A5CD2" w:rsidRPr="009442F1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9442F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145772E" w14:textId="00F9DB35" w:rsidR="000056DF" w:rsidRPr="009442F1" w:rsidRDefault="000056DF" w:rsidP="000056DF">
      <w:pPr>
        <w:pStyle w:val="aa"/>
        <w:rPr>
          <w:lang w:val="en-US"/>
        </w:rPr>
      </w:pPr>
    </w:p>
    <w:p w14:paraId="0C5B3C46" w14:textId="7393AA4C" w:rsidR="000056DF" w:rsidRPr="009442F1" w:rsidRDefault="000056DF" w:rsidP="000056DF">
      <w:pPr>
        <w:pStyle w:val="aa"/>
        <w:rPr>
          <w:b/>
          <w:bCs/>
          <w:lang w:val="en-US"/>
        </w:rPr>
      </w:pPr>
      <w:r w:rsidRPr="000056DF">
        <w:rPr>
          <w:b/>
          <w:bCs/>
        </w:rPr>
        <w:t>Класс</w:t>
      </w:r>
      <w:r w:rsidRPr="009442F1">
        <w:rPr>
          <w:b/>
          <w:bCs/>
          <w:lang w:val="en-US"/>
        </w:rPr>
        <w:t xml:space="preserve"> </w:t>
      </w:r>
      <w:proofErr w:type="spellStart"/>
      <w:r w:rsidRPr="009442F1">
        <w:rPr>
          <w:b/>
          <w:bCs/>
          <w:lang w:val="en-US"/>
        </w:rPr>
        <w:t>RuleMl</w:t>
      </w:r>
      <w:proofErr w:type="spellEnd"/>
    </w:p>
    <w:p w14:paraId="70179C6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internal class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</w:p>
    <w:p w14:paraId="54D8988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4603D0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4B10E73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282137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List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&lt;(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string, string)&gt; Attribute { get; set; }</w:t>
      </w:r>
    </w:p>
    <w:p w14:paraId="3332E10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1EFA6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1E5B21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, List&lt;(string, string)&gt; attribute)</w:t>
      </w:r>
    </w:p>
    <w:p w14:paraId="03ED099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795063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1D816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Attribute = attribute;</w:t>
      </w:r>
    </w:p>
    <w:p w14:paraId="65FABA3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2F909CB" w14:textId="49A842C1" w:rsid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715B310" w14:textId="76835B8E" w:rsidR="000056DF" w:rsidRPr="009442F1" w:rsidRDefault="000056DF" w:rsidP="000056DF">
      <w:pPr>
        <w:pStyle w:val="aa"/>
        <w:rPr>
          <w:lang w:val="en-US"/>
        </w:rPr>
      </w:pPr>
    </w:p>
    <w:p w14:paraId="285C4242" w14:textId="1BDE19E1" w:rsidR="000056DF" w:rsidRPr="009442F1" w:rsidRDefault="000056DF" w:rsidP="000056DF">
      <w:pPr>
        <w:pStyle w:val="aa"/>
        <w:rPr>
          <w:b/>
          <w:bCs/>
          <w:lang w:val="en-US"/>
        </w:rPr>
      </w:pPr>
      <w:r w:rsidRPr="000056DF">
        <w:rPr>
          <w:b/>
          <w:bCs/>
        </w:rPr>
        <w:t>Класс</w:t>
      </w:r>
      <w:r w:rsidRPr="009442F1">
        <w:rPr>
          <w:b/>
          <w:bCs/>
          <w:lang w:val="en-US"/>
        </w:rPr>
        <w:t xml:space="preserve"> Association</w:t>
      </w:r>
    </w:p>
    <w:p w14:paraId="121582C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internal class Association</w:t>
      </w:r>
    </w:p>
    <w:p w14:paraId="5E45CE4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7073B0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2B7169F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SourceName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38FA24E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TargetName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6F67AB4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721D2E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Association(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sourceName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targetName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7A5A0B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814805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8CC2A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SourceName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sourceName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41559B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TargetName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targetName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21F866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2938FCD" w14:textId="6E746E8A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sectPr w:rsidR="000056DF" w:rsidRPr="000056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3D0D9" w14:textId="77777777" w:rsidR="00ED2F86" w:rsidRDefault="00ED2F86">
      <w:r>
        <w:separator/>
      </w:r>
    </w:p>
  </w:endnote>
  <w:endnote w:type="continuationSeparator" w:id="0">
    <w:p w14:paraId="63E6D939" w14:textId="77777777" w:rsidR="00ED2F86" w:rsidRDefault="00ED2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31417" w14:textId="77777777" w:rsidR="001F0BE8" w:rsidRDefault="00941FA0" w:rsidP="006E3C00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5866A446" w14:textId="77777777" w:rsidR="001F0BE8" w:rsidRDefault="00ED2F86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868B2" w14:textId="77777777" w:rsidR="001F0BE8" w:rsidRDefault="00941FA0" w:rsidP="009F582B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separate"/>
    </w:r>
    <w:r>
      <w:rPr>
        <w:rStyle w:val="af5"/>
        <w:rFonts w:eastAsiaTheme="majorEastAsia"/>
        <w:noProof/>
      </w:rPr>
      <w:t>23</w:t>
    </w:r>
    <w:r>
      <w:rPr>
        <w:rStyle w:val="af5"/>
        <w:rFonts w:eastAsiaTheme="majorEastAsia"/>
      </w:rPr>
      <w:fldChar w:fldCharType="end"/>
    </w:r>
  </w:p>
  <w:p w14:paraId="44357CF5" w14:textId="77777777" w:rsidR="001F0BE8" w:rsidRDefault="00ED2F86" w:rsidP="0034035C">
    <w:pPr>
      <w:pStyle w:val="af3"/>
      <w:tabs>
        <w:tab w:val="clear" w:pos="4677"/>
        <w:tab w:val="center" w:pos="4820"/>
      </w:tabs>
      <w:jc w:val="center"/>
    </w:pPr>
  </w:p>
  <w:p w14:paraId="5307AC6D" w14:textId="77777777" w:rsidR="001F0BE8" w:rsidRDefault="00ED2F86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308DE" w14:textId="77777777" w:rsidR="00ED2F86" w:rsidRDefault="00ED2F86">
      <w:r>
        <w:separator/>
      </w:r>
    </w:p>
  </w:footnote>
  <w:footnote w:type="continuationSeparator" w:id="0">
    <w:p w14:paraId="3992507B" w14:textId="77777777" w:rsidR="00ED2F86" w:rsidRDefault="00ED2F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B877C" w14:textId="77777777" w:rsidR="001F0BE8" w:rsidRDefault="00941FA0" w:rsidP="0034035C">
    <w:pPr>
      <w:pStyle w:val="af6"/>
      <w:framePr w:wrap="auto" w:vAnchor="text" w:hAnchor="margin" w:xAlign="right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203959D2" w14:textId="77777777" w:rsidR="001F0BE8" w:rsidRDefault="00ED2F86" w:rsidP="0034035C">
    <w:pPr>
      <w:pStyle w:val="af6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5CDE7" w14:textId="77777777" w:rsidR="001F0BE8" w:rsidRDefault="00ED2F86">
    <w:pPr>
      <w:pStyle w:val="af6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7D65F8F"/>
    <w:multiLevelType w:val="hybridMultilevel"/>
    <w:tmpl w:val="61F2EDE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28D551B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93375B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8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9" w15:restartNumberingAfterBreak="0">
    <w:nsid w:val="222E7511"/>
    <w:multiLevelType w:val="hybridMultilevel"/>
    <w:tmpl w:val="61F2EDE2"/>
    <w:lvl w:ilvl="0" w:tplc="F8F0CC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419008C"/>
    <w:multiLevelType w:val="hybridMultilevel"/>
    <w:tmpl w:val="726AB62A"/>
    <w:lvl w:ilvl="0" w:tplc="A0B25A8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52FC159A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FF227568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987C4478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BCD3B8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F4A61DB0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ED4AE50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BDC6F936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5106B55C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1" w15:restartNumberingAfterBreak="0">
    <w:nsid w:val="26D04417"/>
    <w:multiLevelType w:val="hybridMultilevel"/>
    <w:tmpl w:val="32FA1FC6"/>
    <w:lvl w:ilvl="0" w:tplc="766A602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27577CCA"/>
    <w:multiLevelType w:val="hybridMultilevel"/>
    <w:tmpl w:val="4E161B9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FB97942"/>
    <w:multiLevelType w:val="multilevel"/>
    <w:tmpl w:val="6AD4E86C"/>
    <w:numStyleLink w:val="a1"/>
  </w:abstractNum>
  <w:abstractNum w:abstractNumId="14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6407286"/>
    <w:multiLevelType w:val="hybridMultilevel"/>
    <w:tmpl w:val="BDA264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6940458"/>
    <w:multiLevelType w:val="multilevel"/>
    <w:tmpl w:val="AFA245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DF35E43"/>
    <w:multiLevelType w:val="hybridMultilevel"/>
    <w:tmpl w:val="0A40753E"/>
    <w:lvl w:ilvl="0" w:tplc="684A7912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BD0FC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AD521C9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4B9D7E6F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4DED40A0"/>
    <w:multiLevelType w:val="hybridMultilevel"/>
    <w:tmpl w:val="53962A0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566661E"/>
    <w:multiLevelType w:val="hybridMultilevel"/>
    <w:tmpl w:val="D23CC4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6" w15:restartNumberingAfterBreak="0">
    <w:nsid w:val="652D3E14"/>
    <w:multiLevelType w:val="hybridMultilevel"/>
    <w:tmpl w:val="53962A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8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29" w15:restartNumberingAfterBreak="0">
    <w:nsid w:val="6F734D21"/>
    <w:multiLevelType w:val="hybridMultilevel"/>
    <w:tmpl w:val="5994F63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73F84D78"/>
    <w:multiLevelType w:val="hybridMultilevel"/>
    <w:tmpl w:val="07489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4E5CC0"/>
    <w:multiLevelType w:val="hybridMultilevel"/>
    <w:tmpl w:val="3E34B76E"/>
    <w:lvl w:ilvl="0" w:tplc="70C6E216">
      <w:start w:val="1"/>
      <w:numFmt w:val="bullet"/>
      <w:pStyle w:val="a3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933EFA"/>
    <w:multiLevelType w:val="hybridMultilevel"/>
    <w:tmpl w:val="7870F298"/>
    <w:lvl w:ilvl="0" w:tplc="75DAAA1E">
      <w:start w:val="1"/>
      <w:numFmt w:val="bullet"/>
      <w:pStyle w:val="a4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26222C"/>
    <w:multiLevelType w:val="multilevel"/>
    <w:tmpl w:val="C74A0D0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20"/>
  </w:num>
  <w:num w:numId="2">
    <w:abstractNumId w:val="8"/>
  </w:num>
  <w:num w:numId="3">
    <w:abstractNumId w:val="7"/>
  </w:num>
  <w:num w:numId="4">
    <w:abstractNumId w:val="28"/>
  </w:num>
  <w:num w:numId="5">
    <w:abstractNumId w:val="14"/>
  </w:num>
  <w:num w:numId="6">
    <w:abstractNumId w:val="5"/>
  </w:num>
  <w:num w:numId="7">
    <w:abstractNumId w:val="17"/>
  </w:num>
  <w:num w:numId="8">
    <w:abstractNumId w:val="13"/>
  </w:num>
  <w:num w:numId="9">
    <w:abstractNumId w:val="2"/>
  </w:num>
  <w:num w:numId="10">
    <w:abstractNumId w:val="32"/>
  </w:num>
  <w:num w:numId="11">
    <w:abstractNumId w:val="1"/>
  </w:num>
  <w:num w:numId="12">
    <w:abstractNumId w:val="25"/>
  </w:num>
  <w:num w:numId="13">
    <w:abstractNumId w:val="0"/>
  </w:num>
  <w:num w:numId="14">
    <w:abstractNumId w:val="27"/>
  </w:num>
  <w:num w:numId="15">
    <w:abstractNumId w:val="10"/>
  </w:num>
  <w:num w:numId="16">
    <w:abstractNumId w:val="16"/>
  </w:num>
  <w:num w:numId="17">
    <w:abstractNumId w:val="29"/>
  </w:num>
  <w:num w:numId="18">
    <w:abstractNumId w:val="26"/>
  </w:num>
  <w:num w:numId="19">
    <w:abstractNumId w:val="12"/>
  </w:num>
  <w:num w:numId="20">
    <w:abstractNumId w:val="6"/>
  </w:num>
  <w:num w:numId="21">
    <w:abstractNumId w:val="18"/>
  </w:num>
  <w:num w:numId="22">
    <w:abstractNumId w:val="19"/>
  </w:num>
  <w:num w:numId="23">
    <w:abstractNumId w:val="23"/>
  </w:num>
  <w:num w:numId="24">
    <w:abstractNumId w:val="21"/>
  </w:num>
  <w:num w:numId="25">
    <w:abstractNumId w:val="9"/>
  </w:num>
  <w:num w:numId="26">
    <w:abstractNumId w:val="22"/>
  </w:num>
  <w:num w:numId="27">
    <w:abstractNumId w:val="3"/>
  </w:num>
  <w:num w:numId="28">
    <w:abstractNumId w:val="4"/>
  </w:num>
  <w:num w:numId="29">
    <w:abstractNumId w:val="33"/>
  </w:num>
  <w:num w:numId="30">
    <w:abstractNumId w:val="15"/>
  </w:num>
  <w:num w:numId="31">
    <w:abstractNumId w:val="30"/>
  </w:num>
  <w:num w:numId="32">
    <w:abstractNumId w:val="24"/>
  </w:num>
  <w:num w:numId="33">
    <w:abstractNumId w:val="31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2079B"/>
    <w:rsid w:val="00000EB5"/>
    <w:rsid w:val="000056DF"/>
    <w:rsid w:val="00014F82"/>
    <w:rsid w:val="00075FEB"/>
    <w:rsid w:val="001818CA"/>
    <w:rsid w:val="001B507E"/>
    <w:rsid w:val="001D438C"/>
    <w:rsid w:val="002E3E29"/>
    <w:rsid w:val="00306500"/>
    <w:rsid w:val="004F5A61"/>
    <w:rsid w:val="005A5CD2"/>
    <w:rsid w:val="005F696B"/>
    <w:rsid w:val="00601242"/>
    <w:rsid w:val="00675F66"/>
    <w:rsid w:val="006969B4"/>
    <w:rsid w:val="007C21D4"/>
    <w:rsid w:val="0082079B"/>
    <w:rsid w:val="008673F4"/>
    <w:rsid w:val="00915FEA"/>
    <w:rsid w:val="00937A74"/>
    <w:rsid w:val="00941FA0"/>
    <w:rsid w:val="009442F1"/>
    <w:rsid w:val="009459D3"/>
    <w:rsid w:val="00A170D5"/>
    <w:rsid w:val="00A42E4E"/>
    <w:rsid w:val="00B44349"/>
    <w:rsid w:val="00B80B65"/>
    <w:rsid w:val="00B84355"/>
    <w:rsid w:val="00C21152"/>
    <w:rsid w:val="00CC6DD0"/>
    <w:rsid w:val="00CE6AD4"/>
    <w:rsid w:val="00CF2303"/>
    <w:rsid w:val="00D46C11"/>
    <w:rsid w:val="00D74041"/>
    <w:rsid w:val="00D76135"/>
    <w:rsid w:val="00ED2F86"/>
    <w:rsid w:val="00ED6340"/>
    <w:rsid w:val="00F0253F"/>
    <w:rsid w:val="00F571D9"/>
    <w:rsid w:val="00FE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1F050"/>
  <w15:docId w15:val="{B6C596BC-D29C-4C78-A249-27C4A2ED7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8207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5"/>
    <w:next w:val="a5"/>
    <w:link w:val="11"/>
    <w:uiPriority w:val="9"/>
    <w:qFormat/>
    <w:rsid w:val="002E3E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5"/>
    <w:next w:val="a5"/>
    <w:link w:val="22"/>
    <w:uiPriority w:val="9"/>
    <w:semiHidden/>
    <w:unhideWhenUsed/>
    <w:qFormat/>
    <w:rsid w:val="008673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5F69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8"/>
    <w:uiPriority w:val="99"/>
    <w:rsid w:val="004F5A61"/>
    <w:pPr>
      <w:numPr>
        <w:numId w:val="1"/>
      </w:numPr>
    </w:pPr>
  </w:style>
  <w:style w:type="paragraph" w:styleId="a9">
    <w:name w:val="List Paragraph"/>
    <w:basedOn w:val="a5"/>
    <w:uiPriority w:val="34"/>
    <w:qFormat/>
    <w:rsid w:val="00915FEA"/>
    <w:pPr>
      <w:ind w:left="720"/>
      <w:contextualSpacing/>
    </w:pPr>
  </w:style>
  <w:style w:type="paragraph" w:customStyle="1" w:styleId="aa">
    <w:name w:val="Вовиков Абзац"/>
    <w:basedOn w:val="a5"/>
    <w:qFormat/>
    <w:rsid w:val="00306500"/>
    <w:pPr>
      <w:ind w:firstLine="709"/>
      <w:jc w:val="both"/>
    </w:pPr>
    <w:rPr>
      <w:color w:val="000000" w:themeColor="text1"/>
      <w:sz w:val="28"/>
    </w:rPr>
  </w:style>
  <w:style w:type="paragraph" w:customStyle="1" w:styleId="12">
    <w:name w:val="Вовиков Заголовок1"/>
    <w:basedOn w:val="10"/>
    <w:next w:val="aa"/>
    <w:qFormat/>
    <w:rsid w:val="002E3E29"/>
    <w:pPr>
      <w:spacing w:before="80" w:after="80"/>
      <w:ind w:firstLine="709"/>
    </w:pPr>
    <w:rPr>
      <w:rFonts w:ascii="Times New Roman" w:hAnsi="Times New Roman"/>
      <w:color w:val="000000" w:themeColor="text1"/>
    </w:rPr>
  </w:style>
  <w:style w:type="paragraph" w:customStyle="1" w:styleId="23">
    <w:name w:val="Вовиков Заголовок2"/>
    <w:basedOn w:val="21"/>
    <w:next w:val="aa"/>
    <w:qFormat/>
    <w:rsid w:val="008673F4"/>
    <w:pPr>
      <w:spacing w:before="60" w:after="60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1">
    <w:name w:val="Заголовок 1 Знак"/>
    <w:basedOn w:val="a6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Subtle Reference"/>
    <w:basedOn w:val="a6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6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0"/>
    <w:next w:val="a5"/>
    <w:uiPriority w:val="39"/>
    <w:semiHidden/>
    <w:unhideWhenUsed/>
    <w:qFormat/>
    <w:rsid w:val="001B507E"/>
    <w:pPr>
      <w:outlineLvl w:val="9"/>
    </w:pPr>
  </w:style>
  <w:style w:type="paragraph" w:styleId="13">
    <w:name w:val="toc 1"/>
    <w:basedOn w:val="a5"/>
    <w:next w:val="a5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5"/>
    <w:next w:val="a5"/>
    <w:autoRedefine/>
    <w:uiPriority w:val="39"/>
    <w:unhideWhenUsed/>
    <w:rsid w:val="001B507E"/>
    <w:pPr>
      <w:spacing w:after="100"/>
      <w:ind w:left="220"/>
    </w:pPr>
  </w:style>
  <w:style w:type="character" w:styleId="ad">
    <w:name w:val="Hyperlink"/>
    <w:basedOn w:val="a6"/>
    <w:uiPriority w:val="99"/>
    <w:unhideWhenUsed/>
    <w:rsid w:val="001B507E"/>
    <w:rPr>
      <w:color w:val="0000FF" w:themeColor="hyperlink"/>
      <w:u w:val="single"/>
    </w:rPr>
  </w:style>
  <w:style w:type="paragraph" w:styleId="ae">
    <w:name w:val="Balloon Text"/>
    <w:basedOn w:val="a5"/>
    <w:link w:val="af"/>
    <w:uiPriority w:val="99"/>
    <w:semiHidden/>
    <w:unhideWhenUsed/>
    <w:rsid w:val="001B507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6"/>
    <w:link w:val="ae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1">
    <w:name w:val="Вовиков Заголовок 3"/>
    <w:basedOn w:val="aa"/>
    <w:qFormat/>
    <w:rsid w:val="00C21152"/>
    <w:pPr>
      <w:keepNext/>
      <w:spacing w:before="60" w:after="60"/>
      <w:jc w:val="left"/>
      <w:outlineLvl w:val="2"/>
    </w:pPr>
    <w:rPr>
      <w:b/>
    </w:rPr>
  </w:style>
  <w:style w:type="table" w:customStyle="1" w:styleId="af0">
    <w:name w:val="Вовиков таблицы"/>
    <w:basedOn w:val="a7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1">
    <w:name w:val="Table Grid"/>
    <w:basedOn w:val="a7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8"/>
    <w:uiPriority w:val="99"/>
    <w:rsid w:val="00C21152"/>
    <w:pPr>
      <w:numPr>
        <w:numId w:val="7"/>
      </w:numPr>
    </w:pPr>
  </w:style>
  <w:style w:type="paragraph" w:customStyle="1" w:styleId="a4">
    <w:name w:val="Вовиков Маркированный список"/>
    <w:basedOn w:val="a0"/>
    <w:next w:val="aa"/>
    <w:qFormat/>
    <w:rsid w:val="00075FEB"/>
    <w:pPr>
      <w:numPr>
        <w:numId w:val="10"/>
      </w:numPr>
      <w:tabs>
        <w:tab w:val="left" w:pos="992"/>
      </w:tabs>
      <w:spacing w:before="60"/>
      <w:ind w:left="709" w:firstLine="357"/>
      <w:jc w:val="both"/>
    </w:pPr>
    <w:rPr>
      <w:sz w:val="28"/>
    </w:rPr>
  </w:style>
  <w:style w:type="paragraph" w:customStyle="1" w:styleId="1">
    <w:name w:val="Вовиков Нумерованный список1"/>
    <w:basedOn w:val="a"/>
    <w:next w:val="aa"/>
    <w:qFormat/>
    <w:rsid w:val="00075FEB"/>
    <w:pPr>
      <w:numPr>
        <w:numId w:val="12"/>
      </w:numPr>
      <w:tabs>
        <w:tab w:val="left" w:pos="1134"/>
      </w:tabs>
      <w:ind w:left="709" w:firstLine="709"/>
      <w:jc w:val="both"/>
    </w:pPr>
    <w:rPr>
      <w:sz w:val="28"/>
    </w:rPr>
  </w:style>
  <w:style w:type="paragraph" w:styleId="a0">
    <w:name w:val="List Bullet"/>
    <w:basedOn w:val="a5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a"/>
    <w:qFormat/>
    <w:rsid w:val="00075FEB"/>
    <w:pPr>
      <w:numPr>
        <w:numId w:val="14"/>
      </w:numPr>
      <w:tabs>
        <w:tab w:val="left" w:pos="1418"/>
      </w:tabs>
      <w:spacing w:before="60"/>
      <w:ind w:left="1134" w:firstLine="1134"/>
      <w:jc w:val="both"/>
    </w:pPr>
    <w:rPr>
      <w:sz w:val="28"/>
    </w:rPr>
  </w:style>
  <w:style w:type="paragraph" w:styleId="a">
    <w:name w:val="List Number"/>
    <w:basedOn w:val="a5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2">
    <w:name w:val="Вовиков Стиль таблицы"/>
    <w:basedOn w:val="a7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5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3">
    <w:name w:val="footer"/>
    <w:aliases w:val="Footer Char"/>
    <w:basedOn w:val="a5"/>
    <w:link w:val="af4"/>
    <w:semiHidden/>
    <w:rsid w:val="0082079B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aliases w:val="Footer Char Знак"/>
    <w:basedOn w:val="a6"/>
    <w:link w:val="af3"/>
    <w:semiHidden/>
    <w:rsid w:val="0082079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page number"/>
    <w:basedOn w:val="a6"/>
    <w:semiHidden/>
    <w:rsid w:val="0082079B"/>
  </w:style>
  <w:style w:type="paragraph" w:styleId="af6">
    <w:name w:val="header"/>
    <w:basedOn w:val="a5"/>
    <w:link w:val="af7"/>
    <w:uiPriority w:val="99"/>
    <w:rsid w:val="0082079B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7">
    <w:name w:val="Верхний колонтитул Знак"/>
    <w:basedOn w:val="a6"/>
    <w:link w:val="af6"/>
    <w:uiPriority w:val="99"/>
    <w:rsid w:val="0082079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25">
    <w:name w:val="Знак Знак Знак Знак Знак Знак2"/>
    <w:basedOn w:val="a5"/>
    <w:rsid w:val="0082079B"/>
    <w:pPr>
      <w:spacing w:after="160" w:line="240" w:lineRule="exact"/>
    </w:pPr>
    <w:rPr>
      <w:rFonts w:ascii="Arial" w:hAnsi="Arial" w:cs="Arial"/>
      <w:sz w:val="20"/>
      <w:szCs w:val="20"/>
      <w:lang w:val="en-US" w:eastAsia="en-US"/>
    </w:rPr>
  </w:style>
  <w:style w:type="paragraph" w:styleId="32">
    <w:name w:val="toc 3"/>
    <w:basedOn w:val="a5"/>
    <w:next w:val="a5"/>
    <w:autoRedefine/>
    <w:uiPriority w:val="39"/>
    <w:unhideWhenUsed/>
    <w:rsid w:val="00CC6DD0"/>
    <w:pPr>
      <w:spacing w:after="100"/>
      <w:ind w:left="480"/>
    </w:pPr>
  </w:style>
  <w:style w:type="character" w:customStyle="1" w:styleId="30">
    <w:name w:val="Заголовок 3 Знак"/>
    <w:basedOn w:val="a6"/>
    <w:link w:val="3"/>
    <w:uiPriority w:val="9"/>
    <w:semiHidden/>
    <w:rsid w:val="005F696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customStyle="1" w:styleId="af8">
    <w:name w:val="АААСтиль"/>
    <w:basedOn w:val="a5"/>
    <w:link w:val="af9"/>
    <w:qFormat/>
    <w:rsid w:val="00D74041"/>
    <w:pPr>
      <w:ind w:firstLine="851"/>
      <w:jc w:val="both"/>
    </w:pPr>
    <w:rPr>
      <w:sz w:val="28"/>
      <w:szCs w:val="28"/>
    </w:rPr>
  </w:style>
  <w:style w:type="character" w:customStyle="1" w:styleId="af9">
    <w:name w:val="АААСтиль Знак"/>
    <w:basedOn w:val="a6"/>
    <w:link w:val="af8"/>
    <w:rsid w:val="00D7404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4">
    <w:name w:val="Основной текст с отступом1"/>
    <w:basedOn w:val="a5"/>
    <w:link w:val="BodyTextIndentChar"/>
    <w:rsid w:val="00D74041"/>
    <w:pPr>
      <w:spacing w:after="120"/>
      <w:ind w:left="283" w:firstLine="709"/>
    </w:pPr>
  </w:style>
  <w:style w:type="character" w:customStyle="1" w:styleId="BodyTextIndentChar">
    <w:name w:val="Body Text Indent Char"/>
    <w:link w:val="14"/>
    <w:rsid w:val="00D7404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3">
    <w:name w:val="Л_Н_список"/>
    <w:basedOn w:val="a5"/>
    <w:link w:val="afa"/>
    <w:rsid w:val="00D74041"/>
    <w:pPr>
      <w:numPr>
        <w:numId w:val="33"/>
      </w:numPr>
      <w:spacing w:before="240" w:after="240"/>
      <w:ind w:firstLine="0"/>
      <w:jc w:val="both"/>
    </w:pPr>
    <w:rPr>
      <w:rFonts w:ascii="Calibri" w:hAnsi="Calibri"/>
      <w:sz w:val="28"/>
    </w:rPr>
  </w:style>
  <w:style w:type="character" w:customStyle="1" w:styleId="afa">
    <w:name w:val="Л_Н_список Знак"/>
    <w:link w:val="a3"/>
    <w:rsid w:val="00D74041"/>
    <w:rPr>
      <w:rFonts w:ascii="Calibri" w:eastAsia="Times New Roman" w:hAnsi="Calibri" w:cs="Times New Roman"/>
      <w:sz w:val="28"/>
      <w:szCs w:val="24"/>
      <w:lang w:eastAsia="ru-RU"/>
    </w:rPr>
  </w:style>
  <w:style w:type="character" w:customStyle="1" w:styleId="Italics">
    <w:name w:val="Italics"/>
    <w:uiPriority w:val="99"/>
    <w:rsid w:val="005A5CD2"/>
    <w:rPr>
      <w:i/>
      <w:iCs/>
    </w:rPr>
  </w:style>
  <w:style w:type="paragraph" w:customStyle="1" w:styleId="Properties">
    <w:name w:val="Properties"/>
    <w:next w:val="a5"/>
    <w:uiPriority w:val="99"/>
    <w:rsid w:val="005A5CD2"/>
    <w:pPr>
      <w:widowControl w:val="0"/>
      <w:autoSpaceDE w:val="0"/>
      <w:autoSpaceDN w:val="0"/>
      <w:adjustRightInd w:val="0"/>
      <w:spacing w:after="0" w:line="240" w:lineRule="auto"/>
      <w:jc w:val="right"/>
    </w:pPr>
    <w:rPr>
      <w:rFonts w:ascii="Times New Roman" w:eastAsiaTheme="minorEastAsia" w:hAnsi="Times New Roman" w:cs="Times New Roman"/>
      <w:color w:val="5F5F5F"/>
      <w:sz w:val="20"/>
      <w:szCs w:val="20"/>
      <w:lang w:eastAsia="ru-RU"/>
    </w:rPr>
  </w:style>
  <w:style w:type="paragraph" w:customStyle="1" w:styleId="Notes">
    <w:name w:val="Notes"/>
    <w:next w:val="a5"/>
    <w:uiPriority w:val="99"/>
    <w:rsid w:val="005A5CD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customStyle="1" w:styleId="TableTextNormal">
    <w:name w:val="Table Text Normal"/>
    <w:next w:val="a5"/>
    <w:uiPriority w:val="99"/>
    <w:rsid w:val="005A5CD2"/>
    <w:pPr>
      <w:widowControl w:val="0"/>
      <w:autoSpaceDE w:val="0"/>
      <w:autoSpaceDN w:val="0"/>
      <w:adjustRightInd w:val="0"/>
      <w:spacing w:before="20" w:after="20" w:line="240" w:lineRule="auto"/>
      <w:ind w:left="270" w:right="270"/>
    </w:pPr>
    <w:rPr>
      <w:rFonts w:ascii="Times New Roman" w:eastAsiaTheme="minorEastAsia" w:hAnsi="Times New Roman" w:cs="Times New Roman"/>
      <w:sz w:val="18"/>
      <w:szCs w:val="18"/>
      <w:lang w:eastAsia="ru-RU"/>
    </w:rPr>
  </w:style>
  <w:style w:type="paragraph" w:customStyle="1" w:styleId="TableHeadingLight">
    <w:name w:val="Table Heading Light"/>
    <w:next w:val="a5"/>
    <w:uiPriority w:val="99"/>
    <w:rsid w:val="005A5CD2"/>
    <w:pPr>
      <w:widowControl w:val="0"/>
      <w:autoSpaceDE w:val="0"/>
      <w:autoSpaceDN w:val="0"/>
      <w:adjustRightInd w:val="0"/>
      <w:spacing w:before="80" w:after="40" w:line="240" w:lineRule="auto"/>
      <w:ind w:left="90" w:right="90"/>
    </w:pPr>
    <w:rPr>
      <w:rFonts w:ascii="Times New Roman" w:eastAsiaTheme="minorEastAsia" w:hAnsi="Times New Roman" w:cs="Times New Roman"/>
      <w:b/>
      <w:bCs/>
      <w:color w:val="4F4F4F"/>
      <w:sz w:val="18"/>
      <w:szCs w:val="18"/>
      <w:lang w:eastAsia="ru-RU"/>
    </w:rPr>
  </w:style>
  <w:style w:type="character" w:customStyle="1" w:styleId="TableFieldLabel">
    <w:name w:val="Table Field Label"/>
    <w:uiPriority w:val="99"/>
    <w:rsid w:val="005A5CD2"/>
    <w:rPr>
      <w:rFonts w:ascii="Times New Roman" w:hAnsi="Times New Roman" w:cs="Times New Roman"/>
      <w:color w:val="6F6F6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35</TotalTime>
  <Pages>40</Pages>
  <Words>6780</Words>
  <Characters>38650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45340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13</cp:revision>
  <dcterms:created xsi:type="dcterms:W3CDTF">2022-12-08T06:30:00Z</dcterms:created>
  <dcterms:modified xsi:type="dcterms:W3CDTF">2022-12-08T07:47:00Z</dcterms:modified>
</cp:coreProperties>
</file>