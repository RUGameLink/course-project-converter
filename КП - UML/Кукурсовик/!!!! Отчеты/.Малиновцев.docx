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A593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3FCD145" w14:textId="505499DA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F507E1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173C04F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82079B" w:rsidRPr="00957EBF" w14:paraId="7AE7F584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7497B42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82079B" w:rsidRPr="00957EBF" w14:paraId="5C83EE1B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2FC2BAC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4C527A25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1324AC58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00F469B7" w14:textId="77777777" w:rsidR="0082079B" w:rsidRPr="00D72EDF" w:rsidRDefault="0082079B" w:rsidP="0082079B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82079B" w:rsidRPr="00957EBF" w14:paraId="0C512013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B88385E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73E75267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72BA92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F4826B0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00E0BE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205669FE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8D1215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FBA0D9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82079B" w:rsidRPr="00957EBF" w14:paraId="74519CFE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2E2D01DA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CD41A" w14:textId="412D9DD7" w:rsidR="0082079B" w:rsidRPr="00957EBF" w:rsidRDefault="00CC6DD0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4830DC5C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00BB46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1D6824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5828081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4A88887D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72E90304" w14:textId="77777777" w:rsidR="0082079B" w:rsidRPr="00957EBF" w:rsidRDefault="0082079B" w:rsidP="0082079B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82079B" w:rsidRPr="00957EBF" w14:paraId="6FA97DC7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025A7F6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82079B" w:rsidRPr="00957EBF" w14:paraId="6319E132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544B2D68" w14:textId="77777777" w:rsidR="0082079B" w:rsidRPr="00D72EDF" w:rsidRDefault="0082079B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72E12303" w14:textId="77777777" w:rsidR="0082079B" w:rsidRPr="00957EBF" w:rsidRDefault="0082079B" w:rsidP="0082079B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420920D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733E214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318FE269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82079B" w:rsidRPr="00D72EDF" w14:paraId="70D652A3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77ED9767" w14:textId="77777777" w:rsidR="0082079B" w:rsidRPr="00D72ED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3CC6424A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692D19BE" w14:textId="77777777" w:rsidR="0082079B" w:rsidRPr="00957EB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188D6" w14:textId="66F00BA8" w:rsidR="0082079B" w:rsidRPr="00957EBF" w:rsidRDefault="0082079B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CC6DD0">
              <w:rPr>
                <w:caps/>
                <w:sz w:val="28"/>
                <w:szCs w:val="28"/>
              </w:rPr>
              <w:t>5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272B220E" w14:textId="77777777" w:rsidR="0082079B" w:rsidRPr="00957EBF" w:rsidRDefault="0082079B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1CE9DB24" w14:textId="77777777" w:rsidR="0082079B" w:rsidRPr="00957EBF" w:rsidRDefault="0082079B" w:rsidP="0082079B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82079B" w:rsidRPr="00957EBF" w14:paraId="347C3D1F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288A7C7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5F9963DE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1A992F0A" w14:textId="4CA0698B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01AE61F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19F1C1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AA2242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69531C94" w14:textId="22322DA4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И.А. Малиновцев</w:t>
            </w:r>
          </w:p>
        </w:tc>
      </w:tr>
      <w:tr w:rsidR="0082079B" w:rsidRPr="00957EBF" w14:paraId="0E4BD89A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1D41A28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7A0608A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54881F61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0528A52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355A07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6FABFE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CA0578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2079B" w:rsidRPr="00957EBF" w14:paraId="2C8B94BE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EC142A5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37" w:type="dxa"/>
            <w:vAlign w:val="center"/>
          </w:tcPr>
          <w:p w14:paraId="27267E5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0AC9DDF9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D5551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D21B6B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216C391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4FD8002D" w14:textId="12ED3520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330E3D33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1D6011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09F3739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BA64B36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15A041E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400D300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4F87913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B49A36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44E8965" w14:textId="77777777" w:rsidR="0082079B" w:rsidRPr="00957EBF" w:rsidRDefault="0082079B" w:rsidP="0082079B">
      <w:pPr>
        <w:rPr>
          <w:sz w:val="28"/>
          <w:szCs w:val="28"/>
        </w:rPr>
      </w:pPr>
    </w:p>
    <w:p w14:paraId="13F9C68E" w14:textId="39D1D49C" w:rsidR="0082079B" w:rsidRPr="00957EBF" w:rsidRDefault="0082079B" w:rsidP="0082079B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7042E769" w14:textId="77777777" w:rsidR="0082079B" w:rsidRPr="00957EBF" w:rsidRDefault="0082079B" w:rsidP="0082079B">
      <w:pPr>
        <w:rPr>
          <w:sz w:val="28"/>
          <w:szCs w:val="28"/>
        </w:rPr>
      </w:pPr>
    </w:p>
    <w:p w14:paraId="51B49F54" w14:textId="77777777" w:rsidR="0082079B" w:rsidRPr="00957EBF" w:rsidRDefault="0082079B" w:rsidP="0082079B">
      <w:pPr>
        <w:rPr>
          <w:sz w:val="28"/>
          <w:szCs w:val="28"/>
        </w:rPr>
      </w:pPr>
    </w:p>
    <w:p w14:paraId="195140D8" w14:textId="77777777" w:rsidR="0082079B" w:rsidRPr="00957EBF" w:rsidRDefault="0082079B" w:rsidP="0082079B">
      <w:pPr>
        <w:rPr>
          <w:sz w:val="28"/>
          <w:szCs w:val="28"/>
        </w:rPr>
      </w:pPr>
    </w:p>
    <w:p w14:paraId="5D316473" w14:textId="77777777" w:rsidR="0082079B" w:rsidRPr="00957EBF" w:rsidRDefault="0082079B" w:rsidP="0082079B">
      <w:pPr>
        <w:rPr>
          <w:sz w:val="28"/>
          <w:szCs w:val="28"/>
        </w:rPr>
      </w:pPr>
    </w:p>
    <w:p w14:paraId="4AE782A4" w14:textId="41D62BA1" w:rsidR="0082079B" w:rsidRPr="00957EBF" w:rsidRDefault="0082079B" w:rsidP="0082079B">
      <w:pPr>
        <w:jc w:val="center"/>
        <w:rPr>
          <w:sz w:val="28"/>
          <w:szCs w:val="28"/>
        </w:rPr>
        <w:sectPr w:rsidR="0082079B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2E8BB8E0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414047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5A005F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5B5917EF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03F80F0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5E656C43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73F735AE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6DD35144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5EE17DAF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0B9F96A4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0462D2EB" w14:textId="77777777" w:rsidR="0082079B" w:rsidRPr="00957EBF" w:rsidRDefault="0082079B" w:rsidP="0082079B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82079B" w:rsidRPr="00957EBF" w14:paraId="0ABDFA64" w14:textId="77777777" w:rsidTr="00F90303">
        <w:tc>
          <w:tcPr>
            <w:tcW w:w="2376" w:type="dxa"/>
            <w:vAlign w:val="bottom"/>
          </w:tcPr>
          <w:p w14:paraId="5E4243D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F3120A4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53D88330" w14:textId="77777777" w:rsidTr="00F90303">
        <w:tc>
          <w:tcPr>
            <w:tcW w:w="2376" w:type="dxa"/>
            <w:vAlign w:val="bottom"/>
          </w:tcPr>
          <w:p w14:paraId="353B746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ED04A8" w14:textId="35654BAC" w:rsidR="0082079B" w:rsidRPr="00957EBF" w:rsidRDefault="0082079B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Малиновцев И.А.</w:t>
            </w:r>
          </w:p>
        </w:tc>
      </w:tr>
      <w:tr w:rsidR="0082079B" w:rsidRPr="00957EBF" w14:paraId="4149A077" w14:textId="77777777" w:rsidTr="00F90303">
        <w:tc>
          <w:tcPr>
            <w:tcW w:w="2376" w:type="dxa"/>
            <w:vAlign w:val="bottom"/>
          </w:tcPr>
          <w:p w14:paraId="342DA054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56C92D4" w14:textId="77777777" w:rsidR="0082079B" w:rsidRPr="00957EBF" w:rsidRDefault="0082079B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82079B" w:rsidRPr="00957EBF" w14:paraId="27A6892B" w14:textId="77777777" w:rsidTr="00F90303">
        <w:tc>
          <w:tcPr>
            <w:tcW w:w="2376" w:type="dxa"/>
            <w:vAlign w:val="bottom"/>
          </w:tcPr>
          <w:p w14:paraId="409DB9B7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DEA7C11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82079B" w:rsidRPr="00957EBF" w14:paraId="19BAF4FC" w14:textId="77777777" w:rsidTr="00F90303">
        <w:tc>
          <w:tcPr>
            <w:tcW w:w="4926" w:type="dxa"/>
            <w:gridSpan w:val="2"/>
            <w:vAlign w:val="bottom"/>
          </w:tcPr>
          <w:p w14:paraId="3AE90D2A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  <w:p w14:paraId="19AAD63B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49E9645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82079B" w:rsidRPr="00957EBF" w14:paraId="43D75A5D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345534CD" w14:textId="7478CE24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CC6DD0">
              <w:rPr>
                <w:sz w:val="28"/>
                <w:szCs w:val="28"/>
              </w:rPr>
              <w:t>Произвести проектирование компонента для преобразования (конвертации) файла в формате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CC6DD0" w:rsidRPr="00CC6DD0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RuleML</w:t>
            </w:r>
            <w:r w:rsidRPr="00CC6DD0">
              <w:rPr>
                <w:sz w:val="28"/>
                <w:szCs w:val="28"/>
              </w:rPr>
              <w:t xml:space="preserve">в 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файл формата</w:t>
            </w:r>
            <w:r w:rsidR="00CC6DD0" w:rsidRPr="00CC6DD0">
              <w:rPr>
                <w:sz w:val="28"/>
                <w:szCs w:val="28"/>
              </w:rPr>
              <w:t xml:space="preserve"> </w:t>
            </w:r>
            <w:r w:rsidR="00CC6DD0" w:rsidRPr="00CC6DD0">
              <w:rPr>
                <w:sz w:val="28"/>
                <w:szCs w:val="28"/>
                <w:lang w:val="en-US"/>
              </w:rPr>
              <w:t>EKB</w:t>
            </w:r>
            <w:r w:rsidR="005034B9" w:rsidRPr="005034B9">
              <w:rPr>
                <w:sz w:val="28"/>
                <w:szCs w:val="28"/>
              </w:rPr>
              <w:t xml:space="preserve"> (</w:t>
            </w:r>
            <w:r w:rsidR="005034B9">
              <w:rPr>
                <w:sz w:val="28"/>
                <w:szCs w:val="28"/>
              </w:rPr>
              <w:t>согласно варианту 5</w:t>
            </w:r>
            <w:r w:rsidR="005034B9" w:rsidRPr="005034B9">
              <w:rPr>
                <w:sz w:val="28"/>
                <w:szCs w:val="28"/>
              </w:rPr>
              <w:t>)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37B27CF9" w14:textId="77777777" w:rsidR="0082079B" w:rsidRPr="00957EBF" w:rsidRDefault="0082079B" w:rsidP="0082079B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82079B" w:rsidRPr="00957EBF" w14:paraId="73902F87" w14:textId="77777777" w:rsidTr="00F90303">
        <w:tc>
          <w:tcPr>
            <w:tcW w:w="9889" w:type="dxa"/>
            <w:vAlign w:val="bottom"/>
          </w:tcPr>
          <w:p w14:paraId="55713878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82079B" w:rsidRPr="001F0BE8" w14:paraId="5ED8514D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7D7C495F" w14:textId="77777777" w:rsidR="0082079B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417C11E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3E585C43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BB3E472" w14:textId="77777777" w:rsidR="0082079B" w:rsidRPr="00957EBF" w:rsidRDefault="0082079B" w:rsidP="0082079B">
      <w:pPr>
        <w:rPr>
          <w:sz w:val="28"/>
          <w:szCs w:val="28"/>
        </w:rPr>
      </w:pPr>
    </w:p>
    <w:p w14:paraId="2F4FAB5A" w14:textId="77777777" w:rsidR="0082079B" w:rsidRPr="00957EBF" w:rsidRDefault="0082079B" w:rsidP="0082079B">
      <w:pPr>
        <w:rPr>
          <w:sz w:val="28"/>
          <w:szCs w:val="28"/>
        </w:rPr>
      </w:pPr>
    </w:p>
    <w:p w14:paraId="1E6D6F8B" w14:textId="77777777" w:rsidR="0082079B" w:rsidRPr="00957EBF" w:rsidRDefault="0082079B" w:rsidP="0082079B">
      <w:pPr>
        <w:rPr>
          <w:sz w:val="28"/>
          <w:szCs w:val="28"/>
        </w:rPr>
      </w:pPr>
    </w:p>
    <w:p w14:paraId="675CE4C9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71C1E32F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выдачи задания  «</w:t>
      </w:r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82079B" w:rsidRPr="00957EBF" w14:paraId="60CA0EDE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6357F0E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1507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72B7852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3C644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82079B" w:rsidRPr="00957EBF" w14:paraId="4B66C38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42A957A1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9394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9B20A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52D94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068BFC8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представления проекта  руководителю 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82079B" w:rsidRPr="00957EBF" w14:paraId="4E1268A5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0D92210B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0A5E1D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AC9647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EF7B9" w14:textId="7E5320CA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3345661F" w14:textId="77777777" w:rsidR="0082079B" w:rsidRPr="00957EBF" w:rsidRDefault="0082079B" w:rsidP="0082079B">
      <w:pPr>
        <w:spacing w:line="360" w:lineRule="auto"/>
        <w:rPr>
          <w:sz w:val="28"/>
          <w:szCs w:val="28"/>
        </w:rPr>
      </w:pPr>
    </w:p>
    <w:p w14:paraId="33850B8B" w14:textId="173C3763" w:rsidR="00CC6DD0" w:rsidRDefault="00CC6DD0">
      <w:pPr>
        <w:spacing w:after="200" w:line="276" w:lineRule="auto"/>
        <w:rPr>
          <w:sz w:val="28"/>
        </w:rPr>
      </w:pPr>
      <w:r>
        <w:lastRenderedPageBreak/>
        <w:br w:type="page"/>
      </w:r>
    </w:p>
    <w:p w14:paraId="716DAFE9" w14:textId="77777777" w:rsidR="00CC6DD0" w:rsidRPr="00957EBF" w:rsidRDefault="00CC6DD0" w:rsidP="00CC6DD0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82884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44F9261D" w14:textId="4F5EDCF1" w:rsidR="005E6218" w:rsidRPr="005E6218" w:rsidRDefault="00CC6DD0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r w:rsidRPr="005E6218">
        <w:rPr>
          <w:sz w:val="28"/>
          <w:szCs w:val="28"/>
        </w:rPr>
        <w:fldChar w:fldCharType="begin"/>
      </w:r>
      <w:r w:rsidRPr="005E6218">
        <w:rPr>
          <w:sz w:val="28"/>
          <w:szCs w:val="28"/>
        </w:rPr>
        <w:instrText xml:space="preserve"> TOC \o "1-4" \h \z \u </w:instrText>
      </w:r>
      <w:r w:rsidRPr="005E6218">
        <w:rPr>
          <w:sz w:val="28"/>
          <w:szCs w:val="28"/>
        </w:rPr>
        <w:fldChar w:fldCharType="separate"/>
      </w:r>
      <w:hyperlink w:anchor="_Toc121482884" w:history="1">
        <w:r w:rsidR="005E6218" w:rsidRPr="005E6218">
          <w:rPr>
            <w:rStyle w:val="ad"/>
            <w:noProof/>
            <w:sz w:val="28"/>
            <w:szCs w:val="28"/>
          </w:rPr>
          <w:t>Содержание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4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537EDF2" w14:textId="6F94BAAA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5" w:history="1">
        <w:r w:rsidR="005E6218" w:rsidRPr="005E6218">
          <w:rPr>
            <w:rStyle w:val="ad"/>
            <w:noProof/>
            <w:sz w:val="28"/>
            <w:szCs w:val="28"/>
          </w:rPr>
          <w:t>Введение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B0145C" w14:textId="15F6DEDC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6" w:history="1">
        <w:r w:rsidR="005E6218" w:rsidRPr="005E6218">
          <w:rPr>
            <w:rStyle w:val="ad"/>
            <w:noProof/>
            <w:sz w:val="28"/>
            <w:szCs w:val="28"/>
          </w:rPr>
          <w:t>1 Общая часть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709F726" w14:textId="4514FA55" w:rsidR="005E6218" w:rsidRPr="005E6218" w:rsidRDefault="0044033E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7" w:history="1">
        <w:r w:rsidR="005E6218" w:rsidRPr="005E6218">
          <w:rPr>
            <w:rStyle w:val="ad"/>
            <w:noProof/>
            <w:sz w:val="28"/>
            <w:szCs w:val="28"/>
          </w:rPr>
          <w:t>1.1</w:t>
        </w:r>
        <w:r w:rsidR="005E6218" w:rsidRPr="005E6218">
          <w:rPr>
            <w:rFonts w:eastAsiaTheme="minorEastAsia"/>
            <w:noProof/>
            <w:sz w:val="28"/>
            <w:szCs w:val="28"/>
          </w:rPr>
          <w:tab/>
        </w:r>
        <w:r w:rsidR="005E6218" w:rsidRPr="005E6218">
          <w:rPr>
            <w:rStyle w:val="ad"/>
            <w:noProof/>
            <w:sz w:val="28"/>
            <w:szCs w:val="28"/>
          </w:rPr>
          <w:t>Описание предметной области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45B2BAB" w14:textId="04297FB3" w:rsidR="005E6218" w:rsidRPr="005E6218" w:rsidRDefault="0044033E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8" w:history="1">
        <w:r w:rsidR="005E6218" w:rsidRPr="005E6218">
          <w:rPr>
            <w:rStyle w:val="ad"/>
            <w:noProof/>
            <w:sz w:val="28"/>
            <w:szCs w:val="28"/>
          </w:rPr>
          <w:t>1.2 Постановка задачи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8A7282B" w14:textId="3AA0064B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9" w:history="1">
        <w:r w:rsidR="005E6218" w:rsidRPr="005E6218">
          <w:rPr>
            <w:rStyle w:val="ad"/>
            <w:noProof/>
            <w:sz w:val="28"/>
            <w:szCs w:val="28"/>
          </w:rPr>
          <w:t>2 Специальная часть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BCECEF" w14:textId="004AE869" w:rsidR="005E6218" w:rsidRPr="005E6218" w:rsidRDefault="0044033E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0" w:history="1">
        <w:r w:rsidR="005E6218" w:rsidRPr="005E6218">
          <w:rPr>
            <w:rStyle w:val="ad"/>
            <w:noProof/>
            <w:sz w:val="28"/>
            <w:szCs w:val="28"/>
          </w:rPr>
          <w:t>2.1 Техническое задание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DA7B92" w14:textId="60A5F481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1" w:history="1">
        <w:r w:rsidR="005E6218" w:rsidRPr="005E6218">
          <w:rPr>
            <w:rStyle w:val="ad"/>
            <w:noProof/>
            <w:sz w:val="28"/>
            <w:szCs w:val="28"/>
          </w:rPr>
          <w:t>2.1.1 Введение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01C35580" w14:textId="0E9FD196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2" w:history="1">
        <w:r w:rsidR="005E6218" w:rsidRPr="005E6218">
          <w:rPr>
            <w:rStyle w:val="ad"/>
            <w:noProof/>
            <w:sz w:val="28"/>
            <w:szCs w:val="28"/>
          </w:rPr>
          <w:t>2.1.2 Общие сведения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B3D196" w14:textId="2372F20B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3" w:history="1">
        <w:r w:rsidR="005E6218" w:rsidRPr="005E6218">
          <w:rPr>
            <w:rStyle w:val="ad"/>
            <w:noProof/>
            <w:sz w:val="28"/>
            <w:szCs w:val="28"/>
          </w:rPr>
          <w:t>2.1.3 Назначение и цели создания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_Toc121482893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67C4947" w14:textId="45DBE858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4" w:history="1">
        <w:r w:rsidR="005E6218" w:rsidRPr="005E6218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913F4D8" w14:textId="62C603F8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5" w:history="1">
        <w:r w:rsidR="005E6218" w:rsidRPr="005E6218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A4EA51" w14:textId="7FB0AAE5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6" w:history="1">
        <w:r w:rsidR="005E6218" w:rsidRPr="005E6218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11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ABE1C2F" w14:textId="16CD9BEA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7" w:history="1">
        <w:r w:rsidR="005E6218" w:rsidRPr="005E6218">
          <w:rPr>
            <w:rStyle w:val="ad"/>
            <w:noProof/>
            <w:sz w:val="28"/>
            <w:szCs w:val="28"/>
          </w:rPr>
          <w:t>2.1.7 Порядок контроля и приемки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11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A4C3388" w14:textId="5350CAEF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8" w:history="1">
        <w:r w:rsidR="005E6218" w:rsidRPr="005E6218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861B6EE" w14:textId="259D9B0E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9" w:history="1">
        <w:r w:rsidR="005E6218" w:rsidRPr="005E6218">
          <w:rPr>
            <w:rStyle w:val="ad"/>
            <w:noProof/>
            <w:sz w:val="28"/>
            <w:szCs w:val="28"/>
          </w:rPr>
          <w:t>2.1.9 Приложения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7B3B016" w14:textId="60646ABF" w:rsidR="005E6218" w:rsidRPr="005E6218" w:rsidRDefault="0044033E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0" w:history="1">
        <w:r w:rsidR="005E6218" w:rsidRPr="005E6218">
          <w:rPr>
            <w:rStyle w:val="ad"/>
            <w:noProof/>
            <w:sz w:val="28"/>
            <w:szCs w:val="28"/>
          </w:rPr>
          <w:t>2.2 Описание проекта в Yougile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3771DED" w14:textId="74B1DD31" w:rsidR="005E6218" w:rsidRPr="005E6218" w:rsidRDefault="0044033E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1" w:history="1">
        <w:r w:rsidR="005E6218" w:rsidRPr="005E6218">
          <w:rPr>
            <w:rStyle w:val="ad"/>
            <w:noProof/>
            <w:sz w:val="28"/>
            <w:szCs w:val="28"/>
          </w:rPr>
          <w:t>2.3 Проектирование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BC3D016" w14:textId="26F3ACE3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2" w:history="1">
        <w:r w:rsidR="005E6218" w:rsidRPr="005E6218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2129E4F" w14:textId="3C3F6D16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3" w:history="1">
        <w:r w:rsidR="005E6218" w:rsidRPr="005E6218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_Toc121482903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4FE6A8" w14:textId="234D2BB7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4" w:history="1">
        <w:r w:rsidR="005E6218" w:rsidRPr="005E6218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750B071" w14:textId="5143564C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5" w:history="1">
        <w:r w:rsidR="005E6218" w:rsidRPr="005E6218">
          <w:rPr>
            <w:rStyle w:val="ad"/>
            <w:noProof/>
            <w:sz w:val="28"/>
            <w:szCs w:val="28"/>
          </w:rPr>
          <w:t>2.3.4 Диаграмма классов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19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D8DD12B" w14:textId="36D1684E" w:rsidR="005E6218" w:rsidRPr="005E6218" w:rsidRDefault="0044033E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6" w:history="1">
        <w:r w:rsidR="005E6218" w:rsidRPr="005E6218">
          <w:rPr>
            <w:rStyle w:val="ad"/>
            <w:noProof/>
            <w:sz w:val="28"/>
            <w:szCs w:val="28"/>
          </w:rPr>
          <w:t>2.4</w:t>
        </w:r>
        <w:r w:rsidR="005E6218" w:rsidRPr="005E6218">
          <w:rPr>
            <w:rFonts w:eastAsiaTheme="minorEastAsia"/>
            <w:noProof/>
            <w:sz w:val="28"/>
            <w:szCs w:val="28"/>
          </w:rPr>
          <w:tab/>
        </w:r>
        <w:r w:rsidR="005E6218" w:rsidRPr="005E6218">
          <w:rPr>
            <w:rStyle w:val="ad"/>
            <w:noProof/>
            <w:sz w:val="28"/>
            <w:szCs w:val="28"/>
          </w:rPr>
          <w:t>Программная реализация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20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49E2A99" w14:textId="297AE226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7" w:history="1">
        <w:r w:rsidR="005E6218" w:rsidRPr="005E6218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20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2D51077" w14:textId="4CA58378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8" w:history="1">
        <w:r w:rsidR="005E6218" w:rsidRPr="005E6218">
          <w:rPr>
            <w:rStyle w:val="ad"/>
            <w:noProof/>
            <w:sz w:val="28"/>
            <w:szCs w:val="28"/>
          </w:rPr>
          <w:t>2.4.2 Описание интерфейса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23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2E579BF" w14:textId="002CDFB1" w:rsidR="005E6218" w:rsidRPr="005E6218" w:rsidRDefault="0044033E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9" w:history="1">
        <w:r w:rsidR="005E6218" w:rsidRPr="005E6218">
          <w:rPr>
            <w:rStyle w:val="ad"/>
            <w:noProof/>
            <w:sz w:val="28"/>
            <w:szCs w:val="28"/>
          </w:rPr>
          <w:t>2.4.3 Тестирование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26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87C9065" w14:textId="5CCAD29D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0" w:history="1">
        <w:r w:rsidR="005E6218" w:rsidRPr="005E6218">
          <w:rPr>
            <w:rStyle w:val="ad"/>
            <w:noProof/>
            <w:sz w:val="28"/>
            <w:szCs w:val="28"/>
          </w:rPr>
          <w:t>Заключение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33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DBC3DC4" w14:textId="4BB585E2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1" w:history="1">
        <w:r w:rsidR="005E6218" w:rsidRPr="005E6218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34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99A888E" w14:textId="2903A11D" w:rsidR="005E6218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2" w:history="1">
        <w:r w:rsidR="005E6218" w:rsidRPr="005E6218">
          <w:rPr>
            <w:rStyle w:val="ad"/>
            <w:noProof/>
            <w:sz w:val="28"/>
            <w:szCs w:val="28"/>
          </w:rPr>
          <w:t>Приложение А</w:t>
        </w:r>
        <w:r w:rsidR="005E6218">
          <w:rPr>
            <w:rStyle w:val="ad"/>
            <w:noProof/>
            <w:sz w:val="28"/>
            <w:szCs w:val="28"/>
          </w:rPr>
          <w:t xml:space="preserve">. Фрагмент </w:t>
        </w:r>
        <w:r w:rsidR="005E6218" w:rsidRPr="005E6218">
          <w:rPr>
            <w:rStyle w:val="ad"/>
            <w:noProof/>
            <w:sz w:val="28"/>
            <w:szCs w:val="28"/>
          </w:rPr>
          <w:t>сгенерированной документации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35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C258796" w14:textId="25065B2B" w:rsidR="00CC6DD0" w:rsidRPr="005E6218" w:rsidRDefault="0044033E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4" w:history="1">
        <w:r w:rsidR="005E6218" w:rsidRPr="005E6218">
          <w:rPr>
            <w:rStyle w:val="ad"/>
            <w:noProof/>
            <w:sz w:val="28"/>
            <w:szCs w:val="28"/>
          </w:rPr>
          <w:t>Приложение Б</w:t>
        </w:r>
        <w:r w:rsidR="005E6218">
          <w:rPr>
            <w:rStyle w:val="ad"/>
            <w:noProof/>
            <w:sz w:val="28"/>
            <w:szCs w:val="28"/>
          </w:rPr>
          <w:t>. Л</w:t>
        </w:r>
        <w:r w:rsidR="005E6218" w:rsidRPr="005E6218">
          <w:rPr>
            <w:rStyle w:val="ad"/>
            <w:noProof/>
            <w:sz w:val="28"/>
            <w:szCs w:val="28"/>
          </w:rPr>
          <w:t>истинг программы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36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  <w:r w:rsidR="00CC6DD0" w:rsidRPr="005E6218">
        <w:rPr>
          <w:sz w:val="28"/>
          <w:szCs w:val="28"/>
        </w:rPr>
        <w:fldChar w:fldCharType="end"/>
      </w:r>
    </w:p>
    <w:p w14:paraId="5845B866" w14:textId="05C01952" w:rsidR="005E6218" w:rsidRDefault="005E6218" w:rsidP="005E6218">
      <w:pPr>
        <w:pStyle w:val="aa"/>
      </w:pPr>
    </w:p>
    <w:p w14:paraId="3598005C" w14:textId="77777777" w:rsidR="005E6218" w:rsidRPr="005E6218" w:rsidRDefault="005E6218" w:rsidP="005E6218">
      <w:pPr>
        <w:pStyle w:val="aa"/>
      </w:pPr>
    </w:p>
    <w:p w14:paraId="2B5BC712" w14:textId="77777777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31898BCA" w14:textId="77777777" w:rsidR="00CC6DD0" w:rsidRPr="00107DD1" w:rsidRDefault="00CC6DD0" w:rsidP="00CC6DD0">
      <w:pPr>
        <w:pStyle w:val="12"/>
        <w:ind w:firstLine="0"/>
        <w:jc w:val="center"/>
      </w:pPr>
      <w:bookmarkStart w:id="19" w:name="_Toc460918489"/>
      <w:bookmarkStart w:id="20" w:name="_Toc18609314"/>
      <w:bookmarkStart w:id="21" w:name="_Toc18609385"/>
      <w:bookmarkStart w:id="22" w:name="_Toc121482885"/>
      <w:r w:rsidRPr="00107DD1">
        <w:lastRenderedPageBreak/>
        <w:t>Введение</w:t>
      </w:r>
      <w:bookmarkEnd w:id="19"/>
      <w:bookmarkEnd w:id="20"/>
      <w:bookmarkEnd w:id="21"/>
      <w:bookmarkEnd w:id="22"/>
    </w:p>
    <w:p w14:paraId="04C49875" w14:textId="77777777" w:rsidR="00CC6DD0" w:rsidRDefault="00CC6DD0" w:rsidP="00CC6DD0">
      <w:pPr>
        <w:pStyle w:val="aa"/>
      </w:pPr>
      <w:r w:rsidRPr="00107DD1">
        <w:t>Курсо</w:t>
      </w:r>
      <w:r>
        <w:t>вой проект в рамках учебной дисциплины «</w:t>
      </w:r>
      <w:r w:rsidRPr="00107DD1">
        <w:t>Методы и средства проектирования информационных систем и технологий</w:t>
      </w:r>
      <w:r>
        <w:t xml:space="preserve">» подразумевает проектирование и разработку программного обеспечения, осуществляющего конвертацию файлов </w:t>
      </w:r>
      <w:r w:rsidRPr="00F90CF6">
        <w:t>RuleML</w:t>
      </w:r>
      <w:r>
        <w:t xml:space="preserve"> в формат редактора продукционных баз знаний </w:t>
      </w:r>
      <w:r>
        <w:rPr>
          <w:lang w:val="en-US"/>
        </w:rPr>
        <w:t>EKB</w:t>
      </w:r>
      <w:r>
        <w:t xml:space="preserve">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Knowledge Base Designer</w:t>
      </w:r>
      <w:r w:rsidRPr="00F90CF6">
        <w:t>.</w:t>
      </w:r>
    </w:p>
    <w:p w14:paraId="05196C57" w14:textId="77777777" w:rsidR="00CC6DD0" w:rsidRDefault="00CC6DD0" w:rsidP="00CC6DD0">
      <w:pPr>
        <w:pStyle w:val="aa"/>
      </w:pPr>
      <w:r>
        <w:t xml:space="preserve">Актуальность разрабатываемого программного обеспечения определяется необходимостью создания данного приложения для автоматизации процесса конвертации. </w:t>
      </w:r>
    </w:p>
    <w:p w14:paraId="3B5E030C" w14:textId="77777777" w:rsidR="00CC6DD0" w:rsidRDefault="00CC6DD0" w:rsidP="00CC6DD0">
      <w:pPr>
        <w:pStyle w:val="aa"/>
      </w:pPr>
      <w:r w:rsidRPr="000534E1">
        <w:t>Разрабатываемый программное обеспечение должно автоматизировать деятельность специалистов, в области проектирования информационных систем, сокращая их временные затраты при переносе и поддержании в актуальном состоянии проектов разной структуры в рамках представленных систем.</w:t>
      </w:r>
    </w:p>
    <w:p w14:paraId="5CA4F970" w14:textId="14ADBC01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54E63F43" w14:textId="77777777" w:rsidR="00CC6DD0" w:rsidRPr="00957EBF" w:rsidRDefault="00CC6DD0" w:rsidP="00CC6DD0">
      <w:pPr>
        <w:pStyle w:val="12"/>
      </w:pPr>
      <w:bookmarkStart w:id="23" w:name="_Toc460918490"/>
      <w:bookmarkStart w:id="24" w:name="_Toc18609315"/>
      <w:bookmarkStart w:id="25" w:name="_Toc18609386"/>
      <w:bookmarkStart w:id="26" w:name="_Toc121482886"/>
      <w:r w:rsidRPr="004A67C0">
        <w:lastRenderedPageBreak/>
        <w:t xml:space="preserve">1 </w:t>
      </w:r>
      <w:r w:rsidRPr="00957EBF">
        <w:t>Общая часть</w:t>
      </w:r>
      <w:bookmarkEnd w:id="23"/>
      <w:bookmarkEnd w:id="24"/>
      <w:bookmarkEnd w:id="25"/>
      <w:bookmarkEnd w:id="26"/>
    </w:p>
    <w:p w14:paraId="2015C635" w14:textId="77777777" w:rsidR="00CC6DD0" w:rsidRDefault="00CC6DD0" w:rsidP="00CC6DD0">
      <w:pPr>
        <w:pStyle w:val="23"/>
        <w:numPr>
          <w:ilvl w:val="1"/>
          <w:numId w:val="16"/>
        </w:numPr>
        <w:tabs>
          <w:tab w:val="num" w:pos="360"/>
        </w:tabs>
        <w:ind w:left="0" w:firstLine="709"/>
      </w:pPr>
      <w:bookmarkStart w:id="27" w:name="_Toc341547953"/>
      <w:bookmarkStart w:id="28" w:name="_Toc379672190"/>
      <w:bookmarkStart w:id="29" w:name="_Toc404780342"/>
      <w:bookmarkStart w:id="30" w:name="_Toc406411818"/>
      <w:bookmarkStart w:id="31" w:name="_Toc406411868"/>
      <w:bookmarkStart w:id="32" w:name="_Toc413833805"/>
      <w:bookmarkStart w:id="33" w:name="_Toc460918491"/>
      <w:bookmarkStart w:id="34" w:name="_Toc18609316"/>
      <w:bookmarkStart w:id="35" w:name="_Toc18609387"/>
      <w:bookmarkStart w:id="36" w:name="_Toc121482887"/>
      <w:r w:rsidRPr="00957EBF">
        <w:t>Описание предметной области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E61A30F" w14:textId="77777777" w:rsidR="00CC6DD0" w:rsidRDefault="00CC6DD0" w:rsidP="00CC6DD0">
      <w:pPr>
        <w:pStyle w:val="aa"/>
      </w:pPr>
      <w:r>
        <w:t xml:space="preserve">Программный компонент осуществляет процесс конвертации файлов </w:t>
      </w:r>
      <w:r w:rsidRPr="001304B4">
        <w:rPr>
          <w:lang w:val="en-US"/>
        </w:rPr>
        <w:t>RuleML</w:t>
      </w:r>
      <w:r>
        <w:t xml:space="preserve"> в </w:t>
      </w:r>
      <w:r w:rsidRPr="00D70BFF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2B9856B" w14:textId="77777777" w:rsidR="00CC6DD0" w:rsidRDefault="00CC6DD0" w:rsidP="00CC6DD0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расширением </w:t>
      </w:r>
      <w:r w:rsidRPr="000C6459">
        <w:t>.</w:t>
      </w:r>
      <w:r>
        <w:rPr>
          <w:lang w:val="en-US"/>
        </w:rPr>
        <w:t>ekb</w:t>
      </w:r>
      <w:r>
        <w:t xml:space="preserve"> и содержит многоуровневую структуру.</w:t>
      </w:r>
    </w:p>
    <w:p w14:paraId="223FFCDD" w14:textId="77777777" w:rsidR="00CC6DD0" w:rsidRDefault="00CC6DD0" w:rsidP="00CC6DD0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1F350CAA" wp14:editId="51339AD7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47D76" w14:textId="36E95BEE" w:rsidR="00CC6DD0" w:rsidRPr="004B2918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1</w:t>
      </w:r>
      <w:r w:rsidRPr="007521A5">
        <w:t xml:space="preserve"> – </w:t>
      </w:r>
      <w:r>
        <w:t xml:space="preserve">Фрагмент структуры файла </w:t>
      </w:r>
      <w:r w:rsidRPr="007521A5">
        <w:t>.</w:t>
      </w:r>
      <w:r>
        <w:rPr>
          <w:lang w:val="en-US"/>
        </w:rPr>
        <w:t>ekb</w:t>
      </w:r>
    </w:p>
    <w:p w14:paraId="71DDD3CF" w14:textId="77777777" w:rsidR="00CC6DD0" w:rsidRPr="004B2918" w:rsidRDefault="00CC6DD0" w:rsidP="00CC6DD0">
      <w:pPr>
        <w:pStyle w:val="aa"/>
        <w:ind w:firstLine="0"/>
        <w:jc w:val="center"/>
      </w:pPr>
    </w:p>
    <w:p w14:paraId="66139206" w14:textId="77777777" w:rsidR="00CC6DD0" w:rsidRPr="00091D37" w:rsidRDefault="00CC6DD0" w:rsidP="00CC6DD0">
      <w:pPr>
        <w:pStyle w:val="aa"/>
      </w:pPr>
      <w:r w:rsidRPr="00091D37">
        <w:t>RuleML — это глобальная инициатива, возглавляемая некоммерческой организацией RuleML Inc., которая посвящена продвижению исследований и деятельности по разработке отраслевых стандартов в технической области семантических и интероперабельных правил. Дизайн стандартов в основном принимает форму языка разметки, также известного как RuleML.</w:t>
      </w:r>
    </w:p>
    <w:p w14:paraId="17D5EAB1" w14:textId="77777777" w:rsidR="00CC6DD0" w:rsidRDefault="00CC6DD0" w:rsidP="00CC6DD0">
      <w:pPr>
        <w:pStyle w:val="aa"/>
        <w:ind w:firstLine="0"/>
        <w:jc w:val="center"/>
      </w:pPr>
      <w:r w:rsidRPr="00911C00">
        <w:rPr>
          <w:noProof/>
        </w:rPr>
        <w:drawing>
          <wp:inline distT="0" distB="0" distL="0" distR="0" wp14:anchorId="43C81614" wp14:editId="34B56F81">
            <wp:extent cx="4654833" cy="2624221"/>
            <wp:effectExtent l="19050" t="19050" r="1270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6" cy="263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93B1B" w14:textId="7BA3D607" w:rsidR="00CC6DD0" w:rsidRPr="00911C00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2</w:t>
      </w:r>
      <w:r w:rsidRPr="007521A5">
        <w:t xml:space="preserve"> – </w:t>
      </w:r>
      <w:r>
        <w:t xml:space="preserve">Фрагмент структуры файла </w:t>
      </w:r>
      <w:r>
        <w:rPr>
          <w:lang w:val="en-US"/>
        </w:rPr>
        <w:t>RuleML</w:t>
      </w:r>
    </w:p>
    <w:p w14:paraId="057D3422" w14:textId="77777777" w:rsidR="00CC6DD0" w:rsidRDefault="00CC6DD0" w:rsidP="00CC6DD0">
      <w:pPr>
        <w:pStyle w:val="aa"/>
        <w:ind w:firstLine="0"/>
      </w:pPr>
    </w:p>
    <w:p w14:paraId="2F45AE1B" w14:textId="77777777" w:rsidR="00CC6DD0" w:rsidRPr="002E5739" w:rsidRDefault="00CC6DD0" w:rsidP="00CC6DD0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файла </w:t>
      </w:r>
      <w:r>
        <w:rPr>
          <w:lang w:val="en-US"/>
        </w:rPr>
        <w:t>RuleML</w:t>
      </w:r>
      <w:r>
        <w:t xml:space="preserve"> и места сохранения конвертированного файла </w:t>
      </w:r>
      <w:r w:rsidRPr="00315802">
        <w:t>.</w:t>
      </w:r>
      <w:r>
        <w:rPr>
          <w:lang w:val="en-US"/>
        </w:rPr>
        <w:t>ekb</w:t>
      </w:r>
      <w:r>
        <w:t xml:space="preserve">. </w:t>
      </w:r>
    </w:p>
    <w:p w14:paraId="68123FE9" w14:textId="78A0D259" w:rsidR="00ED6340" w:rsidRDefault="00ED6340" w:rsidP="00CC6DD0">
      <w:pPr>
        <w:pStyle w:val="20"/>
        <w:numPr>
          <w:ilvl w:val="0"/>
          <w:numId w:val="0"/>
        </w:numPr>
      </w:pPr>
    </w:p>
    <w:p w14:paraId="3F89F3A3" w14:textId="77777777" w:rsidR="00014F82" w:rsidRPr="00957EBF" w:rsidRDefault="00014F82" w:rsidP="00014F82">
      <w:pPr>
        <w:pStyle w:val="23"/>
      </w:pPr>
      <w:bookmarkStart w:id="37" w:name="_Toc341547969"/>
      <w:bookmarkStart w:id="38" w:name="_Toc379672191"/>
      <w:bookmarkStart w:id="39" w:name="_Toc404780343"/>
      <w:bookmarkStart w:id="40" w:name="_Toc406411819"/>
      <w:bookmarkStart w:id="41" w:name="_Toc406411869"/>
      <w:bookmarkStart w:id="42" w:name="_Toc413833806"/>
      <w:bookmarkStart w:id="43" w:name="_Toc460918492"/>
      <w:bookmarkStart w:id="44" w:name="_Toc18609388"/>
      <w:bookmarkStart w:id="45" w:name="_Toc121482888"/>
      <w:r>
        <w:t xml:space="preserve">1.2 </w:t>
      </w:r>
      <w:r w:rsidRPr="00957EBF">
        <w:t>Постановка задачи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A549CD1" w14:textId="77777777" w:rsidR="00014F82" w:rsidRPr="00F65D56" w:rsidRDefault="00014F82" w:rsidP="00014F8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10C749" w14:textId="77777777" w:rsidR="00014F82" w:rsidRPr="00957EBF" w:rsidRDefault="00014F82" w:rsidP="00014F8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1DB9E854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012A9D3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6709A5D1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782B3C88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2DBE33A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74D160D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1F7E0981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4CB29F1C" w14:textId="47CD0531" w:rsidR="00014F82" w:rsidRDefault="00014F82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2EB69659" w14:textId="77777777" w:rsidR="005F696B" w:rsidRDefault="005F696B" w:rsidP="005F696B">
      <w:pPr>
        <w:pStyle w:val="12"/>
      </w:pPr>
      <w:bookmarkStart w:id="46" w:name="_Toc121482889"/>
      <w:r>
        <w:lastRenderedPageBreak/>
        <w:t>2 Специальная часть</w:t>
      </w:r>
      <w:bookmarkEnd w:id="46"/>
    </w:p>
    <w:p w14:paraId="2DB29898" w14:textId="77777777" w:rsidR="005F696B" w:rsidRDefault="005F696B" w:rsidP="005F696B">
      <w:pPr>
        <w:pStyle w:val="23"/>
      </w:pPr>
      <w:bookmarkStart w:id="47" w:name="_Toc121482890"/>
      <w:r>
        <w:t>2.1 Техническое задание</w:t>
      </w:r>
      <w:bookmarkEnd w:id="47"/>
    </w:p>
    <w:p w14:paraId="3794C4E7" w14:textId="77777777" w:rsidR="005F696B" w:rsidRDefault="005F696B" w:rsidP="005F696B">
      <w:pPr>
        <w:pStyle w:val="31"/>
      </w:pPr>
      <w:bookmarkStart w:id="48" w:name="_Toc121482891"/>
      <w:r>
        <w:t>2.1.1 Введение</w:t>
      </w:r>
      <w:bookmarkEnd w:id="48"/>
    </w:p>
    <w:p w14:paraId="6152A8E8" w14:textId="77777777" w:rsidR="005F696B" w:rsidRDefault="005F696B" w:rsidP="005F696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>
        <w:rPr>
          <w:lang w:val="en-US"/>
        </w:rPr>
        <w:t>RuleML</w:t>
      </w:r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B26C810" w14:textId="77777777" w:rsidR="005F696B" w:rsidRDefault="005F696B" w:rsidP="005F696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59D5EA59" w14:textId="77777777" w:rsidR="005F696B" w:rsidRDefault="005F696B" w:rsidP="005F696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r>
        <w:rPr>
          <w:lang w:val="en-US"/>
        </w:rPr>
        <w:t>RuleML</w:t>
      </w:r>
      <w:r w:rsidRPr="00F15132">
        <w:t xml:space="preserve"> </w:t>
      </w:r>
      <w:r>
        <w:t>в автоматическом режиме.</w:t>
      </w:r>
    </w:p>
    <w:p w14:paraId="7E8C3EAE" w14:textId="77777777" w:rsidR="005F696B" w:rsidRDefault="005F696B" w:rsidP="005F696B">
      <w:pPr>
        <w:pStyle w:val="aa"/>
      </w:pPr>
    </w:p>
    <w:p w14:paraId="654D9E0F" w14:textId="77777777" w:rsidR="005F696B" w:rsidRDefault="005F696B" w:rsidP="005F696B">
      <w:pPr>
        <w:pStyle w:val="31"/>
      </w:pPr>
      <w:bookmarkStart w:id="49" w:name="_Toc121482892"/>
      <w:r>
        <w:t>2.1.2 Общие сведения</w:t>
      </w:r>
      <w:bookmarkEnd w:id="49"/>
    </w:p>
    <w:p w14:paraId="6DB5813C" w14:textId="77777777" w:rsidR="005F696B" w:rsidRDefault="005F696B" w:rsidP="005F696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672BC831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Полное название системы</w:t>
      </w:r>
    </w:p>
    <w:p w14:paraId="15ABE123" w14:textId="77777777" w:rsidR="005F696B" w:rsidRDefault="005F696B" w:rsidP="005F696B">
      <w:pPr>
        <w:pStyle w:val="aa"/>
      </w:pPr>
      <w:r>
        <w:t>Программный компонент «Транслятор файлов структуры».</w:t>
      </w:r>
    </w:p>
    <w:p w14:paraId="7DE8AD50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Шифр системы</w:t>
      </w:r>
    </w:p>
    <w:p w14:paraId="624DDFB4" w14:textId="77777777" w:rsidR="005F696B" w:rsidRDefault="005F696B" w:rsidP="005F696B">
      <w:pPr>
        <w:pStyle w:val="aa"/>
      </w:pPr>
      <w:r>
        <w:t>Шифр системы – ПК ТФС.</w:t>
      </w:r>
    </w:p>
    <w:p w14:paraId="608BF027" w14:textId="77777777" w:rsidR="005F696B" w:rsidRDefault="005F696B" w:rsidP="005F696B">
      <w:pPr>
        <w:pStyle w:val="aa"/>
      </w:pPr>
    </w:p>
    <w:p w14:paraId="7388FA5B" w14:textId="77777777" w:rsidR="005F696B" w:rsidRDefault="005F696B" w:rsidP="005F696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68F96E5E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Заказчик</w:t>
      </w:r>
    </w:p>
    <w:p w14:paraId="440BE8FC" w14:textId="77777777" w:rsidR="005F696B" w:rsidRPr="00B44E54" w:rsidRDefault="005F696B" w:rsidP="005F696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17F5E769" w14:textId="77777777" w:rsidR="005F696B" w:rsidRPr="00B44E54" w:rsidRDefault="005F696B" w:rsidP="005F696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4FBB7525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Исполнитель</w:t>
      </w:r>
    </w:p>
    <w:p w14:paraId="6589E9A6" w14:textId="77777777" w:rsidR="005F696B" w:rsidRDefault="005F696B" w:rsidP="005F696B">
      <w:pPr>
        <w:pStyle w:val="aa"/>
      </w:pPr>
      <w:r w:rsidRPr="00B44E54">
        <w:t xml:space="preserve">Студент </w:t>
      </w:r>
      <w:r>
        <w:t>Малиновцев И. А.</w:t>
      </w:r>
    </w:p>
    <w:p w14:paraId="76D58401" w14:textId="77777777" w:rsidR="005F696B" w:rsidRDefault="005F696B" w:rsidP="005F696B">
      <w:pPr>
        <w:pStyle w:val="aa"/>
      </w:pPr>
    </w:p>
    <w:p w14:paraId="7836207B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4F891448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программного компонента</w:t>
      </w:r>
    </w:p>
    <w:p w14:paraId="58DBE2E6" w14:textId="77777777" w:rsidR="005F696B" w:rsidRPr="00984F83" w:rsidRDefault="005F696B" w:rsidP="005F696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69C7C1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документа</w:t>
      </w:r>
    </w:p>
    <w:p w14:paraId="3C51D686" w14:textId="77777777" w:rsidR="005F696B" w:rsidRPr="00984F83" w:rsidRDefault="005F696B" w:rsidP="005F696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2A9FADC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Нормативные документы</w:t>
      </w:r>
    </w:p>
    <w:p w14:paraId="4ADB19CA" w14:textId="77777777" w:rsidR="005F696B" w:rsidRPr="00984F83" w:rsidRDefault="005F696B" w:rsidP="005F696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52793A71" w14:textId="77777777" w:rsidR="005F696B" w:rsidRPr="00984F83" w:rsidRDefault="005F696B" w:rsidP="005F696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0FC3D5A6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66E7F78D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6C10C98A" w14:textId="77777777" w:rsidR="005F696B" w:rsidRDefault="005F696B" w:rsidP="005F696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5B10B3DC" w14:textId="77777777" w:rsidR="005F696B" w:rsidRDefault="005F696B" w:rsidP="005F696B">
      <w:pPr>
        <w:pStyle w:val="aa"/>
      </w:pPr>
    </w:p>
    <w:p w14:paraId="2AD0DB29" w14:textId="77777777" w:rsidR="005F696B" w:rsidRPr="00984F83" w:rsidRDefault="005F696B" w:rsidP="005F696B">
      <w:pPr>
        <w:pStyle w:val="aa"/>
      </w:pPr>
    </w:p>
    <w:p w14:paraId="29747E60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520F17A" w14:textId="77777777" w:rsidR="005F696B" w:rsidRDefault="005F696B" w:rsidP="005F696B">
      <w:pPr>
        <w:pStyle w:val="aa"/>
      </w:pPr>
      <w:r>
        <w:t>Начало разработки – «01» сентября 2022 г.</w:t>
      </w:r>
    </w:p>
    <w:p w14:paraId="0BDCD5E7" w14:textId="77777777" w:rsidR="005F696B" w:rsidRDefault="005F696B" w:rsidP="005F696B">
      <w:pPr>
        <w:pStyle w:val="aa"/>
      </w:pPr>
      <w:r>
        <w:t>Окончание разработки – «25» декабря 2022 г.</w:t>
      </w:r>
    </w:p>
    <w:p w14:paraId="3206A6B5" w14:textId="77777777" w:rsidR="005F696B" w:rsidRDefault="005F696B" w:rsidP="005F696B">
      <w:pPr>
        <w:pStyle w:val="aa"/>
      </w:pPr>
    </w:p>
    <w:p w14:paraId="4436328A" w14:textId="77777777" w:rsidR="005F696B" w:rsidRPr="00A1592F" w:rsidRDefault="005F696B" w:rsidP="005F696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E3DA83B" w14:textId="77777777" w:rsidR="005F696B" w:rsidRDefault="005F696B" w:rsidP="005F696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4E6BBFF1" w14:textId="77777777" w:rsidR="005F696B" w:rsidRDefault="005F696B" w:rsidP="005F696B">
      <w:pPr>
        <w:pStyle w:val="aa"/>
      </w:pPr>
      <w:r>
        <w:t>Порядок финансирования определяется условиями методического указания.</w:t>
      </w:r>
    </w:p>
    <w:p w14:paraId="16AF5898" w14:textId="77777777" w:rsidR="005F696B" w:rsidRDefault="005F696B" w:rsidP="005F696B">
      <w:pPr>
        <w:pStyle w:val="aa"/>
      </w:pPr>
    </w:p>
    <w:p w14:paraId="5FE6831A" w14:textId="77777777" w:rsidR="005F696B" w:rsidRDefault="005F696B" w:rsidP="005F696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29406C04" w14:textId="77777777" w:rsidR="005F696B" w:rsidRPr="008D045D" w:rsidRDefault="005F696B" w:rsidP="005F696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277C9AB0" w14:textId="77777777" w:rsidR="005F696B" w:rsidRDefault="005F696B" w:rsidP="005F696B">
      <w:pPr>
        <w:pStyle w:val="aa"/>
      </w:pPr>
    </w:p>
    <w:p w14:paraId="7247257B" w14:textId="77777777" w:rsidR="005F696B" w:rsidRDefault="005F696B" w:rsidP="005F696B">
      <w:pPr>
        <w:pStyle w:val="31"/>
      </w:pPr>
      <w:bookmarkStart w:id="50" w:name="_Toc121482893"/>
      <w:r>
        <w:t>2.1.3 Назначение и цели создания</w:t>
      </w:r>
      <w:bookmarkEnd w:id="50"/>
    </w:p>
    <w:p w14:paraId="2E75CDD4" w14:textId="77777777" w:rsidR="005F696B" w:rsidRPr="00A23102" w:rsidRDefault="005F696B" w:rsidP="005F696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78661873" w14:textId="77777777" w:rsidR="005F696B" w:rsidRDefault="005F696B" w:rsidP="005F696B">
      <w:pPr>
        <w:pStyle w:val="aa"/>
      </w:pPr>
      <w:r>
        <w:t xml:space="preserve">Программный компонент ПК ТФС предназначен для автоматической конвертации файлов </w:t>
      </w:r>
      <w:r>
        <w:rPr>
          <w:lang w:val="en-US"/>
        </w:rPr>
        <w:t>RuleML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7FC4FD31" w14:textId="77777777" w:rsidR="005F696B" w:rsidRDefault="005F696B" w:rsidP="005F696B">
      <w:pPr>
        <w:pStyle w:val="aa"/>
      </w:pPr>
    </w:p>
    <w:p w14:paraId="43324619" w14:textId="77777777" w:rsidR="005F696B" w:rsidRPr="00251592" w:rsidRDefault="005F696B" w:rsidP="005F696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7AB80C50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создания и внедрения ПК ТФС:</w:t>
      </w:r>
    </w:p>
    <w:p w14:paraId="01BD5419" w14:textId="77777777" w:rsidR="005F696B" w:rsidRDefault="005F696B" w:rsidP="005F696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7500072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текущего этапа</w:t>
      </w:r>
    </w:p>
    <w:p w14:paraId="332E0C8E" w14:textId="77777777" w:rsidR="005F696B" w:rsidRDefault="005F696B" w:rsidP="005F696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08A466BA" w14:textId="77777777" w:rsidR="005F696B" w:rsidRDefault="005F696B" w:rsidP="005F696B">
      <w:pPr>
        <w:pStyle w:val="aa"/>
      </w:pPr>
    </w:p>
    <w:p w14:paraId="26059775" w14:textId="77777777" w:rsidR="005F696B" w:rsidRDefault="005F696B" w:rsidP="005F696B">
      <w:pPr>
        <w:pStyle w:val="31"/>
      </w:pPr>
      <w:bookmarkStart w:id="51" w:name="_Toc121482894"/>
      <w:r>
        <w:lastRenderedPageBreak/>
        <w:t>2.1.4 Характеристика объектов автоматизации</w:t>
      </w:r>
      <w:bookmarkEnd w:id="51"/>
    </w:p>
    <w:p w14:paraId="3F902B96" w14:textId="77777777" w:rsidR="005F696B" w:rsidRPr="006B3981" w:rsidRDefault="005F696B" w:rsidP="005F696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18E4E94B" w14:textId="77777777" w:rsidR="005F696B" w:rsidRDefault="005F696B" w:rsidP="005F696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20D6A6E2" w14:textId="77777777" w:rsidR="005F696B" w:rsidRDefault="005F696B" w:rsidP="005F696B">
      <w:pPr>
        <w:pStyle w:val="aa"/>
      </w:pPr>
      <w:r>
        <w:t>Предметом автоматизации является процесс конвертации файлов структуры.</w:t>
      </w:r>
    </w:p>
    <w:p w14:paraId="65CCEE43" w14:textId="77777777" w:rsidR="005F696B" w:rsidRDefault="005F696B" w:rsidP="005F696B">
      <w:pPr>
        <w:pStyle w:val="aa"/>
      </w:pPr>
    </w:p>
    <w:p w14:paraId="01DD6918" w14:textId="77777777" w:rsidR="005F696B" w:rsidRPr="00A44672" w:rsidRDefault="005F696B" w:rsidP="005F696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26156EA6" w14:textId="77777777" w:rsidR="005F696B" w:rsidRDefault="005F696B" w:rsidP="005F696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1F42A13D" w14:textId="77777777" w:rsidR="005F696B" w:rsidRDefault="005F696B" w:rsidP="005F696B">
      <w:pPr>
        <w:pStyle w:val="aa"/>
      </w:pPr>
    </w:p>
    <w:p w14:paraId="5A305DDA" w14:textId="77777777" w:rsidR="005F696B" w:rsidRDefault="005F696B" w:rsidP="005F696B">
      <w:pPr>
        <w:pStyle w:val="31"/>
      </w:pPr>
      <w:bookmarkStart w:id="52" w:name="_Toc121482895"/>
      <w:r>
        <w:t>2.1.5 Требования к программе или программному изделию</w:t>
      </w:r>
      <w:bookmarkEnd w:id="52"/>
    </w:p>
    <w:p w14:paraId="0C8D52FC" w14:textId="77777777" w:rsidR="005F696B" w:rsidRDefault="005F696B" w:rsidP="005F696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24B53868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5741C3B9" w14:textId="77777777" w:rsidR="005F696B" w:rsidRPr="00864AFD" w:rsidRDefault="005F696B" w:rsidP="005F696B">
      <w:pPr>
        <w:pStyle w:val="aa"/>
      </w:pPr>
      <w:r w:rsidRPr="00864AFD">
        <w:t xml:space="preserve">указание пути к файлу </w:t>
      </w:r>
      <w:r>
        <w:rPr>
          <w:lang w:val="en-US"/>
        </w:rPr>
        <w:t>RuleML</w:t>
      </w:r>
      <w:r w:rsidRPr="00864AFD">
        <w:t>;</w:t>
      </w:r>
    </w:p>
    <w:p w14:paraId="10FE7729" w14:textId="77777777" w:rsidR="005F696B" w:rsidRPr="00864AFD" w:rsidRDefault="005F696B" w:rsidP="005F696B">
      <w:pPr>
        <w:pStyle w:val="aa"/>
      </w:pPr>
      <w:r w:rsidRPr="00864AFD">
        <w:t>указание пути к месту сохранения конвертированного файла;</w:t>
      </w:r>
    </w:p>
    <w:p w14:paraId="0D2E2967" w14:textId="77777777" w:rsidR="005F696B" w:rsidRPr="00864AFD" w:rsidRDefault="005F696B" w:rsidP="005F696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3EF70F2A" w14:textId="77777777" w:rsidR="005F696B" w:rsidRPr="00864AFD" w:rsidRDefault="005F696B" w:rsidP="005F696B">
      <w:pPr>
        <w:pStyle w:val="aa"/>
      </w:pPr>
      <w:r w:rsidRPr="00864AFD">
        <w:t>оповещение пользователя об ошибке при конвертации файла.</w:t>
      </w:r>
    </w:p>
    <w:p w14:paraId="270D8152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Исходные данные:</w:t>
      </w:r>
    </w:p>
    <w:p w14:paraId="4C26F012" w14:textId="77777777" w:rsidR="005F696B" w:rsidRPr="00864AFD" w:rsidRDefault="005F696B" w:rsidP="005F696B">
      <w:pPr>
        <w:pStyle w:val="aa"/>
      </w:pPr>
      <w:r w:rsidRPr="00864AFD">
        <w:t xml:space="preserve">путь к файлу </w:t>
      </w:r>
      <w:r>
        <w:rPr>
          <w:lang w:val="en-US"/>
        </w:rPr>
        <w:t>RuleML</w:t>
      </w:r>
      <w:r w:rsidRPr="00864AFD">
        <w:t>;</w:t>
      </w:r>
    </w:p>
    <w:p w14:paraId="0CD4AEBF" w14:textId="77777777" w:rsidR="005F696B" w:rsidRPr="00864AFD" w:rsidRDefault="005F696B" w:rsidP="005F696B">
      <w:pPr>
        <w:pStyle w:val="aa"/>
      </w:pPr>
      <w:r w:rsidRPr="00864AFD">
        <w:t>пусть к месту сохранения конвертированного файла.</w:t>
      </w:r>
    </w:p>
    <w:p w14:paraId="56407E72" w14:textId="77777777" w:rsidR="005F696B" w:rsidRDefault="005F696B" w:rsidP="005F696B">
      <w:pPr>
        <w:pStyle w:val="aa"/>
      </w:pPr>
    </w:p>
    <w:p w14:paraId="033FC9F0" w14:textId="77777777" w:rsidR="005F696B" w:rsidRDefault="005F696B" w:rsidP="005F696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4132AC97" w14:textId="77777777" w:rsidR="005F696B" w:rsidRDefault="005F696B" w:rsidP="005F696B">
      <w:pPr>
        <w:pStyle w:val="aa"/>
      </w:pPr>
      <w:r>
        <w:t>Предусмотреть контроль вводимой информации.</w:t>
      </w:r>
    </w:p>
    <w:p w14:paraId="501403BC" w14:textId="77777777" w:rsidR="005F696B" w:rsidRDefault="005F696B" w:rsidP="005F696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2AE01CD6" w14:textId="77777777" w:rsidR="005F696B" w:rsidRDefault="005F696B" w:rsidP="005F696B">
      <w:pPr>
        <w:pStyle w:val="aa"/>
      </w:pPr>
    </w:p>
    <w:p w14:paraId="72BF19E7" w14:textId="77777777" w:rsidR="005F696B" w:rsidRPr="008767C6" w:rsidRDefault="005F696B" w:rsidP="005F696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28519CCB" w14:textId="77777777" w:rsidR="005F696B" w:rsidRDefault="005F696B" w:rsidP="005F696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5DF8E48C" w14:textId="77777777" w:rsidR="005F696B" w:rsidRDefault="005F696B" w:rsidP="005F696B">
      <w:pPr>
        <w:pStyle w:val="aa"/>
      </w:pPr>
      <w:r>
        <w:t>Минимальная конфигурация:</w:t>
      </w:r>
    </w:p>
    <w:p w14:paraId="3064AFAB" w14:textId="77777777" w:rsidR="005F696B" w:rsidRDefault="005F696B" w:rsidP="005F696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21B400AD" w14:textId="77777777" w:rsidR="005F696B" w:rsidRDefault="005F696B" w:rsidP="005F696B">
      <w:pPr>
        <w:pStyle w:val="aa"/>
      </w:pPr>
      <w:r>
        <w:t>объем оперативного запоминающего устройства: 2048 Мб и более.</w:t>
      </w:r>
    </w:p>
    <w:p w14:paraId="118AA040" w14:textId="77777777" w:rsidR="005F696B" w:rsidRDefault="005F696B" w:rsidP="005F696B">
      <w:pPr>
        <w:pStyle w:val="aa"/>
      </w:pPr>
    </w:p>
    <w:p w14:paraId="0E3281F5" w14:textId="77777777" w:rsidR="005F696B" w:rsidRDefault="005F696B" w:rsidP="005F696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42B04B27" w14:textId="77777777" w:rsidR="005F696B" w:rsidRDefault="005F696B" w:rsidP="005F696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003FE506" w14:textId="77777777" w:rsidR="005F696B" w:rsidRDefault="005F696B" w:rsidP="005F696B">
      <w:pPr>
        <w:pStyle w:val="aa"/>
      </w:pPr>
    </w:p>
    <w:p w14:paraId="2E41C018" w14:textId="77777777" w:rsidR="005F696B" w:rsidRDefault="005F696B" w:rsidP="005F696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B7312F1" w14:textId="77777777" w:rsidR="005F696B" w:rsidRDefault="005F696B" w:rsidP="005F696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78AA6E94" w14:textId="77777777" w:rsidR="005F696B" w:rsidRDefault="005F696B" w:rsidP="005F696B">
      <w:pPr>
        <w:pStyle w:val="aa"/>
      </w:pPr>
      <w:r>
        <w:lastRenderedPageBreak/>
        <w:t>- административные вопросы;</w:t>
      </w:r>
    </w:p>
    <w:p w14:paraId="3D612B76" w14:textId="77777777" w:rsidR="005F696B" w:rsidRDefault="005F696B" w:rsidP="005F696B">
      <w:pPr>
        <w:pStyle w:val="aa"/>
      </w:pPr>
      <w:r>
        <w:t>- инженерно-технические вопросы;</w:t>
      </w:r>
    </w:p>
    <w:p w14:paraId="53CD25E8" w14:textId="77777777" w:rsidR="005F696B" w:rsidRDefault="005F696B" w:rsidP="005F696B">
      <w:pPr>
        <w:pStyle w:val="aa"/>
      </w:pPr>
      <w:r>
        <w:t>- вопросы методического обеспечения.</w:t>
      </w:r>
    </w:p>
    <w:p w14:paraId="00341F89" w14:textId="77777777" w:rsidR="005F696B" w:rsidRDefault="005F696B" w:rsidP="005F696B">
      <w:pPr>
        <w:pStyle w:val="aa"/>
      </w:pPr>
    </w:p>
    <w:p w14:paraId="6AAA6D9C" w14:textId="77777777" w:rsidR="005F696B" w:rsidRDefault="005F696B" w:rsidP="005F696B">
      <w:pPr>
        <w:pStyle w:val="31"/>
      </w:pPr>
      <w:bookmarkStart w:id="53" w:name="_Toc121482896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3"/>
    </w:p>
    <w:p w14:paraId="273BE546" w14:textId="77777777" w:rsidR="005F696B" w:rsidRDefault="005F696B" w:rsidP="005F696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5F696B" w:rsidRPr="00ED16D9" w14:paraId="246A70F5" w14:textId="77777777" w:rsidTr="00F90303">
        <w:tc>
          <w:tcPr>
            <w:tcW w:w="522" w:type="dxa"/>
            <w:shd w:val="clear" w:color="auto" w:fill="auto"/>
          </w:tcPr>
          <w:p w14:paraId="3FD769F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460A44F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1305603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50493B08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5F696B" w:rsidRPr="00ED16D9" w14:paraId="015337A9" w14:textId="77777777" w:rsidTr="00F90303">
        <w:tc>
          <w:tcPr>
            <w:tcW w:w="522" w:type="dxa"/>
            <w:shd w:val="clear" w:color="auto" w:fill="auto"/>
          </w:tcPr>
          <w:p w14:paraId="227C32A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1B12896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546EC122" w14:textId="77777777" w:rsidR="005F696B" w:rsidRPr="00ED16D9" w:rsidRDefault="005F696B" w:rsidP="00F90303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37F4097F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81D264E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5F696B" w:rsidRPr="00ED16D9" w14:paraId="0603010A" w14:textId="77777777" w:rsidTr="00F90303">
        <w:tc>
          <w:tcPr>
            <w:tcW w:w="522" w:type="dxa"/>
            <w:shd w:val="clear" w:color="auto" w:fill="auto"/>
          </w:tcPr>
          <w:p w14:paraId="708B0025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1F917CA9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2B683018" w14:textId="77777777" w:rsidR="005F696B" w:rsidRPr="00ED16D9" w:rsidRDefault="005F696B" w:rsidP="00F90303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5709D43F" w14:textId="77777777" w:rsidR="005F696B" w:rsidRPr="00ED16D9" w:rsidRDefault="005F696B" w:rsidP="00F90303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F205253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5F696B" w:rsidRPr="00ED16D9" w14:paraId="3877DFF9" w14:textId="77777777" w:rsidTr="00F90303">
        <w:tc>
          <w:tcPr>
            <w:tcW w:w="522" w:type="dxa"/>
            <w:shd w:val="clear" w:color="auto" w:fill="auto"/>
          </w:tcPr>
          <w:p w14:paraId="3C4B89A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8ED1EF7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7BC9CC42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07ADFAB6" w14:textId="77777777" w:rsidR="005F696B" w:rsidRPr="00ED16D9" w:rsidRDefault="005F696B" w:rsidP="00F90303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5F696B" w:rsidRPr="00ED16D9" w14:paraId="03BE275B" w14:textId="77777777" w:rsidTr="00F90303">
        <w:tc>
          <w:tcPr>
            <w:tcW w:w="522" w:type="dxa"/>
            <w:shd w:val="clear" w:color="auto" w:fill="auto"/>
          </w:tcPr>
          <w:p w14:paraId="69D834B6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266B217B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Тестирование базового функционала приложения.</w:t>
            </w:r>
          </w:p>
        </w:tc>
        <w:tc>
          <w:tcPr>
            <w:tcW w:w="1894" w:type="dxa"/>
            <w:shd w:val="clear" w:color="auto" w:fill="auto"/>
          </w:tcPr>
          <w:p w14:paraId="76F02CB8" w14:textId="77777777" w:rsidR="005F696B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14.11.2022-20.11.2022</w:t>
            </w:r>
          </w:p>
        </w:tc>
        <w:tc>
          <w:tcPr>
            <w:tcW w:w="2841" w:type="dxa"/>
            <w:shd w:val="clear" w:color="auto" w:fill="auto"/>
          </w:tcPr>
          <w:p w14:paraId="76F08228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Тесты.</w:t>
            </w:r>
            <w:r>
              <w:t xml:space="preserve"> </w:t>
            </w:r>
            <w:r w:rsidRPr="00ED16D9">
              <w:t>Документация.</w:t>
            </w:r>
          </w:p>
        </w:tc>
      </w:tr>
      <w:tr w:rsidR="005F696B" w:rsidRPr="00ED16D9" w14:paraId="3BDCC020" w14:textId="77777777" w:rsidTr="00F90303">
        <w:tc>
          <w:tcPr>
            <w:tcW w:w="522" w:type="dxa"/>
            <w:shd w:val="clear" w:color="auto" w:fill="auto"/>
          </w:tcPr>
          <w:p w14:paraId="30F8740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4688CDB8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948F220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21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4E7D66C7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5F696B" w:rsidRPr="00ED16D9" w14:paraId="26762713" w14:textId="77777777" w:rsidTr="00F90303">
        <w:tc>
          <w:tcPr>
            <w:tcW w:w="522" w:type="dxa"/>
            <w:shd w:val="clear" w:color="auto" w:fill="auto"/>
          </w:tcPr>
          <w:p w14:paraId="1EC371AE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4AECE2D2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7CC67E7B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05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13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5EF3FF9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 xml:space="preserve">Тесты. </w:t>
            </w:r>
          </w:p>
        </w:tc>
      </w:tr>
      <w:tr w:rsidR="005F696B" w:rsidRPr="00ED16D9" w14:paraId="497BFC2E" w14:textId="77777777" w:rsidTr="00F90303">
        <w:tc>
          <w:tcPr>
            <w:tcW w:w="522" w:type="dxa"/>
            <w:shd w:val="clear" w:color="auto" w:fill="auto"/>
          </w:tcPr>
          <w:p w14:paraId="1DC5C1C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7</w:t>
            </w:r>
          </w:p>
        </w:tc>
        <w:tc>
          <w:tcPr>
            <w:tcW w:w="4088" w:type="dxa"/>
            <w:shd w:val="clear" w:color="auto" w:fill="auto"/>
          </w:tcPr>
          <w:p w14:paraId="46A863EF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Написание сопроводительной и документации</w:t>
            </w:r>
          </w:p>
        </w:tc>
        <w:tc>
          <w:tcPr>
            <w:tcW w:w="1894" w:type="dxa"/>
            <w:shd w:val="clear" w:color="auto" w:fill="auto"/>
          </w:tcPr>
          <w:p w14:paraId="450EA3D6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14.12.2022-25.12.2022</w:t>
            </w:r>
          </w:p>
        </w:tc>
        <w:tc>
          <w:tcPr>
            <w:tcW w:w="2841" w:type="dxa"/>
            <w:shd w:val="clear" w:color="auto" w:fill="auto"/>
          </w:tcPr>
          <w:p w14:paraId="5DB024AD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348649CD" w14:textId="77777777" w:rsidR="005F696B" w:rsidRDefault="005F696B" w:rsidP="005F696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1ECA1631" w14:textId="77777777" w:rsidR="005F696B" w:rsidRDefault="005F696B" w:rsidP="005F696B">
      <w:pPr>
        <w:pStyle w:val="aa"/>
      </w:pPr>
    </w:p>
    <w:p w14:paraId="49C20BAD" w14:textId="77777777" w:rsidR="005F696B" w:rsidRDefault="005F696B" w:rsidP="005F696B">
      <w:pPr>
        <w:pStyle w:val="31"/>
      </w:pPr>
      <w:bookmarkStart w:id="54" w:name="_Toc121482897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4"/>
    </w:p>
    <w:p w14:paraId="3446B654" w14:textId="77777777" w:rsidR="005F696B" w:rsidRPr="008A22D1" w:rsidRDefault="005F696B" w:rsidP="005F696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17CD7D20" w14:textId="77777777" w:rsidR="005F696B" w:rsidRDefault="005F696B" w:rsidP="005F696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4145E87A" w14:textId="77777777" w:rsidR="005F696B" w:rsidRDefault="005F696B" w:rsidP="005F696B">
      <w:pPr>
        <w:pStyle w:val="aa"/>
      </w:pPr>
    </w:p>
    <w:p w14:paraId="31F45E79" w14:textId="77777777" w:rsidR="005F696B" w:rsidRPr="00BC7B42" w:rsidRDefault="005F696B" w:rsidP="005F696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06D90CBF" w14:textId="77777777" w:rsidR="005F696B" w:rsidRDefault="005F696B" w:rsidP="005F696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</w:t>
      </w:r>
      <w:r>
        <w:lastRenderedPageBreak/>
        <w:t>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4FCAA51F" w14:textId="77777777" w:rsidR="005F696B" w:rsidRDefault="005F696B" w:rsidP="005F696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C2D76C5" w14:textId="77777777" w:rsidR="005F696B" w:rsidRDefault="005F696B" w:rsidP="005F696B">
      <w:pPr>
        <w:pStyle w:val="aa"/>
      </w:pPr>
    </w:p>
    <w:p w14:paraId="67323B9B" w14:textId="77777777" w:rsidR="005F696B" w:rsidRPr="004F20B0" w:rsidRDefault="005F696B" w:rsidP="005F696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0D25938F" w14:textId="77777777" w:rsidR="005F696B" w:rsidRDefault="005F696B" w:rsidP="005F696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59A9E27" w14:textId="77777777" w:rsidR="005F696B" w:rsidRDefault="005F696B" w:rsidP="005F696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47B229C4" w14:textId="77777777" w:rsidR="005F696B" w:rsidRDefault="005F696B" w:rsidP="005F696B">
      <w:pPr>
        <w:pStyle w:val="aa"/>
      </w:pPr>
    </w:p>
    <w:p w14:paraId="18F917C0" w14:textId="77777777" w:rsidR="005F696B" w:rsidRDefault="005F696B" w:rsidP="005F696B">
      <w:pPr>
        <w:pStyle w:val="31"/>
      </w:pPr>
      <w:bookmarkStart w:id="55" w:name="_Toc121482898"/>
      <w:r>
        <w:t xml:space="preserve">2.1.8 </w:t>
      </w:r>
      <w:r w:rsidRPr="000D3319">
        <w:t>Требования к программной документации</w:t>
      </w:r>
      <w:bookmarkEnd w:id="55"/>
    </w:p>
    <w:p w14:paraId="2710E888" w14:textId="77777777" w:rsidR="005F696B" w:rsidRDefault="005F696B" w:rsidP="005F696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4EB583B2" w14:textId="77777777" w:rsidR="005F696B" w:rsidRDefault="005F696B" w:rsidP="005F696B">
      <w:pPr>
        <w:pStyle w:val="aa"/>
      </w:pPr>
      <w:r>
        <w:t>В состав сопровождающей документации должны входить:</w:t>
      </w:r>
    </w:p>
    <w:p w14:paraId="248A18C9" w14:textId="77777777" w:rsidR="005F696B" w:rsidRDefault="005F696B" w:rsidP="005F696B">
      <w:pPr>
        <w:pStyle w:val="aa"/>
      </w:pPr>
      <w:r>
        <w:t>Пояснительная записка на 25-30 листах, содержащая описание разработки.</w:t>
      </w:r>
    </w:p>
    <w:p w14:paraId="60E597AE" w14:textId="77777777" w:rsidR="005F696B" w:rsidRDefault="005F696B" w:rsidP="005F696B">
      <w:pPr>
        <w:pStyle w:val="aa"/>
      </w:pPr>
      <w:r>
        <w:t>Руководство пользователя.</w:t>
      </w:r>
    </w:p>
    <w:p w14:paraId="62F8E50C" w14:textId="77777777" w:rsidR="005F696B" w:rsidRDefault="005F696B" w:rsidP="005F696B">
      <w:pPr>
        <w:pStyle w:val="aa"/>
      </w:pPr>
    </w:p>
    <w:p w14:paraId="0177DA59" w14:textId="77777777" w:rsidR="005F696B" w:rsidRDefault="005F696B" w:rsidP="005F696B">
      <w:pPr>
        <w:pStyle w:val="31"/>
      </w:pPr>
      <w:bookmarkStart w:id="56" w:name="_Toc121482899"/>
      <w:r>
        <w:t>2.1.9 Приложения</w:t>
      </w:r>
      <w:bookmarkEnd w:id="56"/>
    </w:p>
    <w:p w14:paraId="6E004BC4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17B9224" wp14:editId="22E1AAEF">
            <wp:extent cx="5773705" cy="930976"/>
            <wp:effectExtent l="19050" t="19050" r="1778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2"/>
                    <a:stretch/>
                  </pic:blipFill>
                  <pic:spPr bwMode="auto">
                    <a:xfrm>
                      <a:off x="0" y="0"/>
                      <a:ext cx="5873548" cy="947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8A54" w14:textId="0D6180DD" w:rsidR="005F696B" w:rsidRDefault="005F696B" w:rsidP="005F696B">
      <w:pPr>
        <w:pStyle w:val="aa"/>
        <w:ind w:firstLine="0"/>
        <w:jc w:val="center"/>
      </w:pPr>
      <w:r>
        <w:t>Рисунок 3 – Диаграмма Ганта</w:t>
      </w:r>
    </w:p>
    <w:p w14:paraId="4B327BBA" w14:textId="77777777" w:rsidR="005F696B" w:rsidRDefault="005F696B" w:rsidP="005F696B">
      <w:pPr>
        <w:pStyle w:val="aa"/>
        <w:ind w:firstLine="0"/>
        <w:jc w:val="center"/>
      </w:pPr>
    </w:p>
    <w:p w14:paraId="6AC165C9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ADF5981" wp14:editId="6DC05B7C">
            <wp:extent cx="5532665" cy="5181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/>
                    <a:stretch/>
                  </pic:blipFill>
                  <pic:spPr bwMode="auto">
                    <a:xfrm>
                      <a:off x="0" y="0"/>
                      <a:ext cx="5649282" cy="5290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BA58" w14:textId="69E71CAA" w:rsidR="005F696B" w:rsidRDefault="005F696B" w:rsidP="005F696B">
      <w:pPr>
        <w:pStyle w:val="aa"/>
        <w:ind w:firstLine="0"/>
        <w:jc w:val="center"/>
      </w:pPr>
      <w:r>
        <w:t>Рисунок 4 – Перт диаграмма</w:t>
      </w:r>
    </w:p>
    <w:p w14:paraId="62438E6E" w14:textId="77777777" w:rsidR="005F696B" w:rsidRDefault="005F696B" w:rsidP="005F696B">
      <w:pPr>
        <w:pStyle w:val="aa"/>
        <w:ind w:firstLine="0"/>
        <w:jc w:val="center"/>
      </w:pPr>
    </w:p>
    <w:p w14:paraId="7B0E245D" w14:textId="77777777" w:rsidR="005F696B" w:rsidRPr="001F0BE8" w:rsidRDefault="005F696B" w:rsidP="005F696B">
      <w:pPr>
        <w:pStyle w:val="23"/>
      </w:pPr>
      <w:bookmarkStart w:id="57" w:name="_Toc18609320"/>
      <w:bookmarkStart w:id="58" w:name="_Toc18609391"/>
      <w:bookmarkStart w:id="59" w:name="_Toc121482900"/>
      <w:r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bookmarkEnd w:id="57"/>
      <w:bookmarkEnd w:id="58"/>
      <w:r w:rsidRPr="00087FF9">
        <w:t>Yougile</w:t>
      </w:r>
      <w:bookmarkEnd w:id="59"/>
    </w:p>
    <w:p w14:paraId="6895F36D" w14:textId="77777777" w:rsidR="005F696B" w:rsidRPr="0004629C" w:rsidRDefault="005F696B" w:rsidP="005F696B">
      <w:pPr>
        <w:pStyle w:val="aa"/>
      </w:pPr>
      <w:r>
        <w:t xml:space="preserve">В качестве программы для управления проектом был выбрана </w:t>
      </w:r>
      <w:r w:rsidRPr="00087FF9">
        <w:rPr>
          <w:lang w:val="en-US"/>
        </w:rPr>
        <w:t>Yougile</w:t>
      </w:r>
      <w:r>
        <w:t>.</w:t>
      </w:r>
      <w:r w:rsidRPr="0004629C">
        <w:t xml:space="preserve"> </w:t>
      </w:r>
      <w:r>
        <w:t xml:space="preserve">Для отслеживания прогресса выполнения курсового проекта был создан проект </w:t>
      </w:r>
      <w:r>
        <w:rPr>
          <w:lang w:val="en-US"/>
        </w:rPr>
        <w:t>Yougile</w:t>
      </w:r>
      <w:r>
        <w:t xml:space="preserve">. Далее было создано пять колонок для задач. Колонка «Задачи» содержит в себе карточки с этапами выполнения работы. Колонка «В процессе» предназначена для хранения выполняемых в данный момент задач. Блок «Проверяется» создан для содержания отправленных на проверку частей курсового проекта. «На доработке» создан для хранения задач, </w:t>
      </w:r>
      <w:r>
        <w:lastRenderedPageBreak/>
        <w:t>отправленных на доработку. Колонка «Сделано» содержит выполненные и проверенные задачи.</w:t>
      </w:r>
    </w:p>
    <w:p w14:paraId="5BA88F50" w14:textId="77777777" w:rsidR="005F696B" w:rsidRDefault="005F696B" w:rsidP="005F696B">
      <w:pPr>
        <w:pStyle w:val="aa"/>
        <w:ind w:firstLine="0"/>
        <w:jc w:val="center"/>
        <w:rPr>
          <w:lang w:eastAsia="en-US"/>
        </w:rPr>
      </w:pPr>
      <w:r w:rsidRPr="0064140E">
        <w:rPr>
          <w:noProof/>
          <w:lang w:eastAsia="en-US"/>
        </w:rPr>
        <w:drawing>
          <wp:inline distT="0" distB="0" distL="0" distR="0" wp14:anchorId="3D6B8E83" wp14:editId="62470F2E">
            <wp:extent cx="5940425" cy="3482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D6C" w14:textId="1EF304DD" w:rsidR="005F696B" w:rsidRPr="004846DA" w:rsidRDefault="005F696B" w:rsidP="005F696B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>Рисунок 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5E6218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 w:rsidRPr="00087FF9">
        <w:rPr>
          <w:lang w:val="en-US"/>
        </w:rPr>
        <w:t>Yougile</w:t>
      </w:r>
    </w:p>
    <w:p w14:paraId="1F4D07F6" w14:textId="54BC08A5" w:rsidR="00014F82" w:rsidRDefault="00014F82" w:rsidP="00014F82">
      <w:pPr>
        <w:pStyle w:val="aa"/>
      </w:pPr>
    </w:p>
    <w:p w14:paraId="6681DA02" w14:textId="77777777" w:rsidR="005F696B" w:rsidRPr="000A18C8" w:rsidRDefault="005F696B" w:rsidP="005F696B">
      <w:pPr>
        <w:pStyle w:val="23"/>
      </w:pPr>
      <w:bookmarkStart w:id="60" w:name="_Toc460918495"/>
      <w:bookmarkStart w:id="61" w:name="_Toc18609321"/>
      <w:bookmarkStart w:id="62" w:name="_Toc18609392"/>
      <w:bookmarkStart w:id="63" w:name="_Toc121482901"/>
      <w:r w:rsidRPr="000A18C8">
        <w:t>2.3 Проектирование</w:t>
      </w:r>
      <w:bookmarkEnd w:id="60"/>
      <w:bookmarkEnd w:id="61"/>
      <w:bookmarkEnd w:id="62"/>
      <w:bookmarkEnd w:id="63"/>
    </w:p>
    <w:p w14:paraId="1E956B9A" w14:textId="77777777" w:rsidR="005F696B" w:rsidRPr="000A18C8" w:rsidRDefault="005F696B" w:rsidP="005F696B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Architect. </w:t>
      </w:r>
      <w:r w:rsidRPr="00DF0B04">
        <w:t>Enterprise Architect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654DA37F" w14:textId="77777777" w:rsidR="005F696B" w:rsidRPr="000A18C8" w:rsidRDefault="005F696B" w:rsidP="005F696B">
      <w:pPr>
        <w:pStyle w:val="31"/>
      </w:pPr>
      <w:bookmarkStart w:id="64" w:name="_Toc121482902"/>
      <w:r w:rsidRPr="000A18C8">
        <w:t xml:space="preserve">2.3.1 </w:t>
      </w:r>
      <w:bookmarkStart w:id="65" w:name="_Toc379672199"/>
      <w:bookmarkStart w:id="66" w:name="_Toc404780346"/>
      <w:bookmarkStart w:id="67" w:name="_Toc406411822"/>
      <w:bookmarkStart w:id="68" w:name="_Toc406411872"/>
      <w:bookmarkStart w:id="69" w:name="_Toc413833809"/>
      <w:bookmarkStart w:id="70" w:name="_Toc460918496"/>
      <w:bookmarkStart w:id="71" w:name="_Toc18609322"/>
      <w:bookmarkStart w:id="72" w:name="_Toc18609393"/>
      <w:r w:rsidRPr="000A18C8">
        <w:t>Диаграммы вариантов использования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E8633F3" w14:textId="77777777" w:rsidR="005F696B" w:rsidRPr="000A18C8" w:rsidRDefault="005F696B" w:rsidP="005F696B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2D83D1F0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12994" wp14:editId="5704D18E">
            <wp:extent cx="5866214" cy="52705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00" cy="52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3F4" w14:textId="7E686F8A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6</w:t>
      </w:r>
      <w:r w:rsidRPr="000A18C8">
        <w:t xml:space="preserve"> – </w:t>
      </w:r>
      <w:r w:rsidR="005E6218">
        <w:t>Д</w:t>
      </w:r>
      <w:r w:rsidRPr="000A18C8">
        <w:t>иаграмма вариантов использования программного компонента</w:t>
      </w:r>
    </w:p>
    <w:p w14:paraId="33B39139" w14:textId="77777777" w:rsidR="005F696B" w:rsidRPr="000A18C8" w:rsidRDefault="005F696B" w:rsidP="005F696B">
      <w:pPr>
        <w:pStyle w:val="aa"/>
        <w:ind w:firstLine="0"/>
        <w:jc w:val="center"/>
      </w:pPr>
    </w:p>
    <w:p w14:paraId="0AD6F96C" w14:textId="77777777" w:rsidR="005F696B" w:rsidRPr="000A18C8" w:rsidRDefault="005F696B" w:rsidP="005F696B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742B632C" w14:textId="77777777" w:rsidR="005F696B" w:rsidRPr="000A18C8" w:rsidRDefault="005F696B" w:rsidP="005F696B">
      <w:pPr>
        <w:pStyle w:val="aa"/>
        <w:ind w:firstLine="0"/>
      </w:pPr>
    </w:p>
    <w:p w14:paraId="3F887F01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r w:rsidRPr="00283FCA">
        <w:rPr>
          <w:b/>
          <w:bCs/>
        </w:rPr>
        <w:t>RuleML</w:t>
      </w:r>
      <w:r w:rsidRPr="000A18C8">
        <w:rPr>
          <w:b/>
          <w:bCs/>
        </w:rPr>
        <w:t>»</w:t>
      </w:r>
    </w:p>
    <w:p w14:paraId="727D121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>
        <w:rPr>
          <w:lang w:val="en-US"/>
        </w:rPr>
        <w:t>RuleML</w:t>
      </w:r>
      <w:r w:rsidRPr="000A18C8">
        <w:t xml:space="preserve"> для дальнейшей конвертации</w:t>
      </w:r>
    </w:p>
    <w:p w14:paraId="432CF10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E2845C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r>
        <w:t>RuleML</w:t>
      </w:r>
      <w:r w:rsidRPr="000A18C8">
        <w:t xml:space="preserve"> посредством меню загрузки файла.</w:t>
      </w:r>
    </w:p>
    <w:p w14:paraId="5A09DD20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774FBCD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6DECC5E1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2F7043D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RuleML</w:t>
      </w:r>
      <w:r w:rsidRPr="00AE74E2">
        <w:t>.</w:t>
      </w:r>
    </w:p>
    <w:p w14:paraId="00E7A01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50F57E67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4FF0C68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778BF906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4FDD5623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793E5966" w14:textId="77777777" w:rsidR="005F696B" w:rsidRPr="000A18C8" w:rsidRDefault="005F696B" w:rsidP="005F696B">
      <w:pPr>
        <w:pStyle w:val="aa"/>
        <w:numPr>
          <w:ilvl w:val="0"/>
          <w:numId w:val="25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67F8925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46131036" w14:textId="77777777" w:rsidR="005F696B" w:rsidRPr="00AE74E2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6461C41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 xml:space="preserve"> или</w:t>
      </w:r>
      <w:r w:rsidRPr="000A18C8">
        <w:t xml:space="preserve"> «Запустить процесс конвертации файла</w:t>
      </w:r>
      <w:r>
        <w:t>».</w:t>
      </w:r>
    </w:p>
    <w:p w14:paraId="15AC12A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05544CEA" w14:textId="77777777" w:rsidR="005F696B" w:rsidRPr="000A18C8" w:rsidRDefault="005F696B" w:rsidP="005F696B">
      <w:pPr>
        <w:pStyle w:val="aa"/>
        <w:rPr>
          <w:b/>
          <w:bCs/>
        </w:rPr>
      </w:pPr>
    </w:p>
    <w:p w14:paraId="0E1761FC" w14:textId="77777777" w:rsidR="005F696B" w:rsidRPr="000A18C8" w:rsidRDefault="005F696B" w:rsidP="005F696B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3216C422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2E6F200C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782D4213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7B4CCB4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C209201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EKB.</w:t>
      </w:r>
    </w:p>
    <w:p w14:paraId="188E1764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1E2427C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6C17C075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63F324D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2179A019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1FF96A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446282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B83F223" w14:textId="77777777" w:rsidR="005F696B" w:rsidRPr="000A18C8" w:rsidRDefault="005F696B" w:rsidP="005F696B">
      <w:pPr>
        <w:pStyle w:val="aa"/>
        <w:numPr>
          <w:ilvl w:val="0"/>
          <w:numId w:val="27"/>
        </w:numPr>
        <w:ind w:left="0" w:firstLine="709"/>
      </w:pPr>
      <w:r w:rsidRPr="000A18C8">
        <w:t xml:space="preserve">Активация сценария «Загрузить файл </w:t>
      </w:r>
      <w:r>
        <w:t>RuleML</w:t>
      </w:r>
      <w:r w:rsidRPr="000A18C8">
        <w:t>».</w:t>
      </w:r>
    </w:p>
    <w:p w14:paraId="4FED0B8B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3E0C3B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70C2073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r>
        <w:t>RuleML</w:t>
      </w:r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5E9CD0B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lastRenderedPageBreak/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40FF7AE8" w14:textId="77777777" w:rsidR="005F696B" w:rsidRPr="000A18C8" w:rsidRDefault="005F696B" w:rsidP="005F696B">
      <w:pPr>
        <w:pStyle w:val="aa"/>
        <w:rPr>
          <w:b/>
          <w:bCs/>
        </w:rPr>
      </w:pPr>
    </w:p>
    <w:p w14:paraId="241AF73E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8BBAA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408443D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2D2AE77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61FEBD0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04A7D9D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65BF9F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1909CA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RuleML</w:t>
      </w:r>
      <w:r w:rsidRPr="00AE74E2">
        <w:t>.</w:t>
      </w:r>
    </w:p>
    <w:p w14:paraId="23D636B7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6BFDDCF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051347A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4FB00E28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301BFB7C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3C8B8D8D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50C23B5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466AEEF1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F5D5CD5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0BBF239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3EC4DA8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Файл загружается в приложение из указанного пути.</w:t>
      </w:r>
    </w:p>
    <w:p w14:paraId="210141B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>
        <w:rPr>
          <w:lang w:val="en-US"/>
        </w:rPr>
        <w:t>RuleML</w:t>
      </w:r>
      <w:r w:rsidRPr="000A18C8">
        <w:t xml:space="preserve"> с полями файла.</w:t>
      </w:r>
    </w:p>
    <w:p w14:paraId="4843ECC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0DFE84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58DE14E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>
        <w:rPr>
          <w:lang w:val="en-US"/>
        </w:rPr>
        <w:t>RuleML</w:t>
      </w:r>
      <w:r w:rsidRPr="000A18C8">
        <w:t xml:space="preserve"> соотносятся и перезаписываются</w:t>
      </w:r>
    </w:p>
    <w:p w14:paraId="5AD3BA9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07AA8F0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lastRenderedPageBreak/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формате .</w:t>
      </w:r>
      <w:r w:rsidRPr="000A18C8">
        <w:rPr>
          <w:lang w:val="en-US"/>
        </w:rPr>
        <w:t>ekb</w:t>
      </w:r>
      <w:r w:rsidRPr="000A18C8">
        <w:t xml:space="preserve"> в заданной пользователем директории.</w:t>
      </w:r>
    </w:p>
    <w:p w14:paraId="353C997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70D73E7E" w14:textId="77777777" w:rsidR="005F696B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0C855BB1" w14:textId="77777777" w:rsidR="005F696B" w:rsidRPr="00F02454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31B48C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78C3CBF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 xml:space="preserve">Выполнен сценарий «Загрузить файл </w:t>
      </w:r>
      <w:r>
        <w:t>RuleML</w:t>
      </w:r>
      <w:r w:rsidRPr="000A18C8">
        <w:t>».</w:t>
      </w:r>
    </w:p>
    <w:p w14:paraId="0A749C4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69BDF4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14D27DD1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6A318387" w14:textId="07E53898" w:rsidR="005F696B" w:rsidRPr="00556809" w:rsidRDefault="005F696B" w:rsidP="005F696B">
      <w:pPr>
        <w:rPr>
          <w:b/>
          <w:bCs/>
          <w:color w:val="000000" w:themeColor="text1"/>
          <w:sz w:val="28"/>
        </w:rPr>
      </w:pPr>
    </w:p>
    <w:p w14:paraId="088FD2A0" w14:textId="77777777" w:rsidR="005F696B" w:rsidRPr="000A18C8" w:rsidRDefault="005F696B" w:rsidP="005F696B">
      <w:pPr>
        <w:pStyle w:val="31"/>
      </w:pPr>
      <w:bookmarkStart w:id="73" w:name="_Toc404780347"/>
      <w:bookmarkStart w:id="74" w:name="_Toc406411823"/>
      <w:bookmarkStart w:id="75" w:name="_Toc406411873"/>
      <w:bookmarkStart w:id="76" w:name="_Toc413833810"/>
      <w:bookmarkStart w:id="77" w:name="_Toc460918497"/>
      <w:bookmarkStart w:id="78" w:name="_Toc18609323"/>
      <w:bookmarkStart w:id="79" w:name="_Toc18609394"/>
      <w:bookmarkStart w:id="80" w:name="_Toc121482903"/>
      <w:r w:rsidRPr="000A18C8">
        <w:t>2.3.2 Диаграмма последовательностей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08FEBEA" w14:textId="77777777" w:rsidR="005F696B" w:rsidRPr="000A18C8" w:rsidRDefault="005F696B" w:rsidP="005F696B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7C5A34CA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EE816AA" wp14:editId="5C2E444A">
            <wp:extent cx="4792150" cy="4927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09" cy="49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1FD9" w14:textId="1E0E352B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7</w:t>
      </w:r>
      <w:r w:rsidRPr="000A18C8">
        <w:t xml:space="preserve"> – </w:t>
      </w:r>
      <w:r w:rsidR="005E6218">
        <w:t>Д</w:t>
      </w:r>
      <w:r w:rsidRPr="000A18C8">
        <w:t>иаграмма последовательностей</w:t>
      </w:r>
    </w:p>
    <w:p w14:paraId="6BDA820D" w14:textId="77777777" w:rsidR="005F696B" w:rsidRPr="000A18C8" w:rsidRDefault="005F696B" w:rsidP="005F696B">
      <w:pPr>
        <w:pStyle w:val="aa"/>
        <w:ind w:firstLine="0"/>
        <w:jc w:val="center"/>
      </w:pPr>
    </w:p>
    <w:p w14:paraId="38BC0BBC" w14:textId="77777777" w:rsidR="005F696B" w:rsidRPr="000A18C8" w:rsidRDefault="005F696B" w:rsidP="005F696B">
      <w:pPr>
        <w:pStyle w:val="aa"/>
      </w:pPr>
      <w:r>
        <w:lastRenderedPageBreak/>
        <w:t>П</w:t>
      </w:r>
      <w:r w:rsidRPr="000A18C8">
        <w:t>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211AEB10" w14:textId="77777777" w:rsidR="005F696B" w:rsidRPr="000A18C8" w:rsidRDefault="005F696B" w:rsidP="005F696B">
      <w:pPr>
        <w:pStyle w:val="aa"/>
      </w:pPr>
    </w:p>
    <w:p w14:paraId="20B88E65" w14:textId="77777777" w:rsidR="005F696B" w:rsidRPr="000A18C8" w:rsidRDefault="005F696B" w:rsidP="005F696B">
      <w:pPr>
        <w:pStyle w:val="31"/>
      </w:pPr>
      <w:bookmarkStart w:id="81" w:name="_Toc341547997"/>
      <w:bookmarkStart w:id="82" w:name="_Toc379672202"/>
      <w:bookmarkStart w:id="83" w:name="_Toc404780348"/>
      <w:bookmarkStart w:id="84" w:name="_Toc406411824"/>
      <w:bookmarkStart w:id="85" w:name="_Toc406411874"/>
      <w:bookmarkStart w:id="86" w:name="_Toc413833811"/>
      <w:bookmarkStart w:id="87" w:name="_Toc460918498"/>
      <w:bookmarkStart w:id="88" w:name="_Toc18609324"/>
      <w:bookmarkStart w:id="89" w:name="_Toc18609395"/>
      <w:bookmarkStart w:id="90" w:name="_Toc121482904"/>
      <w:r w:rsidRPr="000A18C8">
        <w:t>2.3.3 Алгоритмическое обеспечение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33B7A67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342D96F" wp14:editId="369C2209">
            <wp:extent cx="4837697" cy="6457243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7" cy="64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6B8" w14:textId="6C07A504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8</w:t>
      </w:r>
      <w:r w:rsidRPr="000A18C8">
        <w:t xml:space="preserve"> – </w:t>
      </w:r>
      <w:r w:rsidR="005E6218">
        <w:t>Д</w:t>
      </w:r>
      <w:r w:rsidRPr="000A18C8">
        <w:t>иаграмма деятельности</w:t>
      </w:r>
    </w:p>
    <w:p w14:paraId="01AFD0DE" w14:textId="77777777" w:rsidR="005F696B" w:rsidRPr="000A18C8" w:rsidRDefault="005F696B" w:rsidP="005F696B">
      <w:pPr>
        <w:pStyle w:val="aa"/>
        <w:ind w:firstLine="0"/>
        <w:jc w:val="center"/>
      </w:pPr>
    </w:p>
    <w:p w14:paraId="50EC770A" w14:textId="77777777" w:rsidR="005F696B" w:rsidRPr="000A18C8" w:rsidRDefault="005F696B" w:rsidP="005F696B">
      <w:pPr>
        <w:pStyle w:val="aa"/>
      </w:pPr>
      <w:r w:rsidRPr="000A18C8">
        <w:t xml:space="preserve">Первым этапом после инициализации деятельности выступает блок «Запуск приложения». На данном этапе пользователь запускает </w:t>
      </w:r>
      <w:r w:rsidRPr="000A18C8">
        <w:lastRenderedPageBreak/>
        <w:t>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1A9FA2CA" w14:textId="77777777" w:rsidR="005F696B" w:rsidRPr="000A18C8" w:rsidRDefault="005F696B" w:rsidP="005F696B">
      <w:pPr>
        <w:pStyle w:val="aa"/>
      </w:pPr>
    </w:p>
    <w:p w14:paraId="7934D5ED" w14:textId="77777777" w:rsidR="005F696B" w:rsidRPr="000A18C8" w:rsidRDefault="005F696B" w:rsidP="005F696B">
      <w:pPr>
        <w:pStyle w:val="31"/>
      </w:pPr>
      <w:bookmarkStart w:id="91" w:name="_Toc404780349"/>
      <w:bookmarkStart w:id="92" w:name="_Toc406411825"/>
      <w:bookmarkStart w:id="93" w:name="_Toc406411875"/>
      <w:bookmarkStart w:id="94" w:name="_Toc413833812"/>
      <w:bookmarkStart w:id="95" w:name="_Toc460918499"/>
      <w:bookmarkStart w:id="96" w:name="_Toc18609325"/>
      <w:bookmarkStart w:id="97" w:name="_Toc18609396"/>
      <w:bookmarkStart w:id="98" w:name="_Toc121482905"/>
      <w:r w:rsidRPr="000A18C8">
        <w:t>2.3.4 Диаграмма классов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7AFFEE4A" w14:textId="77777777" w:rsidR="005F696B" w:rsidRPr="000A18C8" w:rsidRDefault="005F696B" w:rsidP="005F696B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47657D33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ED27B48" wp14:editId="0BD032A1">
            <wp:extent cx="5486911" cy="39371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1" cy="39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F229" w14:textId="03621A71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9</w:t>
      </w:r>
      <w:r w:rsidRPr="000A18C8">
        <w:t xml:space="preserve"> – </w:t>
      </w:r>
      <w:r w:rsidR="005E6218">
        <w:t>Д</w:t>
      </w:r>
      <w:r w:rsidRPr="000A18C8">
        <w:t>иаграмма классов</w:t>
      </w:r>
    </w:p>
    <w:p w14:paraId="3CD6C033" w14:textId="77777777" w:rsidR="005F696B" w:rsidRPr="000A18C8" w:rsidRDefault="005F696B" w:rsidP="005F696B">
      <w:pPr>
        <w:pStyle w:val="aa"/>
        <w:ind w:firstLine="0"/>
        <w:jc w:val="center"/>
      </w:pPr>
    </w:p>
    <w:p w14:paraId="15982BF0" w14:textId="77777777" w:rsidR="005F696B" w:rsidRPr="000A18C8" w:rsidRDefault="005F696B" w:rsidP="005F696B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09DA4DA3" w14:textId="3845480D" w:rsidR="005F696B" w:rsidRDefault="005F696B" w:rsidP="005F696B">
      <w:pPr>
        <w:pStyle w:val="aa"/>
      </w:pPr>
      <w:r w:rsidRPr="000A18C8">
        <w:t xml:space="preserve">Классы </w:t>
      </w:r>
      <w:r>
        <w:rPr>
          <w:lang w:val="en-US"/>
        </w:rPr>
        <w:t>RuleML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</w:t>
      </w:r>
      <w:r>
        <w:t>RuleML</w:t>
      </w:r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</w:t>
      </w:r>
      <w:r w:rsidRPr="000A18C8">
        <w:lastRenderedPageBreak/>
        <w:t xml:space="preserve">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54E9E4FA" w14:textId="77777777" w:rsidR="00601242" w:rsidRPr="008D2984" w:rsidRDefault="00601242" w:rsidP="005F696B">
      <w:pPr>
        <w:pStyle w:val="aa"/>
      </w:pPr>
    </w:p>
    <w:p w14:paraId="60256064" w14:textId="3874607E" w:rsidR="006969B4" w:rsidRDefault="006969B4" w:rsidP="006969B4">
      <w:pPr>
        <w:pStyle w:val="23"/>
        <w:numPr>
          <w:ilvl w:val="1"/>
          <w:numId w:val="29"/>
        </w:numPr>
      </w:pPr>
      <w:bookmarkStart w:id="99" w:name="_Toc121482906"/>
      <w:bookmarkStart w:id="100" w:name="_Hlk121406551"/>
      <w:r w:rsidRPr="005C278D">
        <w:t>Программная реализация</w:t>
      </w:r>
      <w:bookmarkEnd w:id="99"/>
    </w:p>
    <w:p w14:paraId="14EFCB60" w14:textId="77777777" w:rsidR="006969B4" w:rsidRPr="00957EBF" w:rsidRDefault="006969B4" w:rsidP="006969B4">
      <w:pPr>
        <w:pStyle w:val="31"/>
      </w:pPr>
      <w:bookmarkStart w:id="101" w:name="_Toc404780351"/>
      <w:bookmarkStart w:id="102" w:name="_Toc406411827"/>
      <w:bookmarkStart w:id="103" w:name="_Toc406411877"/>
      <w:bookmarkStart w:id="104" w:name="_Toc413833814"/>
      <w:bookmarkStart w:id="105" w:name="_Toc460918501"/>
      <w:bookmarkStart w:id="106" w:name="_Toc18609398"/>
      <w:bookmarkStart w:id="107" w:name="_Toc121482907"/>
      <w:r>
        <w:t xml:space="preserve">2.4.1 </w:t>
      </w:r>
      <w:r w:rsidRPr="00957EBF">
        <w:t>Автоматически сгенерированный код</w:t>
      </w:r>
      <w:bookmarkEnd w:id="101"/>
      <w:bookmarkEnd w:id="102"/>
      <w:bookmarkEnd w:id="103"/>
      <w:bookmarkEnd w:id="104"/>
      <w:bookmarkEnd w:id="105"/>
      <w:bookmarkEnd w:id="106"/>
      <w:bookmarkEnd w:id="107"/>
    </w:p>
    <w:p w14:paraId="4E59DCB1" w14:textId="77777777" w:rsidR="006969B4" w:rsidRDefault="006969B4" w:rsidP="006969B4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87462B1" w14:textId="77777777" w:rsidR="006969B4" w:rsidRDefault="006969B4" w:rsidP="006969B4">
      <w:pPr>
        <w:pStyle w:val="aa"/>
      </w:pPr>
    </w:p>
    <w:p w14:paraId="53FB0BD2" w14:textId="77777777" w:rsidR="006969B4" w:rsidRPr="00022F77" w:rsidRDefault="006969B4" w:rsidP="006969B4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100"/>
    <w:p w14:paraId="482775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CD211C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Form1.cs</w:t>
      </w:r>
    </w:p>
    <w:p w14:paraId="1201A8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Form1</w:t>
      </w:r>
    </w:p>
    <w:p w14:paraId="64A8792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2E3DAA0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14:45:03</w:t>
      </w:r>
    </w:p>
    <w:p w14:paraId="0EB0EA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341A17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031B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A46C7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6871896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66B1CD6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4E21A1B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7B46A7C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9F482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9F9EF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A2364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Form1 {</w:t>
      </w:r>
    </w:p>
    <w:p w14:paraId="790A409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5D2D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pathToFile;</w:t>
      </w:r>
    </w:p>
    <w:p w14:paraId="26B529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pathToSave;</w:t>
      </w:r>
    </w:p>
    <w:p w14:paraId="0F084E9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 role c;</w:t>
      </w:r>
    </w:p>
    <w:p w14:paraId="4CBB78B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RuleLM role b;</w:t>
      </w:r>
    </w:p>
    <w:p w14:paraId="4F1366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4336FE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Form1(){</w:t>
      </w:r>
    </w:p>
    <w:p w14:paraId="4BA19107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045A2D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A840DA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70BD44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~Form1(){</w:t>
      </w:r>
    </w:p>
    <w:p w14:paraId="3BDC3649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A1B5DB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56E7357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FAACA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71BDA8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13FA0F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selectPathToFile(Parameter A){</w:t>
      </w:r>
    </w:p>
    <w:p w14:paraId="7B33C54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C2416F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F9140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25D4D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convertFile(){</w:t>
      </w:r>
    </w:p>
    <w:p w14:paraId="3079AF0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73D71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B312A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831ED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E5ED9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57C9A5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selectPathToSave(Parameter){</w:t>
      </w:r>
    </w:p>
    <w:p w14:paraId="6DE71E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7C41E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7F98B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BDBD0" w14:textId="2FFC318B" w:rsid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Form1</w:t>
      </w:r>
    </w:p>
    <w:p w14:paraId="790572DD" w14:textId="77777777" w:rsidR="00601242" w:rsidRPr="00F0253F" w:rsidRDefault="00601242" w:rsidP="00601242">
      <w:pPr>
        <w:pStyle w:val="aa"/>
        <w:rPr>
          <w:rFonts w:eastAsiaTheme="minorHAnsi"/>
          <w:lang w:val="en-US" w:eastAsia="en-US"/>
        </w:rPr>
      </w:pPr>
    </w:p>
    <w:p w14:paraId="4CA4975B" w14:textId="59BE8C78" w:rsidR="005F696B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EKB</w:t>
      </w:r>
    </w:p>
    <w:p w14:paraId="2A739D9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07129A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EKB.cs</w:t>
      </w:r>
    </w:p>
    <w:p w14:paraId="0056F0C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EKB</w:t>
      </w:r>
    </w:p>
    <w:p w14:paraId="22602D0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5EAD4A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14:45:06</w:t>
      </w:r>
    </w:p>
    <w:p w14:paraId="390A45D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5A275A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2C4B5F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F862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17E1553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3A8F6D2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2B5C791F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159F53F6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C64B2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247431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8A691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EKB {</w:t>
      </w:r>
    </w:p>
    <w:p w14:paraId="53EFA4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B8B6A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fact;</w:t>
      </w:r>
    </w:p>
    <w:p w14:paraId="1E767C8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action;</w:t>
      </w:r>
    </w:p>
    <w:p w14:paraId="4293F18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rule;</w:t>
      </w:r>
    </w:p>
    <w:p w14:paraId="40A5A18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D31CD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EKB(){</w:t>
      </w:r>
    </w:p>
    <w:p w14:paraId="6AA26F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4AA63F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7CB315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317CD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~EKB(){</w:t>
      </w:r>
    </w:p>
    <w:p w14:paraId="5A8F764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CB9A61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92666F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149406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1237FF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094A88B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getFact(Parameter A){</w:t>
      </w:r>
    </w:p>
    <w:p w14:paraId="0B6C8A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1CB49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0E491D4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5F458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9EE33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2343E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194A352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void setRule(String Parameter){</w:t>
      </w:r>
    </w:p>
    <w:p w14:paraId="4EE512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50A28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31C466CD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A88B8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EKB</w:t>
      </w:r>
    </w:p>
    <w:p w14:paraId="7E1FCAAE" w14:textId="15141500" w:rsidR="00F0253F" w:rsidRPr="009442F1" w:rsidRDefault="00F0253F" w:rsidP="00014F82">
      <w:pPr>
        <w:pStyle w:val="aa"/>
        <w:rPr>
          <w:lang w:val="en-US"/>
        </w:rPr>
      </w:pPr>
    </w:p>
    <w:p w14:paraId="3E7656CD" w14:textId="1C886337" w:rsidR="00F0253F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RuleML</w:t>
      </w:r>
    </w:p>
    <w:p w14:paraId="3DD67F1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D58B6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RuleLM.cs</w:t>
      </w:r>
    </w:p>
    <w:p w14:paraId="63522BF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RuleLM</w:t>
      </w:r>
    </w:p>
    <w:p w14:paraId="626E518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3D3A0F2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14:45:05</w:t>
      </w:r>
    </w:p>
    <w:p w14:paraId="7764B2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6D2B1A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9ACAEB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B8041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E81B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224135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3AA068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36DA344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C13D7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03AE42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4EA6D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RuleLM {</w:t>
      </w:r>
    </w:p>
    <w:p w14:paraId="2A648D8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E96700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_head;</w:t>
      </w:r>
    </w:p>
    <w:p w14:paraId="1C556D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rel;</w:t>
      </w:r>
    </w:p>
    <w:p w14:paraId="14622B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atom;</w:t>
      </w:r>
    </w:p>
    <w:p w14:paraId="152FED3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AAC463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RuleLM(){</w:t>
      </w:r>
    </w:p>
    <w:p w14:paraId="6E0FD4F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06A387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3605D9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8023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~RuleLM(){</w:t>
      </w:r>
    </w:p>
    <w:p w14:paraId="63E368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629D3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D9154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87C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CBE4E3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3BCC83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void setHead(String Parameter A){</w:t>
      </w:r>
    </w:p>
    <w:p w14:paraId="2FE943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2C267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6FAC0F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C9A0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E10775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68BE1EC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getRel(Parameter){</w:t>
      </w:r>
    </w:p>
    <w:p w14:paraId="60B0065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F04B7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2C8AEF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692590C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12F1FC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getAtom(){</w:t>
      </w:r>
    </w:p>
    <w:p w14:paraId="67E29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A161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3D6853EE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66689C50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419482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RuleLM</w:t>
      </w:r>
    </w:p>
    <w:p w14:paraId="375303CE" w14:textId="732BE1C2" w:rsidR="00F0253F" w:rsidRPr="00EF45F3" w:rsidRDefault="00F0253F" w:rsidP="00014F82">
      <w:pPr>
        <w:pStyle w:val="aa"/>
        <w:rPr>
          <w:b/>
          <w:bCs/>
          <w:lang w:val="en-US"/>
        </w:rPr>
      </w:pPr>
    </w:p>
    <w:p w14:paraId="7580D200" w14:textId="6A053405" w:rsidR="00F0253F" w:rsidRPr="00EF45F3" w:rsidRDefault="00F0253F">
      <w:pPr>
        <w:spacing w:after="200" w:line="276" w:lineRule="auto"/>
        <w:rPr>
          <w:b/>
          <w:bCs/>
          <w:color w:val="000000" w:themeColor="text1"/>
          <w:sz w:val="28"/>
          <w:lang w:val="en-US"/>
        </w:rPr>
      </w:pPr>
      <w:r w:rsidRPr="00EF45F3">
        <w:rPr>
          <w:b/>
          <w:bCs/>
          <w:lang w:val="en-US"/>
        </w:rPr>
        <w:br w:type="page"/>
      </w:r>
    </w:p>
    <w:p w14:paraId="6BEA5588" w14:textId="77777777" w:rsidR="00F0253F" w:rsidRDefault="00F0253F" w:rsidP="00F0253F">
      <w:pPr>
        <w:pStyle w:val="31"/>
      </w:pPr>
      <w:bookmarkStart w:id="108" w:name="_Toc121482908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8"/>
    </w:p>
    <w:p w14:paraId="17E02B89" w14:textId="77777777" w:rsidR="00F0253F" w:rsidRDefault="00F0253F" w:rsidP="00F0253F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пять прототипов возможных состояний программного компонента.</w:t>
      </w:r>
    </w:p>
    <w:p w14:paraId="0DF2D441" w14:textId="77777777" w:rsidR="00F0253F" w:rsidRDefault="00F0253F" w:rsidP="00F0253F">
      <w:pPr>
        <w:pStyle w:val="aa"/>
      </w:pPr>
      <w:r>
        <w:t>Первый фрагмент отображает первоначальное состояние приложения после запуска.</w:t>
      </w:r>
    </w:p>
    <w:p w14:paraId="37C57EE8" w14:textId="77777777" w:rsidR="00F0253F" w:rsidRDefault="00F0253F" w:rsidP="00F0253F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22168621" wp14:editId="55245D5B">
            <wp:extent cx="4274309" cy="3024228"/>
            <wp:effectExtent l="19050" t="19050" r="1206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66" cy="3029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5416" w14:textId="36EF476B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10</w:t>
      </w:r>
      <w:r w:rsidRPr="00116059">
        <w:t xml:space="preserve"> – </w:t>
      </w:r>
      <w:r>
        <w:t>Макет стартового окна</w:t>
      </w:r>
    </w:p>
    <w:p w14:paraId="2480A69C" w14:textId="77777777" w:rsidR="00F0253F" w:rsidRDefault="00F0253F" w:rsidP="00F0253F">
      <w:pPr>
        <w:pStyle w:val="aa"/>
        <w:ind w:firstLine="0"/>
        <w:jc w:val="center"/>
      </w:pPr>
    </w:p>
    <w:p w14:paraId="7684879C" w14:textId="77777777" w:rsidR="00F0253F" w:rsidRPr="00116059" w:rsidRDefault="00F0253F" w:rsidP="00F0253F">
      <w:pPr>
        <w:pStyle w:val="aa"/>
      </w:pPr>
      <w:r>
        <w:t>При нажатии на кнопку «Файл» открывается меню, содержащее кнопки для загрузки файла и выбора директории для сохранения.</w:t>
      </w:r>
    </w:p>
    <w:p w14:paraId="55535CD0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6F1E3CD4" wp14:editId="761089DF">
            <wp:extent cx="4403335" cy="3097632"/>
            <wp:effectExtent l="19050" t="19050" r="1651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843" cy="310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C7C30" w14:textId="4171C8F2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11</w:t>
      </w:r>
      <w:r w:rsidRPr="00116059">
        <w:t xml:space="preserve"> – </w:t>
      </w:r>
      <w:r>
        <w:t>Меню «Файл»</w:t>
      </w:r>
    </w:p>
    <w:p w14:paraId="31D53B78" w14:textId="77777777" w:rsidR="00F0253F" w:rsidRDefault="00F0253F" w:rsidP="00F0253F">
      <w:pPr>
        <w:pStyle w:val="aa"/>
        <w:ind w:firstLine="0"/>
        <w:jc w:val="center"/>
      </w:pPr>
    </w:p>
    <w:p w14:paraId="5C573226" w14:textId="77777777" w:rsidR="00F0253F" w:rsidRDefault="00F0253F" w:rsidP="00F0253F">
      <w:pPr>
        <w:pStyle w:val="aa"/>
      </w:pPr>
      <w:r>
        <w:lastRenderedPageBreak/>
        <w:t>При нажатии на кнопки загрузки или выбора директории открывается окно соответствующего выбора.</w:t>
      </w:r>
    </w:p>
    <w:p w14:paraId="182BC78E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73862FC3" wp14:editId="7DE34080">
            <wp:extent cx="4094795" cy="2890650"/>
            <wp:effectExtent l="19050" t="19050" r="2032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114" cy="290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4DB4" w14:textId="0D0C6070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12</w:t>
      </w:r>
      <w:r w:rsidRPr="006C095F">
        <w:t xml:space="preserve"> – </w:t>
      </w:r>
      <w:r>
        <w:t>Взаимодействие с кнопками выбора</w:t>
      </w:r>
    </w:p>
    <w:p w14:paraId="4818D84B" w14:textId="77777777" w:rsidR="00F0253F" w:rsidRDefault="00F0253F" w:rsidP="00F0253F">
      <w:pPr>
        <w:pStyle w:val="aa"/>
      </w:pPr>
    </w:p>
    <w:p w14:paraId="7C2E9048" w14:textId="77777777" w:rsidR="00F0253F" w:rsidRDefault="00F0253F" w:rsidP="00F0253F">
      <w:pPr>
        <w:pStyle w:val="aa"/>
        <w:keepNext/>
      </w:pPr>
      <w:r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1620E99" w14:textId="77777777" w:rsidR="00F0253F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122E67AA" wp14:editId="194B8D4C">
            <wp:extent cx="5940425" cy="420052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6C18C" w14:textId="3296B644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13</w:t>
      </w:r>
      <w:r w:rsidRPr="006C095F">
        <w:t xml:space="preserve"> – </w:t>
      </w:r>
      <w:r>
        <w:t>Отображение полей состояния</w:t>
      </w:r>
    </w:p>
    <w:p w14:paraId="4ECBFA04" w14:textId="77777777" w:rsidR="00F0253F" w:rsidRDefault="00F0253F" w:rsidP="00F0253F">
      <w:pPr>
        <w:pStyle w:val="aa"/>
        <w:ind w:firstLine="0"/>
        <w:jc w:val="center"/>
      </w:pPr>
    </w:p>
    <w:p w14:paraId="02434359" w14:textId="77777777" w:rsidR="00F0253F" w:rsidRDefault="00F0253F" w:rsidP="00F0253F">
      <w:pPr>
        <w:pStyle w:val="aa"/>
        <w:ind w:firstLine="0"/>
      </w:pPr>
    </w:p>
    <w:p w14:paraId="697B6347" w14:textId="77777777" w:rsidR="00F0253F" w:rsidRDefault="00F0253F" w:rsidP="00F0253F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3D9C929B" w14:textId="77777777" w:rsidR="00F0253F" w:rsidRPr="00CD75A2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02785A5B" wp14:editId="5E2EFBF2">
            <wp:extent cx="5940425" cy="4185920"/>
            <wp:effectExtent l="19050" t="19050" r="222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11FCC" w14:textId="0F1147FF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14</w:t>
      </w:r>
      <w:r w:rsidRPr="006C095F">
        <w:t xml:space="preserve"> – </w:t>
      </w:r>
      <w:r>
        <w:t>Визуализация завершения процесса</w:t>
      </w:r>
    </w:p>
    <w:p w14:paraId="381DA6A2" w14:textId="77777777" w:rsidR="00F0253F" w:rsidRDefault="00F0253F" w:rsidP="00F0253F">
      <w:pPr>
        <w:pStyle w:val="aa"/>
        <w:ind w:firstLine="0"/>
        <w:jc w:val="center"/>
      </w:pPr>
    </w:p>
    <w:p w14:paraId="648E604D" w14:textId="77777777" w:rsidR="00F0253F" w:rsidRPr="00116059" w:rsidRDefault="00F0253F" w:rsidP="00F0253F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51166CE" w14:textId="77777777" w:rsidR="00F0253F" w:rsidRDefault="00F0253F" w:rsidP="00F0253F">
      <w:pPr>
        <w:pStyle w:val="aa"/>
        <w:ind w:firstLine="0"/>
        <w:jc w:val="center"/>
      </w:pPr>
      <w:r w:rsidRPr="006346D9">
        <w:rPr>
          <w:noProof/>
        </w:rPr>
        <w:drawing>
          <wp:inline distT="0" distB="0" distL="0" distR="0" wp14:anchorId="4B84572C" wp14:editId="2F10FED0">
            <wp:extent cx="3033742" cy="283826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090" cy="28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7D7" w14:textId="39E83788" w:rsidR="00F0253F" w:rsidRPr="000D0A0C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15</w:t>
      </w:r>
      <w:r w:rsidRPr="006C095F">
        <w:t xml:space="preserve"> – </w:t>
      </w:r>
      <w:r>
        <w:t>Графический интерфейс в среде разработки</w:t>
      </w:r>
    </w:p>
    <w:p w14:paraId="09C77CED" w14:textId="77777777" w:rsidR="00F0253F" w:rsidRPr="00EC004B" w:rsidRDefault="00F0253F" w:rsidP="00F0253F">
      <w:pPr>
        <w:pStyle w:val="31"/>
      </w:pPr>
      <w:bookmarkStart w:id="109" w:name="_Toc404780354"/>
      <w:bookmarkStart w:id="110" w:name="_Toc406411880"/>
      <w:bookmarkStart w:id="111" w:name="_Toc413833816"/>
      <w:bookmarkStart w:id="112" w:name="_Toc460918503"/>
      <w:bookmarkStart w:id="113" w:name="_Toc18609329"/>
      <w:bookmarkStart w:id="114" w:name="_Toc18609400"/>
      <w:bookmarkStart w:id="115" w:name="_Toc121482909"/>
      <w:r>
        <w:lastRenderedPageBreak/>
        <w:t xml:space="preserve">2.4.3 </w:t>
      </w:r>
      <w:r w:rsidRPr="00EC004B">
        <w:t>Тестирование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45103BC8" w14:textId="77777777" w:rsidR="00F0253F" w:rsidRPr="00957EBF" w:rsidRDefault="00F0253F" w:rsidP="00F0253F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1AD23D87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0E8F1DAB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2371D063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60542055" w14:textId="1CA72C6F" w:rsidR="00F0253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01B27846" w14:textId="77777777" w:rsidR="00941FA0" w:rsidRDefault="00941FA0" w:rsidP="00F0253F">
      <w:pPr>
        <w:pStyle w:val="aa"/>
      </w:pPr>
    </w:p>
    <w:p w14:paraId="166949D4" w14:textId="0E2377AA" w:rsidR="00F0253F" w:rsidRDefault="00F0253F" w:rsidP="00F0253F">
      <w:pPr>
        <w:pStyle w:val="aa"/>
      </w:pPr>
      <w:r>
        <w:t>Таблица 2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F0253F" w:rsidRPr="00ED16D9" w14:paraId="67DF62A3" w14:textId="77777777" w:rsidTr="00F90303">
        <w:tc>
          <w:tcPr>
            <w:tcW w:w="648" w:type="dxa"/>
            <w:shd w:val="clear" w:color="auto" w:fill="auto"/>
          </w:tcPr>
          <w:p w14:paraId="60420189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5F41D576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7BA6F0E5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4E748A03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F0253F" w:rsidRPr="009106C4" w14:paraId="7D33FC92" w14:textId="77777777" w:rsidTr="00F90303">
        <w:tc>
          <w:tcPr>
            <w:tcW w:w="648" w:type="dxa"/>
            <w:shd w:val="clear" w:color="auto" w:fill="auto"/>
          </w:tcPr>
          <w:p w14:paraId="7FD80757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D9E85AD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657AF511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ruleml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918885C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  <w:tr w:rsidR="00F0253F" w:rsidRPr="009106C4" w14:paraId="41A6FCC6" w14:textId="77777777" w:rsidTr="00F90303">
        <w:tc>
          <w:tcPr>
            <w:tcW w:w="648" w:type="dxa"/>
            <w:shd w:val="clear" w:color="auto" w:fill="auto"/>
          </w:tcPr>
          <w:p w14:paraId="4E6D745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815C90F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56CF23E8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3A164D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FDE28B5" w14:textId="77777777" w:rsidTr="00F90303">
        <w:tc>
          <w:tcPr>
            <w:tcW w:w="648" w:type="dxa"/>
            <w:shd w:val="clear" w:color="auto" w:fill="auto"/>
          </w:tcPr>
          <w:p w14:paraId="3E3C2241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3FAE7C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6B9AF17E" w14:textId="77777777" w:rsidR="00F0253F" w:rsidRPr="008F564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22F690F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011AB289" w14:textId="77777777" w:rsidTr="00F90303">
        <w:tc>
          <w:tcPr>
            <w:tcW w:w="648" w:type="dxa"/>
            <w:shd w:val="clear" w:color="auto" w:fill="auto"/>
          </w:tcPr>
          <w:p w14:paraId="68CC93C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B4EF67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6F5208A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3922A4D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791F5386" w14:textId="77777777" w:rsidTr="00F90303">
        <w:tc>
          <w:tcPr>
            <w:tcW w:w="648" w:type="dxa"/>
            <w:shd w:val="clear" w:color="auto" w:fill="auto"/>
          </w:tcPr>
          <w:p w14:paraId="783FF0DB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807FF84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5E23701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0265093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693318C" w14:textId="77777777" w:rsidTr="00F90303">
        <w:tc>
          <w:tcPr>
            <w:tcW w:w="648" w:type="dxa"/>
            <w:shd w:val="clear" w:color="auto" w:fill="auto"/>
          </w:tcPr>
          <w:p w14:paraId="41D44600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78E446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77E29AB9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B56A8B6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259752D9" w14:textId="77777777" w:rsidTr="00F90303">
        <w:tc>
          <w:tcPr>
            <w:tcW w:w="648" w:type="dxa"/>
            <w:shd w:val="clear" w:color="auto" w:fill="auto"/>
          </w:tcPr>
          <w:p w14:paraId="67E0A31F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FDEBF3E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F5B8558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ruleml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5172FF3" w14:textId="77777777" w:rsidR="00F0253F" w:rsidRPr="0079427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95212F1" w14:textId="77777777" w:rsidR="00F0253F" w:rsidRDefault="00F0253F" w:rsidP="00F0253F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CAD85AA" w14:textId="0556C36C" w:rsidR="00F0253F" w:rsidRDefault="00F0253F" w:rsidP="00F0253F">
      <w:pPr>
        <w:pStyle w:val="aa"/>
      </w:pPr>
      <w:r>
        <w:lastRenderedPageBreak/>
        <w:t xml:space="preserve">Результаты тестирования представлены на рисунках </w:t>
      </w:r>
      <w:r w:rsidR="00941FA0">
        <w:t>16-29</w:t>
      </w:r>
      <w:r>
        <w:t>.</w:t>
      </w:r>
    </w:p>
    <w:p w14:paraId="47ED83A1" w14:textId="77777777" w:rsidR="00F0253F" w:rsidRDefault="00F0253F" w:rsidP="00F0253F">
      <w:pPr>
        <w:pStyle w:val="aa"/>
        <w:rPr>
          <w:b/>
          <w:bCs/>
          <w:szCs w:val="28"/>
        </w:rPr>
      </w:pPr>
      <w:r w:rsidRPr="00044505">
        <w:rPr>
          <w:b/>
          <w:bCs/>
        </w:rPr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r>
        <w:rPr>
          <w:b/>
          <w:bCs/>
          <w:szCs w:val="28"/>
          <w:lang w:val="en-US"/>
        </w:rPr>
        <w:t>ruleml</w:t>
      </w:r>
      <w:r w:rsidRPr="00044505">
        <w:rPr>
          <w:b/>
          <w:bCs/>
          <w:szCs w:val="28"/>
        </w:rPr>
        <w:t>.</w:t>
      </w:r>
    </w:p>
    <w:p w14:paraId="7DDF8C27" w14:textId="77777777" w:rsidR="00F0253F" w:rsidRDefault="00F0253F" w:rsidP="00F0253F">
      <w:pPr>
        <w:pStyle w:val="aa"/>
        <w:keepNext/>
        <w:ind w:firstLine="0"/>
        <w:jc w:val="center"/>
        <w:rPr>
          <w:b/>
          <w:bCs/>
          <w:szCs w:val="28"/>
        </w:rPr>
      </w:pPr>
      <w:r w:rsidRPr="00AF1EDA">
        <w:rPr>
          <w:noProof/>
        </w:rPr>
        <w:drawing>
          <wp:inline distT="0" distB="0" distL="0" distR="0" wp14:anchorId="63939469" wp14:editId="2FB16E11">
            <wp:extent cx="4867275" cy="3221611"/>
            <wp:effectExtent l="19050" t="19050" r="95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0" cy="322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BE1D" w14:textId="3B57472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16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115A2173" w14:textId="77777777" w:rsidR="00F0253F" w:rsidRPr="003B224C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9C1F41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4D8478F" wp14:editId="383E1A6F">
            <wp:extent cx="4107815" cy="4571949"/>
            <wp:effectExtent l="19050" t="19050" r="2603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9090" cy="460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F1DB5" w14:textId="1BB091A0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17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2EE3776E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8D3DD" wp14:editId="3934A053">
            <wp:extent cx="2583092" cy="2819400"/>
            <wp:effectExtent l="19050" t="19050" r="2730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099" cy="283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8628" w14:textId="7D72EE9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18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1CC50CA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64CAC8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32F75E3B" wp14:editId="56E6BB40">
            <wp:extent cx="5940425" cy="24295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2DA5B" w14:textId="21EFAD6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74FFBAC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1AE8AAB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6CAA5A78" wp14:editId="5E5D8DBA">
            <wp:extent cx="5772956" cy="3505689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A7226" w14:textId="0ADBAD86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5BCA0634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05CD008" w14:textId="77777777" w:rsidR="00F0253F" w:rsidRPr="002960B5" w:rsidRDefault="00F0253F" w:rsidP="00F0253F">
      <w:pPr>
        <w:pStyle w:val="aa"/>
        <w:keepNext/>
        <w:rPr>
          <w:b/>
          <w:bCs/>
        </w:rPr>
      </w:pPr>
      <w:r w:rsidRPr="002960B5">
        <w:rPr>
          <w:b/>
          <w:bCs/>
        </w:rPr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r>
        <w:rPr>
          <w:b/>
          <w:bCs/>
          <w:szCs w:val="28"/>
          <w:lang w:val="en-US"/>
        </w:rPr>
        <w:t>ruleml</w:t>
      </w:r>
      <w:r w:rsidRPr="002960B5">
        <w:rPr>
          <w:b/>
          <w:bCs/>
          <w:szCs w:val="28"/>
        </w:rPr>
        <w:t xml:space="preserve"> нестандартной конфигурации.</w:t>
      </w:r>
    </w:p>
    <w:p w14:paraId="33A5A64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612F435" wp14:editId="602F74B6">
            <wp:extent cx="4460875" cy="3741794"/>
            <wp:effectExtent l="19050" t="19050" r="1587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374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82CC8" w14:textId="19BB44D8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0A0AE9B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FB4210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179D53B2" wp14:editId="09A08485">
            <wp:extent cx="2703663" cy="2838450"/>
            <wp:effectExtent l="19050" t="19050" r="2095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226" cy="2840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357A5" w14:textId="4F7F92A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DB16AE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A260978" w14:textId="77777777" w:rsidR="00F0253F" w:rsidRPr="00D96A75" w:rsidRDefault="00F0253F" w:rsidP="00F0253F">
      <w:pPr>
        <w:pStyle w:val="aa"/>
        <w:keepNext/>
        <w:rPr>
          <w:b/>
          <w:bCs/>
        </w:rPr>
      </w:pPr>
      <w:r w:rsidRPr="00D96A75">
        <w:rPr>
          <w:b/>
          <w:bCs/>
        </w:rPr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104600B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E08A646" wp14:editId="0ECBF1EF">
            <wp:extent cx="2935110" cy="3219450"/>
            <wp:effectExtent l="19050" t="19050" r="1778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64" cy="322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F25A" w14:textId="60E175C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1DC608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E700237" w14:textId="77777777" w:rsidR="00F0253F" w:rsidRPr="00A62A36" w:rsidRDefault="00F0253F" w:rsidP="00F0253F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2A11FCC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D634D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0F21085C" wp14:editId="014A6CEB">
            <wp:extent cx="3086531" cy="3381847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A63F0" w14:textId="2547DB6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278B047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B0F4F35" w14:textId="77777777" w:rsidR="00F0253F" w:rsidRPr="00BA395E" w:rsidRDefault="00F0253F" w:rsidP="00F0253F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t>Тест №5 – Проверка работы компонента с файлом нестандартного для приложения компонента.</w:t>
      </w:r>
    </w:p>
    <w:p w14:paraId="455EA60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F412F64" wp14:editId="22C3D5C4">
            <wp:extent cx="5940425" cy="171513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46289" w14:textId="017445F1" w:rsidR="00F0253F" w:rsidRPr="00361621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815159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BEAD47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DEC754A" wp14:editId="27B7DB1F">
            <wp:extent cx="2120464" cy="2305685"/>
            <wp:effectExtent l="19050" t="19050" r="1333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132" cy="231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5CE6C" w14:textId="4FDAAE0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D2CBC01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8356A19" w14:textId="77777777" w:rsidR="00F0253F" w:rsidRPr="00072CCC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lastRenderedPageBreak/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r>
        <w:rPr>
          <w:b/>
          <w:bCs/>
          <w:szCs w:val="28"/>
          <w:lang w:val="en-US"/>
        </w:rPr>
        <w:t>ruleml</w:t>
      </w:r>
      <w:r w:rsidRPr="00072CCC">
        <w:rPr>
          <w:b/>
          <w:bCs/>
          <w:szCs w:val="28"/>
        </w:rPr>
        <w:t>.</w:t>
      </w:r>
    </w:p>
    <w:p w14:paraId="7434251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D9EBB1B" wp14:editId="1D7CBA6D">
            <wp:extent cx="4048690" cy="2372056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08FD2" w14:textId="562140AF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54BB6F83" w14:textId="77777777" w:rsidR="00941FA0" w:rsidRDefault="00941FA0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21A2D7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508A33D" wp14:editId="1F3FE2ED">
            <wp:extent cx="2251075" cy="2438087"/>
            <wp:effectExtent l="19050" t="19050" r="15875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6210" cy="2443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7D87" w14:textId="642828B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B327B56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AB25D2B" w14:textId="77777777" w:rsidR="00F0253F" w:rsidRPr="008E72A8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57AD2D09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3446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A3B6BDF" wp14:editId="19B0810E">
            <wp:extent cx="2396565" cy="2546350"/>
            <wp:effectExtent l="19050" t="19050" r="2286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4819" cy="255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667A9" w14:textId="271D1248" w:rsidR="00F0253F" w:rsidRPr="00166E13" w:rsidRDefault="00F0253F" w:rsidP="00941FA0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7E690FB" w14:textId="77777777" w:rsidR="00D74041" w:rsidRPr="00957EBF" w:rsidRDefault="00D74041" w:rsidP="00D74041">
      <w:pPr>
        <w:pStyle w:val="12"/>
        <w:ind w:firstLine="0"/>
        <w:jc w:val="center"/>
      </w:pPr>
      <w:bookmarkStart w:id="116" w:name="_Toc460918504"/>
      <w:bookmarkStart w:id="117" w:name="_Toc18609330"/>
      <w:bookmarkStart w:id="118" w:name="_Toc18609401"/>
      <w:bookmarkStart w:id="119" w:name="_Toc121482910"/>
      <w:r w:rsidRPr="00957EBF">
        <w:lastRenderedPageBreak/>
        <w:t>Заключение</w:t>
      </w:r>
      <w:bookmarkEnd w:id="116"/>
      <w:bookmarkEnd w:id="117"/>
      <w:bookmarkEnd w:id="118"/>
      <w:bookmarkEnd w:id="119"/>
    </w:p>
    <w:p w14:paraId="6354E105" w14:textId="77777777" w:rsidR="00D74041" w:rsidRDefault="00D74041" w:rsidP="00D7404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3512CE">
        <w:t xml:space="preserve">RuleML </w:t>
      </w:r>
      <w:r>
        <w:t xml:space="preserve">в формат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Knowledge Base Designer</w:t>
      </w:r>
      <w:r>
        <w:t>.</w:t>
      </w:r>
    </w:p>
    <w:p w14:paraId="4A497620" w14:textId="77777777" w:rsidR="00D74041" w:rsidRDefault="00D74041" w:rsidP="00D74041">
      <w:pPr>
        <w:pStyle w:val="aa"/>
      </w:pPr>
      <w:r>
        <w:t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Ганта.</w:t>
      </w:r>
    </w:p>
    <w:p w14:paraId="7F458662" w14:textId="2D3A9FE7" w:rsidR="00D74041" w:rsidRDefault="00D74041" w:rsidP="00D74041">
      <w:pPr>
        <w:pStyle w:val="aa"/>
      </w:pPr>
      <w:r>
        <w:t xml:space="preserve">Спроектирована доска в специализированном программном обеспечении </w:t>
      </w:r>
      <w:r w:rsidR="00812A1D" w:rsidRPr="00087FF9">
        <w:rPr>
          <w:lang w:val="en-US"/>
        </w:rPr>
        <w:t>Yougile</w:t>
      </w:r>
      <w:r w:rsidR="00812A1D">
        <w:t xml:space="preserve"> </w:t>
      </w:r>
      <w:r>
        <w:t>для отслеживания процесса выполнения задания в рамках курсового проекта.</w:t>
      </w:r>
    </w:p>
    <w:p w14:paraId="294158DC" w14:textId="77777777" w:rsidR="00D74041" w:rsidRDefault="00D74041" w:rsidP="00D7404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4AFAC21E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10F5DCB5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320BD22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Разработана системная диаграмма последовательности действий.</w:t>
      </w:r>
    </w:p>
    <w:p w14:paraId="5A048FBA" w14:textId="77777777" w:rsidR="00D74041" w:rsidRPr="00957EBF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C0AAC42" w14:textId="77777777" w:rsidR="00D74041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407F4A13" w14:textId="77777777" w:rsidR="00D74041" w:rsidRDefault="00D74041" w:rsidP="00D74041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64A9A4EA" w14:textId="19E381F9" w:rsidR="00D74041" w:rsidRDefault="00D7404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B30FB35" w14:textId="77777777" w:rsidR="00D74041" w:rsidRPr="00957EBF" w:rsidRDefault="00D74041" w:rsidP="00D74041">
      <w:pPr>
        <w:pStyle w:val="12"/>
        <w:ind w:firstLine="0"/>
        <w:jc w:val="center"/>
      </w:pPr>
      <w:bookmarkStart w:id="120" w:name="_Toc379672207"/>
      <w:bookmarkStart w:id="121" w:name="_Toc404780356"/>
      <w:bookmarkStart w:id="122" w:name="_Toc406411882"/>
      <w:bookmarkStart w:id="123" w:name="_Toc413833818"/>
      <w:bookmarkStart w:id="124" w:name="_Toc460918505"/>
      <w:bookmarkStart w:id="125" w:name="_Toc18609402"/>
      <w:bookmarkStart w:id="126" w:name="_Toc121482911"/>
      <w:r w:rsidRPr="00957EBF">
        <w:lastRenderedPageBreak/>
        <w:t>Список использованных источников</w:t>
      </w:r>
      <w:bookmarkEnd w:id="120"/>
      <w:bookmarkEnd w:id="121"/>
      <w:bookmarkEnd w:id="122"/>
      <w:bookmarkEnd w:id="123"/>
      <w:bookmarkEnd w:id="124"/>
      <w:bookmarkEnd w:id="125"/>
      <w:bookmarkEnd w:id="126"/>
    </w:p>
    <w:p w14:paraId="6121F093" w14:textId="77777777" w:rsidR="00D74041" w:rsidRPr="00957EBF" w:rsidRDefault="00D74041" w:rsidP="00D74041">
      <w:pPr>
        <w:pStyle w:val="14"/>
        <w:numPr>
          <w:ilvl w:val="0"/>
          <w:numId w:val="34"/>
        </w:numPr>
        <w:spacing w:after="0"/>
        <w:ind w:left="0"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Гутгарц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r>
        <w:rPr>
          <w:sz w:val="28"/>
          <w:szCs w:val="28"/>
        </w:rPr>
        <w:t>ИрГТУ</w:t>
      </w:r>
      <w:r w:rsidRPr="00957EBF">
        <w:rPr>
          <w:sz w:val="28"/>
          <w:szCs w:val="28"/>
        </w:rPr>
        <w:t>, 2010. 57 с.</w:t>
      </w:r>
    </w:p>
    <w:p w14:paraId="6E172CD0" w14:textId="77777777" w:rsidR="00D74041" w:rsidRPr="00957EBF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0A1F199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66261477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RationalRose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5DEC0C2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39BBFE3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491D4161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0261FEE2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047BD303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43055A7D" w14:textId="77777777" w:rsidR="00D74041" w:rsidRPr="00957EBF" w:rsidRDefault="00D74041" w:rsidP="00D74041">
      <w:pPr>
        <w:pStyle w:val="12"/>
        <w:ind w:firstLine="0"/>
        <w:jc w:val="center"/>
      </w:pPr>
      <w:r w:rsidRPr="00957EBF">
        <w:br w:type="page"/>
      </w:r>
      <w:bookmarkStart w:id="127" w:name="_Toc460918506"/>
      <w:bookmarkStart w:id="128" w:name="_Toc18609403"/>
      <w:bookmarkStart w:id="129" w:name="_Toc121482912"/>
      <w:r w:rsidRPr="00957EBF">
        <w:lastRenderedPageBreak/>
        <w:t>Приложение</w:t>
      </w:r>
      <w:bookmarkEnd w:id="127"/>
      <w:r w:rsidRPr="00957EBF">
        <w:t xml:space="preserve"> А</w:t>
      </w:r>
      <w:bookmarkEnd w:id="128"/>
      <w:bookmarkEnd w:id="129"/>
    </w:p>
    <w:p w14:paraId="3F6D4680" w14:textId="77777777" w:rsidR="00D74041" w:rsidRDefault="00D74041" w:rsidP="00D74041">
      <w:pPr>
        <w:pStyle w:val="23"/>
        <w:ind w:firstLine="0"/>
        <w:jc w:val="center"/>
      </w:pPr>
      <w:bookmarkStart w:id="130" w:name="_Toc121482913"/>
      <w:r>
        <w:t>Фрагмент сгенерированной документации</w:t>
      </w:r>
      <w:bookmarkEnd w:id="130"/>
    </w:p>
    <w:p w14:paraId="68ED9DC2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Пользователь</w:t>
      </w:r>
    </w:p>
    <w:p w14:paraId="7EC9FE6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Actor in package 'Actors'</w:t>
      </w:r>
    </w:p>
    <w:p w14:paraId="2630C673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383A0351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Пользователь</w:t>
      </w:r>
    </w:p>
    <w:p w14:paraId="249E1697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5FD5625D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182B7CE1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77844AA6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627737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E9187C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30C20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FF9329E" wp14:editId="56179C42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7C2CACD1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011A37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FB920C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Закрыть приложение </w:t>
            </w:r>
          </w:p>
        </w:tc>
      </w:tr>
      <w:tr w:rsidR="005A5CD2" w14:paraId="5B1928BC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8EEC56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D2670B" wp14:editId="3CC7ED62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812A1D" w14:paraId="3F44981D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3CA65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C61C9E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Загрузить файл RuleML </w:t>
            </w:r>
          </w:p>
        </w:tc>
      </w:tr>
      <w:tr w:rsidR="005A5CD2" w14:paraId="370A9459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C6BA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EAA104" wp14:editId="302FFD2E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53721458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E9FA64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A37A2EC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) Указать путь места для сохранения файла </w:t>
            </w:r>
          </w:p>
        </w:tc>
      </w:tr>
      <w:tr w:rsidR="005A5CD2" w14:paraId="7D382E3E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A83614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C10A8AD" wp14:editId="6623BBF4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1E92B995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302F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A5ED70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Открыть приложение </w:t>
            </w:r>
          </w:p>
        </w:tc>
      </w:tr>
      <w:tr w:rsidR="005A5CD2" w14:paraId="050EB3B7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E63F1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3EE67F2" wp14:editId="6C165C65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3D90534F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11380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9FB930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) Запустить процесс конвертации файла </w:t>
            </w:r>
          </w:p>
        </w:tc>
      </w:tr>
    </w:tbl>
    <w:p w14:paraId="64D8D49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6D617FD9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  <w:r w:rsidRPr="00F3423E">
        <w:rPr>
          <w:rFonts w:eastAsia="Times New Roman" w:cs="Arial"/>
          <w:szCs w:val="24"/>
        </w:rPr>
        <w:t xml:space="preserve">  </w:t>
      </w:r>
    </w:p>
    <w:p w14:paraId="5072887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54EB0989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Загрузить файл RuleML</w:t>
      </w:r>
    </w:p>
    <w:p w14:paraId="57D9BCB6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UseCase in package 'Use Cases'</w:t>
      </w:r>
    </w:p>
    <w:p w14:paraId="57297A3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6D418F1A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Загрузить файл RuleML</w:t>
      </w:r>
    </w:p>
    <w:p w14:paraId="071BC878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4FE645FC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28.11.2022</w:t>
      </w:r>
    </w:p>
    <w:p w14:paraId="5017BCB2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059190BA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AEE4F0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2B4320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C69D24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E37259" wp14:editId="20A68A4A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812A1D" w14:paraId="47E40CD7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EF05C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BDDD6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Загрузить файл RuleML </w:t>
            </w:r>
          </w:p>
        </w:tc>
      </w:tr>
    </w:tbl>
    <w:p w14:paraId="47FDFF94" w14:textId="2561ED29" w:rsidR="00CD5434" w:rsidRDefault="00CD5434" w:rsidP="005A5CD2">
      <w:pPr>
        <w:pStyle w:val="aa"/>
        <w:rPr>
          <w:lang w:val="en-US"/>
        </w:rPr>
      </w:pPr>
    </w:p>
    <w:p w14:paraId="38D409F3" w14:textId="77777777" w:rsidR="00CD5434" w:rsidRDefault="00CD5434">
      <w:pPr>
        <w:spacing w:after="200" w:line="276" w:lineRule="auto"/>
        <w:rPr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5B7C087" w14:textId="0CED874A" w:rsidR="00F0253F" w:rsidRPr="00CD5434" w:rsidRDefault="00CD5434" w:rsidP="00CD5434">
      <w:pPr>
        <w:pStyle w:val="12"/>
        <w:ind w:firstLine="0"/>
        <w:jc w:val="center"/>
      </w:pPr>
      <w:bookmarkStart w:id="131" w:name="_Toc121482914"/>
      <w:r w:rsidRPr="00957EBF">
        <w:lastRenderedPageBreak/>
        <w:t xml:space="preserve">Приложение </w:t>
      </w:r>
      <w:r>
        <w:t>Б</w:t>
      </w:r>
      <w:bookmarkEnd w:id="131"/>
    </w:p>
    <w:p w14:paraId="5429B122" w14:textId="77777777" w:rsidR="005A5CD2" w:rsidRPr="00812A1D" w:rsidRDefault="005A5CD2" w:rsidP="005A5CD2">
      <w:pPr>
        <w:pStyle w:val="23"/>
        <w:ind w:firstLine="0"/>
        <w:jc w:val="center"/>
      </w:pPr>
      <w:bookmarkStart w:id="132" w:name="_Toc121482915"/>
      <w:r w:rsidRPr="00957EBF">
        <w:t>Листинг</w:t>
      </w:r>
      <w:r w:rsidRPr="00812A1D">
        <w:t xml:space="preserve"> </w:t>
      </w:r>
      <w:r w:rsidRPr="00957EBF">
        <w:t>программы</w:t>
      </w:r>
      <w:bookmarkEnd w:id="132"/>
    </w:p>
    <w:p w14:paraId="3B8F096A" w14:textId="77777777" w:rsidR="00F571D9" w:rsidRPr="00812A1D" w:rsidRDefault="00F571D9" w:rsidP="00F571D9">
      <w:pPr>
        <w:pStyle w:val="aa"/>
        <w:rPr>
          <w:b/>
          <w:bCs/>
        </w:rPr>
      </w:pPr>
      <w:r w:rsidRPr="002E6EF0">
        <w:rPr>
          <w:b/>
          <w:bCs/>
        </w:rPr>
        <w:t>Класс</w:t>
      </w:r>
      <w:r w:rsidRPr="00812A1D">
        <w:rPr>
          <w:b/>
          <w:bCs/>
        </w:rPr>
        <w:t xml:space="preserve"> </w:t>
      </w:r>
      <w:r w:rsidRPr="002E6EF0">
        <w:rPr>
          <w:b/>
          <w:bCs/>
          <w:lang w:val="en-US"/>
        </w:rPr>
        <w:t>Form</w:t>
      </w:r>
      <w:r w:rsidRPr="00812A1D">
        <w:rPr>
          <w:b/>
          <w:bCs/>
        </w:rPr>
        <w:t>1</w:t>
      </w:r>
    </w:p>
    <w:p w14:paraId="323726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812A1D">
        <w:rPr>
          <w:rFonts w:ascii="Courier New" w:hAnsi="Courier New" w:cs="Courier New"/>
          <w:sz w:val="20"/>
          <w:szCs w:val="20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public partial class Form1 : Form</w:t>
      </w:r>
    </w:p>
    <w:p w14:paraId="08D2893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FE603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filename;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файлу</w:t>
      </w:r>
    </w:p>
    <w:p w14:paraId="06198D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pathToDid;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1D522F2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F45F3">
        <w:rPr>
          <w:rFonts w:ascii="Courier New" w:hAnsi="Courier New" w:cs="Courier New"/>
          <w:sz w:val="20"/>
          <w:szCs w:val="20"/>
          <w:lang w:val="en-US"/>
        </w:rPr>
        <w:t>string ekbText = "";</w:t>
      </w:r>
    </w:p>
    <w:p w14:paraId="74E81F11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7FCD3F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//Листы объектов классов и ассоциаций</w:t>
      </w:r>
    </w:p>
    <w:p w14:paraId="095BE606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</w:t>
      </w:r>
      <w:r w:rsidRPr="00EF45F3">
        <w:rPr>
          <w:rFonts w:ascii="Courier New" w:hAnsi="Courier New" w:cs="Courier New"/>
          <w:sz w:val="20"/>
          <w:szCs w:val="20"/>
        </w:rPr>
        <w:t>&lt;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EF45F3">
        <w:rPr>
          <w:rFonts w:ascii="Courier New" w:hAnsi="Courier New" w:cs="Courier New"/>
          <w:sz w:val="20"/>
          <w:szCs w:val="20"/>
        </w:rPr>
        <w:t xml:space="preserve">&gt; 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EF45F3">
        <w:rPr>
          <w:rFonts w:ascii="Courier New" w:hAnsi="Courier New" w:cs="Courier New"/>
          <w:sz w:val="20"/>
          <w:szCs w:val="20"/>
        </w:rPr>
        <w:t>;</w:t>
      </w:r>
    </w:p>
    <w:p w14:paraId="2594385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List&lt;Association&gt; associations;</w:t>
      </w:r>
    </w:p>
    <w:p w14:paraId="42432C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61CF5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3FFF1F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58E2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21E853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DECA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45FBE8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ruleml (*.ruleml)|*.ruleml|All files(*.*)|*.*"; //</w:t>
      </w:r>
      <w:r w:rsidRPr="000056DF">
        <w:rPr>
          <w:rFonts w:ascii="Courier New" w:hAnsi="Courier New" w:cs="Courier New"/>
          <w:sz w:val="20"/>
          <w:szCs w:val="20"/>
        </w:rPr>
        <w:t>Инициализация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фильтра</w:t>
      </w:r>
    </w:p>
    <w:p w14:paraId="6C01A1F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convertBtn.Enabled = false;</w:t>
      </w:r>
    </w:p>
    <w:p w14:paraId="15B08F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1868F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ruleMl = new List&lt;RuleMl&gt;();</w:t>
      </w:r>
    </w:p>
    <w:p w14:paraId="122FFC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List&lt;Association&gt;();</w:t>
      </w:r>
    </w:p>
    <w:p w14:paraId="55ED1EF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C972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F3D358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loadFileBtn_Click(object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Слушитель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A3AC0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FF724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DialogResult.Cancel)</w:t>
      </w:r>
    </w:p>
    <w:p w14:paraId="24CF49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30B5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fileLbl.Text = "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загрузки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4AA85A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fileLbl.ForeColor = Color.Red;</w:t>
      </w:r>
    </w:p>
    <w:p w14:paraId="37A614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96D97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C6515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4CE5402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B0D6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0056DF">
        <w:rPr>
          <w:rFonts w:ascii="Courier New" w:hAnsi="Courier New" w:cs="Courier New"/>
          <w:sz w:val="20"/>
          <w:szCs w:val="20"/>
        </w:rPr>
        <w:t>получаем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выбранный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</w:p>
    <w:p w14:paraId="1B9F19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1916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</w:rPr>
        <w:t>fileLbl.Text = "Файл успешно загружен";</w:t>
      </w:r>
    </w:p>
    <w:p w14:paraId="03462FD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fileLbl.ForeColor = Color.Green;</w:t>
      </w:r>
    </w:p>
    <w:p w14:paraId="36A6996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57209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198B19F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F45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7057B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8E22E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private void checkToReady()//Метод проверки загрузки файла и выбора директории</w:t>
      </w:r>
    </w:p>
    <w:p w14:paraId="781033E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A3FA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(filename != null &amp;&amp; pathToDid != null)</w:t>
      </w:r>
    </w:p>
    <w:p w14:paraId="4DC1D2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A9519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true;</w:t>
      </w:r>
    </w:p>
    <w:p w14:paraId="3DAC7CC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D3CA7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B0504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A7945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false;</w:t>
      </w:r>
    </w:p>
    <w:p w14:paraId="296F3D5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B90449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A4FB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6451F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saveFileBtn_Click(object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3FA9FD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5DA0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FolderBrowserDialog FBD = new FolderBrowserDialog();</w:t>
      </w:r>
    </w:p>
    <w:p w14:paraId="5DE92B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FBD.ShowNewFolderButton = false;</w:t>
      </w:r>
    </w:p>
    <w:p w14:paraId="5526038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(FBD.ShowDialog() == DialogResult.OK)</w:t>
      </w:r>
    </w:p>
    <w:p w14:paraId="2E61BE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{</w:t>
      </w:r>
    </w:p>
    <w:p w14:paraId="76DE2B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pathLbl.Text = "Директория для сохранения успешно выбрана!";</w:t>
      </w:r>
    </w:p>
    <w:p w14:paraId="442C309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pathLbl.ForeColor = Color.Green;</w:t>
      </w:r>
    </w:p>
    <w:p w14:paraId="6E522F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pathToDid = FBD.SelectedPath;</w:t>
      </w:r>
    </w:p>
    <w:p w14:paraId="61F84F9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0E11C2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5A6710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DE2BC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pathLbl.Text = "Ошибка выбора \r\nдиректории для сохранения";</w:t>
      </w:r>
    </w:p>
    <w:p w14:paraId="6C41CE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pathToDid = null;</w:t>
      </w:r>
    </w:p>
    <w:p w14:paraId="339CE0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pathLbl.ForeColor = Color.Red;</w:t>
      </w:r>
    </w:p>
    <w:p w14:paraId="244DC47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721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335DAEB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042A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D6951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convertBtn_Click(object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</w:p>
    <w:p w14:paraId="6121C4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8EAB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associations.Clear();</w:t>
      </w:r>
    </w:p>
    <w:p w14:paraId="674996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ruleMl.Clear();</w:t>
      </w:r>
    </w:p>
    <w:p w14:paraId="0D231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1DE32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parseTheFile();</w:t>
      </w:r>
    </w:p>
    <w:p w14:paraId="139F07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convertToEKB();</w:t>
      </w:r>
    </w:p>
    <w:p w14:paraId="56E937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4BFE1C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8A68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saveToEkb();</w:t>
      </w:r>
    </w:p>
    <w:p w14:paraId="4EE12E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FCCFFA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677B4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4829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0056DF">
        <w:rPr>
          <w:rFonts w:ascii="Courier New" w:hAnsi="Courier New" w:cs="Courier New"/>
          <w:sz w:val="20"/>
          <w:szCs w:val="20"/>
        </w:rPr>
        <w:t>Проверьте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для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  <w:r w:rsidRPr="000056DF">
        <w:rPr>
          <w:rFonts w:ascii="Courier New" w:hAnsi="Courier New" w:cs="Courier New"/>
          <w:sz w:val="20"/>
          <w:szCs w:val="20"/>
          <w:lang w:val="en-US"/>
        </w:rPr>
        <w:t>.", "</w:t>
      </w:r>
      <w:r w:rsidRPr="000056DF">
        <w:rPr>
          <w:rFonts w:ascii="Courier New" w:hAnsi="Courier New" w:cs="Courier New"/>
          <w:sz w:val="20"/>
          <w:szCs w:val="20"/>
        </w:rPr>
        <w:t>Произошла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!", MessageBoxButtons.OK, MessageBoxIcon.Error);</w:t>
      </w:r>
    </w:p>
    <w:p w14:paraId="00764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947C1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6923D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900D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parseTheFile() //</w:t>
      </w:r>
      <w:r w:rsidRPr="000056DF">
        <w:rPr>
          <w:rFonts w:ascii="Courier New" w:hAnsi="Courier New" w:cs="Courier New"/>
          <w:sz w:val="20"/>
          <w:szCs w:val="20"/>
        </w:rPr>
        <w:t>Метод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парсинга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F6A60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F0F67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CF3C5E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FC57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attr = "";</w:t>
      </w:r>
    </w:p>
    <w:p w14:paraId="51B8C4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func = "";</w:t>
      </w:r>
    </w:p>
    <w:p w14:paraId="3847CC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708C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9D28B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D357A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typeText = "";</w:t>
      </w:r>
    </w:p>
    <w:p w14:paraId="679D25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BB5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List&lt;(string, string)&gt; Attribute;</w:t>
      </w:r>
    </w:p>
    <w:p w14:paraId="392249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740F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684CAD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67873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XmlDocument xDoc = new XmlDocument();</w:t>
      </w:r>
    </w:p>
    <w:p w14:paraId="71BBC17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xDoc.Load(filename);</w:t>
      </w:r>
    </w:p>
    <w:p w14:paraId="4AF8F2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XmlElement xRoot = xDoc.DocumentElement;</w:t>
      </w:r>
    </w:p>
    <w:p w14:paraId="4B6F985D" w14:textId="77777777" w:rsidR="000056DF" w:rsidRPr="007304FE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7304FE">
        <w:rPr>
          <w:rFonts w:ascii="Courier New" w:hAnsi="Courier New" w:cs="Courier New"/>
          <w:sz w:val="20"/>
          <w:szCs w:val="20"/>
        </w:rPr>
        <w:t xml:space="preserve"> (</w:t>
      </w:r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r w:rsidRPr="007304FE">
        <w:rPr>
          <w:rFonts w:ascii="Courier New" w:hAnsi="Courier New" w:cs="Courier New"/>
          <w:sz w:val="20"/>
          <w:szCs w:val="20"/>
        </w:rPr>
        <w:t xml:space="preserve"> != </w:t>
      </w:r>
      <w:r w:rsidRPr="000056DF">
        <w:rPr>
          <w:rFonts w:ascii="Courier New" w:hAnsi="Courier New" w:cs="Courier New"/>
          <w:sz w:val="20"/>
          <w:szCs w:val="20"/>
          <w:lang w:val="en-US"/>
        </w:rPr>
        <w:t>null</w:t>
      </w:r>
      <w:r w:rsidRPr="007304FE">
        <w:rPr>
          <w:rFonts w:ascii="Courier New" w:hAnsi="Courier New" w:cs="Courier New"/>
          <w:sz w:val="20"/>
          <w:szCs w:val="20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Проверка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корневой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</w:p>
    <w:p w14:paraId="133516D5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7304FE">
        <w:rPr>
          <w:rFonts w:ascii="Courier New" w:hAnsi="Courier New" w:cs="Courier New"/>
          <w:sz w:val="20"/>
          <w:szCs w:val="20"/>
        </w:rPr>
        <w:t xml:space="preserve">                </w:t>
      </w:r>
      <w:r w:rsidRPr="00EF45F3">
        <w:rPr>
          <w:rFonts w:ascii="Courier New" w:hAnsi="Courier New" w:cs="Courier New"/>
          <w:sz w:val="20"/>
          <w:szCs w:val="20"/>
        </w:rPr>
        <w:t>{</w:t>
      </w:r>
    </w:p>
    <w:p w14:paraId="76B9A432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EF45F3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ADD028E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var</w:t>
      </w:r>
      <w:r w:rsidRPr="00EF45F3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  <w:lang w:val="en-US"/>
        </w:rPr>
        <w:t>child</w:t>
      </w:r>
      <w:r w:rsidRPr="00EF45F3">
        <w:rPr>
          <w:rFonts w:ascii="Courier New" w:hAnsi="Courier New" w:cs="Courier New"/>
          <w:sz w:val="20"/>
          <w:szCs w:val="20"/>
        </w:rPr>
        <w:t xml:space="preserve"> = </w:t>
      </w:r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r w:rsidRPr="00EF45F3">
        <w:rPr>
          <w:rFonts w:ascii="Courier New" w:hAnsi="Courier New" w:cs="Courier New"/>
          <w:sz w:val="20"/>
          <w:szCs w:val="20"/>
        </w:rPr>
        <w:t>.</w:t>
      </w:r>
      <w:r w:rsidRPr="000056DF">
        <w:rPr>
          <w:rFonts w:ascii="Courier New" w:hAnsi="Courier New" w:cs="Courier New"/>
          <w:sz w:val="20"/>
          <w:szCs w:val="20"/>
          <w:lang w:val="en-US"/>
        </w:rPr>
        <w:t>ChildNodes</w:t>
      </w:r>
      <w:r w:rsidRPr="00EF45F3">
        <w:rPr>
          <w:rFonts w:ascii="Courier New" w:hAnsi="Courier New" w:cs="Courier New"/>
          <w:sz w:val="20"/>
          <w:szCs w:val="20"/>
        </w:rPr>
        <w:t>;</w:t>
      </w:r>
    </w:p>
    <w:p w14:paraId="1BB7ED1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var assert = child.Item(2);</w:t>
      </w:r>
    </w:p>
    <w:p w14:paraId="7A1017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if(assert == null)</w:t>
      </w:r>
    </w:p>
    <w:p w14:paraId="566BEC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629CA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status = false;</w:t>
      </w:r>
    </w:p>
    <w:p w14:paraId="3320B8A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09583C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91E7A8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imp = assert.FirstChild;</w:t>
      </w:r>
    </w:p>
    <w:p w14:paraId="415011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_head = imp.FirstChild;</w:t>
      </w:r>
    </w:p>
    <w:p w14:paraId="37BED7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atoms = _head.ChildNodes;</w:t>
      </w:r>
    </w:p>
    <w:p w14:paraId="2F5171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atoms.Count;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62727BE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08AD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List&lt;(string, string)&gt;();</w:t>
      </w:r>
    </w:p>
    <w:p w14:paraId="30FF891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3B9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atoms[i];</w:t>
      </w:r>
    </w:p>
    <w:p w14:paraId="46B01A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inside.ChildNodes;</w:t>
      </w:r>
    </w:p>
    <w:p w14:paraId="6D00000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atom.Item(0);</w:t>
      </w:r>
    </w:p>
    <w:p w14:paraId="340D44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className = op.ChildNodes.Item(0).InnerText;</w:t>
      </w:r>
    </w:p>
    <w:p w14:paraId="7BF7078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j = 0; j &lt; atom.Count; j++)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</w:p>
    <w:p w14:paraId="4EE870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63A6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temp = atom[j];</w:t>
      </w:r>
    </w:p>
    <w:p w14:paraId="492581D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(temp.Attributes["type"] != null)</w:t>
      </w:r>
    </w:p>
    <w:p w14:paraId="3EF2AF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F3A39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typeText = temp.Attributes["type"].Value;</w:t>
      </w:r>
    </w:p>
    <w:p w14:paraId="77BD3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attr = temp.FirstChild.InnerText;</w:t>
      </w:r>
    </w:p>
    <w:p w14:paraId="31ACAA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Attribute.Add((typeText, attr));</w:t>
      </w:r>
    </w:p>
    <w:p w14:paraId="480488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0F8065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</w:p>
    <w:p w14:paraId="7617B4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67B7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ruleMl.Add(new RuleMl(className, Attribute)); //</w:t>
      </w:r>
      <w:r w:rsidRPr="000056DF">
        <w:rPr>
          <w:rFonts w:ascii="Courier New" w:hAnsi="Courier New" w:cs="Courier New"/>
          <w:sz w:val="20"/>
          <w:szCs w:val="20"/>
        </w:rPr>
        <w:t>Компановка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492834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 = "";</w:t>
      </w:r>
    </w:p>
    <w:p w14:paraId="267A11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func = "";</w:t>
      </w:r>
    </w:p>
    <w:p w14:paraId="3400A2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7556C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41377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bodyChilds = imp.ChildNodes;</w:t>
      </w:r>
    </w:p>
    <w:p w14:paraId="37F88E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 = bodyChilds.Item(1);</w:t>
      </w:r>
    </w:p>
    <w:p w14:paraId="556D1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if(body == null){</w:t>
      </w:r>
    </w:p>
    <w:p w14:paraId="541E478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28A9ED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A0015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046D5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bodyAtoms = body.ChildNodes;</w:t>
      </w:r>
    </w:p>
    <w:p w14:paraId="0873BA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bodyAtoms.Count;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AC4EF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20EE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List&lt;(string, string)&gt;();</w:t>
      </w:r>
    </w:p>
    <w:p w14:paraId="1A5E11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5C613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bodyAtoms[i];</w:t>
      </w:r>
    </w:p>
    <w:p w14:paraId="3AF7AC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inside.ChildNodes;</w:t>
      </w:r>
    </w:p>
    <w:p w14:paraId="4A958A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atom.Item(0);</w:t>
      </w:r>
    </w:p>
    <w:p w14:paraId="65F4DAA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className = op.ChildNodes.Item(0).InnerText;</w:t>
      </w:r>
    </w:p>
    <w:p w14:paraId="7D74CB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4B77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start = inside.ChildNodes.Item(1).InnerText;</w:t>
      </w:r>
    </w:p>
    <w:p w14:paraId="0C7B2C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end = inside.ChildNodes.Item(2).InnerText;</w:t>
      </w:r>
    </w:p>
    <w:p w14:paraId="6C60F8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F261F0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associations.Add(new Association(className, start, end)); //</w:t>
      </w:r>
      <w:r w:rsidRPr="000056DF">
        <w:rPr>
          <w:rFonts w:ascii="Courier New" w:hAnsi="Courier New" w:cs="Courier New"/>
          <w:sz w:val="20"/>
          <w:szCs w:val="20"/>
        </w:rPr>
        <w:t>Компановка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480E5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FDFDC3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1028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Console.WriteLine("efefefef");</w:t>
      </w:r>
    </w:p>
    <w:p w14:paraId="58EFE1A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B1252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77EA2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9FE0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2962EE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5359CDA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status= false;</w:t>
      </w:r>
    </w:p>
    <w:p w14:paraId="373394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50DF5B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}</w:t>
      </w:r>
    </w:p>
    <w:p w14:paraId="23C9FD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170D5B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private void saveToEkb() //Сохранение готового файла</w:t>
      </w:r>
    </w:p>
    <w:p w14:paraId="767D24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F605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path = $"{pathToDid}/file.ekb";</w:t>
      </w:r>
    </w:p>
    <w:p w14:paraId="2E3820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System.IO.File.WriteAllText(path, ekbText);</w:t>
      </w:r>
    </w:p>
    <w:p w14:paraId="3A37D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MessageBox.Show("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сохранен</w:t>
      </w:r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A5E33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DD556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2242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convertToEKB() //</w:t>
      </w:r>
      <w:r w:rsidRPr="000056DF">
        <w:rPr>
          <w:rFonts w:ascii="Courier New" w:hAnsi="Courier New" w:cs="Courier New"/>
          <w:sz w:val="20"/>
          <w:szCs w:val="20"/>
        </w:rPr>
        <w:t>Создание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ekb</w:t>
      </w:r>
    </w:p>
    <w:p w14:paraId="55598E0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A9A5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шапки</w:t>
      </w:r>
    </w:p>
    <w:p w14:paraId="723E80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Random random = new Random();</w:t>
      </w:r>
    </w:p>
    <w:p w14:paraId="62C841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id = $"{random.Next(1000000000)}{random.Next(100)}"; </w:t>
      </w:r>
    </w:p>
    <w:p w14:paraId="3781B4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05E55A4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$"\r\n&lt;KnowledgeBase&gt;"</w:t>
      </w:r>
    </w:p>
    <w:p w14:paraId="4AC5ED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264663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</w:t>
      </w:r>
      <w:r w:rsidRPr="000056DF">
        <w:rPr>
          <w:rFonts w:ascii="Courier New" w:hAnsi="Courier New" w:cs="Courier New"/>
          <w:sz w:val="20"/>
          <w:szCs w:val="20"/>
        </w:rPr>
        <w:t>База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знаний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1&lt;/Name&gt;"</w:t>
      </w:r>
    </w:p>
    <w:p w14:paraId="75522F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$"\r\n&lt;ShortName&gt;Baza-znaniy-1&lt;/ShortName&gt;"</w:t>
      </w:r>
    </w:p>
    <w:p w14:paraId="6CEF7C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3A933D3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3D9FD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38D7B7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$"\r\n&lt;Templates&gt;";</w:t>
      </w:r>
    </w:p>
    <w:p w14:paraId="469E36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E94BF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6B9665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03C7F8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templateEnd = "";</w:t>
      </w:r>
    </w:p>
    <w:p w14:paraId="29A02D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templatesEnd = "";</w:t>
      </w:r>
    </w:p>
    <w:p w14:paraId="010EE7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grules = "";</w:t>
      </w:r>
    </w:p>
    <w:p w14:paraId="33D0B3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876FE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8110C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12BC4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= header;</w:t>
      </w:r>
    </w:p>
    <w:p w14:paraId="072097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086CD5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(l &lt; ruleMl.Count)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524E9F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39DE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201AC6C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3E494D3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23E6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055F42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327D92E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787E5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279440E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D89A6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24CDB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02DBC4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187F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7AD6913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$"\r\n&lt;ID&gt;T{idTempStr}&lt;/ID&gt;" +</w:t>
      </w:r>
    </w:p>
    <w:p w14:paraId="148EE3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$"\r\n&lt;Name&gt;{ruleMl[l].ClassName}&lt;/Name&gt;" +</w:t>
      </w:r>
    </w:p>
    <w:p w14:paraId="48CB8E7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$"\r\n&lt;ShortName&gt;{ruleMl[l].ClassName}&lt;/ShortName&gt;" +</w:t>
      </w:r>
    </w:p>
    <w:p w14:paraId="44250C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</w:t>
      </w:r>
      <w:r w:rsidRPr="000056DF">
        <w:rPr>
          <w:rFonts w:ascii="Courier New" w:hAnsi="Courier New" w:cs="Courier New"/>
          <w:sz w:val="20"/>
          <w:szCs w:val="20"/>
        </w:rPr>
        <w:t>Описание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шаблона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T{idTempStr}&lt;/Description&gt;" +</w:t>
      </w:r>
    </w:p>
    <w:p w14:paraId="5C6316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$"\r\n&lt;PackageName&gt;&lt;/PackageName&gt;" +</w:t>
      </w:r>
    </w:p>
    <w:p w14:paraId="60669A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$"\r\n&lt;RootPackageName&gt;&lt;/RootPackageName&gt;" +</w:t>
      </w:r>
    </w:p>
    <w:p w14:paraId="5B3BBC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$"\r\n&lt;DrawParams&gt;xT{idTempStr}=15" +</w:t>
      </w:r>
    </w:p>
    <w:p w14:paraId="1DB2738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$"\r\nyT{idTempStr}=15" +</w:t>
      </w:r>
    </w:p>
    <w:p w14:paraId="620752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$"\r\nw=265" +</w:t>
      </w:r>
    </w:p>
    <w:p w14:paraId="4DE632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$"\r\nh=65" +</w:t>
      </w:r>
    </w:p>
    <w:p w14:paraId="1333C2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$"\r\n&lt;/DrawParams&gt;" +</w:t>
      </w:r>
    </w:p>
    <w:p w14:paraId="43C47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$"\r\n&lt;Slots&gt;";</w:t>
      </w:r>
    </w:p>
    <w:p w14:paraId="63154C7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4323E7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templates;</w:t>
      </w:r>
    </w:p>
    <w:p w14:paraId="5378950C" w14:textId="77777777" w:rsidR="000056DF" w:rsidRPr="007304FE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while</w:t>
      </w:r>
      <w:r w:rsidRPr="007304FE">
        <w:rPr>
          <w:rFonts w:ascii="Courier New" w:hAnsi="Courier New" w:cs="Courier New"/>
          <w:sz w:val="20"/>
          <w:szCs w:val="20"/>
        </w:rPr>
        <w:t xml:space="preserve"> (</w:t>
      </w:r>
      <w:r w:rsidRPr="000056DF">
        <w:rPr>
          <w:rFonts w:ascii="Courier New" w:hAnsi="Courier New" w:cs="Courier New"/>
          <w:sz w:val="20"/>
          <w:szCs w:val="20"/>
          <w:lang w:val="en-US"/>
        </w:rPr>
        <w:t>p</w:t>
      </w:r>
      <w:r w:rsidRPr="007304FE">
        <w:rPr>
          <w:rFonts w:ascii="Courier New" w:hAnsi="Courier New" w:cs="Courier New"/>
          <w:sz w:val="20"/>
          <w:szCs w:val="20"/>
        </w:rPr>
        <w:t xml:space="preserve"> &lt; 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7304FE">
        <w:rPr>
          <w:rFonts w:ascii="Courier New" w:hAnsi="Courier New" w:cs="Courier New"/>
          <w:sz w:val="20"/>
          <w:szCs w:val="20"/>
        </w:rPr>
        <w:t>[</w:t>
      </w:r>
      <w:r w:rsidRPr="000056DF">
        <w:rPr>
          <w:rFonts w:ascii="Courier New" w:hAnsi="Courier New" w:cs="Courier New"/>
          <w:sz w:val="20"/>
          <w:szCs w:val="20"/>
          <w:lang w:val="en-US"/>
        </w:rPr>
        <w:t>l</w:t>
      </w:r>
      <w:r w:rsidRPr="007304FE">
        <w:rPr>
          <w:rFonts w:ascii="Courier New" w:hAnsi="Courier New" w:cs="Courier New"/>
          <w:sz w:val="20"/>
          <w:szCs w:val="20"/>
        </w:rPr>
        <w:t>].</w:t>
      </w:r>
      <w:r w:rsidRPr="000056DF">
        <w:rPr>
          <w:rFonts w:ascii="Courier New" w:hAnsi="Courier New" w:cs="Courier New"/>
          <w:sz w:val="20"/>
          <w:szCs w:val="20"/>
          <w:lang w:val="en-US"/>
        </w:rPr>
        <w:t>Attribute</w:t>
      </w:r>
      <w:r w:rsidRPr="007304FE">
        <w:rPr>
          <w:rFonts w:ascii="Courier New" w:hAnsi="Courier New" w:cs="Courier New"/>
          <w:sz w:val="20"/>
          <w:szCs w:val="20"/>
        </w:rPr>
        <w:t>.</w:t>
      </w:r>
      <w:r w:rsidRPr="000056DF">
        <w:rPr>
          <w:rFonts w:ascii="Courier New" w:hAnsi="Courier New" w:cs="Courier New"/>
          <w:sz w:val="20"/>
          <w:szCs w:val="20"/>
          <w:lang w:val="en-US"/>
        </w:rPr>
        <w:t>Count</w:t>
      </w:r>
      <w:r w:rsidRPr="007304FE">
        <w:rPr>
          <w:rFonts w:ascii="Courier New" w:hAnsi="Courier New" w:cs="Courier New"/>
          <w:sz w:val="20"/>
          <w:szCs w:val="20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класса</w:t>
      </w:r>
    </w:p>
    <w:p w14:paraId="53FADD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304FE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143A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51648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$"\r\n&lt;Name&gt;{ruleMl[l].Attribute[p].Item2}&lt;/Name&gt;" +</w:t>
      </w:r>
    </w:p>
    <w:p w14:paraId="52DDA4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$"\r\n&lt;ShortName&gt;{ruleMl[l].Attribute[p].Item2}&lt;/ShortName&gt;" +</w:t>
      </w:r>
    </w:p>
    <w:p w14:paraId="1BF1FFA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$"\r\n&lt;Description&gt;{ruleMl[l].Attribute[p].Item2}&lt;/Description&gt;" +</w:t>
      </w:r>
    </w:p>
    <w:p w14:paraId="2DE9F8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03E55A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$"\r\n&lt;DataType&gt;{ruleMl[l].Attribute[p].Item1}&lt;/DataType&gt;" +</w:t>
      </w:r>
    </w:p>
    <w:p w14:paraId="10CA39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391079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4800B2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ekbText += slots;</w:t>
      </w:r>
    </w:p>
    <w:p w14:paraId="5DD55C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5D4DF0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137B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6CB23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templateEnd = $"\r\n&lt;/Slots&gt;" +</w:t>
      </w:r>
    </w:p>
    <w:p w14:paraId="34FD27D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6EEE50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templateEnd;</w:t>
      </w:r>
    </w:p>
    <w:p w14:paraId="479BBF7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3D0C4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1A9FF1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045B7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35B8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templatesEnd = templatesEnd = $"\r\n&lt;/Templates&gt;";</w:t>
      </w:r>
    </w:p>
    <w:p w14:paraId="0EFD73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+= templatesEnd;</w:t>
      </w:r>
    </w:p>
    <w:p w14:paraId="2C40B4C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963C38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351FE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"\r\n&lt;GRules&gt;";</w:t>
      </w:r>
    </w:p>
    <w:p w14:paraId="4B9195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+= facts;</w:t>
      </w:r>
    </w:p>
    <w:p w14:paraId="2B19ED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A75D5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5BB4C2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40871D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(q &lt; associations.Count)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1A8BA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8A346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230A176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5530DA8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E3B6C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58ABB7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4EACD3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7420D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1C15B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0222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54F3112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0BE5A79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45A011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grules =</w:t>
      </w:r>
    </w:p>
    <w:p w14:paraId="0BE908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$"\r\n&lt;GRule&gt;" +</w:t>
      </w:r>
    </w:p>
    <w:p w14:paraId="05F250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$"\r\n&lt;ID&gt;G{idTempStr}&lt;/ID&gt;" +</w:t>
      </w:r>
    </w:p>
    <w:p w14:paraId="3C0AA0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$"\r\n&lt;Name&gt;{associations[q].AssotionName}&lt;/Name&gt;" +</w:t>
      </w:r>
    </w:p>
    <w:p w14:paraId="7EB37B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$"\r\n&lt;ShortName&gt;{associations[q].AssotionName}&lt;/ShortName&gt;" +</w:t>
      </w:r>
    </w:p>
    <w:p w14:paraId="4685FD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$"\r\n&lt;Description&gt;{associations[q].AssotionName}&lt;/Description&gt;" +</w:t>
      </w:r>
    </w:p>
    <w:p w14:paraId="1D4D3B8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$"\r\n&lt;PackageName&gt;&lt;/PackageName&gt;" +</w:t>
      </w:r>
    </w:p>
    <w:p w14:paraId="36F252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$"\r\n&lt;RootPackageName&gt;&lt;/RootPackageName&gt;" +</w:t>
      </w:r>
    </w:p>
    <w:p w14:paraId="0946C2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$"\r\n&lt;DrawParams&gt;xG{idTempStr}=26" +</w:t>
      </w:r>
    </w:p>
    <w:p w14:paraId="7AA9B0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$"\r\nyG{idTempStr}=105" +</w:t>
      </w:r>
    </w:p>
    <w:p w14:paraId="5ADDDD3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$"\r\nw=170" +</w:t>
      </w:r>
    </w:p>
    <w:p w14:paraId="0C7CF72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$"\r\nh=34" +</w:t>
      </w:r>
    </w:p>
    <w:p w14:paraId="312166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$"\r\n&lt;/DrawParams&gt;" +</w:t>
      </w:r>
    </w:p>
    <w:p w14:paraId="69675C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3D51A67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$"\r\n&lt;C0&gt;{associations[q].SourceName}&lt;/C0&gt;" +</w:t>
      </w:r>
    </w:p>
    <w:p w14:paraId="006B76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35A815B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0C56D2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$"\r\n&lt;A0&gt;{associations[q].TargetName}&lt;/A0&gt;" +</w:t>
      </w:r>
    </w:p>
    <w:p w14:paraId="79D9FBD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3A9F532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$"\r\n&lt;/GRule&gt;";</w:t>
      </w:r>
    </w:p>
    <w:p w14:paraId="0D45D6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grules;</w:t>
      </w:r>
    </w:p>
    <w:p w14:paraId="4B3B78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437985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27FEC15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4BFE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конца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55DEB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ekbEnd = $"\r\n&lt;/GRules&gt;" +</w:t>
      </w:r>
    </w:p>
    <w:p w14:paraId="3F15D40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374071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554071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24585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$"\r\n&lt;FScales/&gt;" +</w:t>
      </w:r>
    </w:p>
    <w:p w14:paraId="6C7F5D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$"\r\n&lt;TempPackageList/&gt;" +</w:t>
      </w:r>
    </w:p>
    <w:p w14:paraId="6D264D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$"\r\n&lt;FactPackageList/&gt;" +</w:t>
      </w:r>
    </w:p>
    <w:p w14:paraId="716603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$"\r\n&lt;RulePackageList/&gt;" +</w:t>
      </w:r>
    </w:p>
    <w:p w14:paraId="718FC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$"\r\n&lt;GRulePackageList/&gt;" +</w:t>
      </w:r>
    </w:p>
    <w:p w14:paraId="33CA0E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$"\r\n&lt;/KnowledgeBase&gt;" +</w:t>
      </w:r>
    </w:p>
    <w:p w14:paraId="69A392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434629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5ABB3A8" w14:textId="77777777" w:rsidR="000056DF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442F1">
        <w:rPr>
          <w:rFonts w:ascii="Courier New" w:hAnsi="Courier New" w:cs="Courier New"/>
          <w:sz w:val="20"/>
          <w:szCs w:val="20"/>
          <w:lang w:val="en-US"/>
        </w:rPr>
        <w:t>ekbText += ekbEnd;</w:t>
      </w:r>
    </w:p>
    <w:p w14:paraId="6A333364" w14:textId="29FB1AF2" w:rsidR="005A5CD2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45772E" w14:textId="00F9DB35" w:rsidR="000056DF" w:rsidRPr="009442F1" w:rsidRDefault="000056DF" w:rsidP="000056DF">
      <w:pPr>
        <w:pStyle w:val="aa"/>
        <w:rPr>
          <w:lang w:val="en-US"/>
        </w:rPr>
      </w:pPr>
    </w:p>
    <w:p w14:paraId="0C5B3C46" w14:textId="7393AA4C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RuleMl</w:t>
      </w:r>
    </w:p>
    <w:p w14:paraId="70179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internal class RuleMl</w:t>
      </w:r>
    </w:p>
    <w:p w14:paraId="54D898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603D0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ClassName { get; set; }</w:t>
      </w:r>
    </w:p>
    <w:p w14:paraId="4B10E7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282137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List&lt;(string, string)&gt; Attribute { get; set; }</w:t>
      </w:r>
    </w:p>
    <w:p w14:paraId="3332E1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EFA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1E5B2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RuleMl(string className, List&lt;(string, string)&gt; attribute)</w:t>
      </w:r>
    </w:p>
    <w:p w14:paraId="03ED09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79506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ClassName = className;</w:t>
      </w:r>
    </w:p>
    <w:p w14:paraId="6B1D81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5FABA3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F909CB" w14:textId="49A842C1" w:rsid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715B310" w14:textId="76835B8E" w:rsidR="000056DF" w:rsidRPr="009442F1" w:rsidRDefault="000056DF" w:rsidP="000056DF">
      <w:pPr>
        <w:pStyle w:val="aa"/>
        <w:rPr>
          <w:lang w:val="en-US"/>
        </w:rPr>
      </w:pPr>
    </w:p>
    <w:p w14:paraId="285C4242" w14:textId="1BDE19E1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Association</w:t>
      </w:r>
    </w:p>
    <w:p w14:paraId="121582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internal class Association</w:t>
      </w:r>
    </w:p>
    <w:p w14:paraId="5E45CE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7073B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AssotionName { get; set; }</w:t>
      </w:r>
    </w:p>
    <w:p w14:paraId="2B716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SourceName { get; set; }</w:t>
      </w:r>
    </w:p>
    <w:p w14:paraId="38FA24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TargetName { get; set; }</w:t>
      </w:r>
    </w:p>
    <w:p w14:paraId="6F67AB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721D2E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Association(string assotionName, string sourceName, string targetName)</w:t>
      </w:r>
    </w:p>
    <w:p w14:paraId="67A5A0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81480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AssotionName = assotionName;</w:t>
      </w:r>
    </w:p>
    <w:p w14:paraId="258CC2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SourceName = sourceName;</w:t>
      </w:r>
    </w:p>
    <w:p w14:paraId="241559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TargetName = targetName;</w:t>
      </w:r>
    </w:p>
    <w:p w14:paraId="621F8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2938FCD" w14:textId="6E746E8A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056DF" w:rsidRPr="00005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AF981" w14:textId="77777777" w:rsidR="0044033E" w:rsidRDefault="0044033E">
      <w:r>
        <w:separator/>
      </w:r>
    </w:p>
  </w:endnote>
  <w:endnote w:type="continuationSeparator" w:id="0">
    <w:p w14:paraId="25E92B9E" w14:textId="77777777" w:rsidR="0044033E" w:rsidRDefault="00440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1417" w14:textId="77777777" w:rsidR="001F0BE8" w:rsidRDefault="00941FA0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866A446" w14:textId="77777777" w:rsidR="001F0BE8" w:rsidRDefault="0044033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68B2" w14:textId="77777777" w:rsidR="001F0BE8" w:rsidRDefault="00941FA0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4357CF5" w14:textId="77777777" w:rsidR="001F0BE8" w:rsidRDefault="0044033E" w:rsidP="0034035C">
    <w:pPr>
      <w:pStyle w:val="af3"/>
      <w:tabs>
        <w:tab w:val="clear" w:pos="4677"/>
        <w:tab w:val="center" w:pos="4820"/>
      </w:tabs>
      <w:jc w:val="center"/>
    </w:pPr>
  </w:p>
  <w:p w14:paraId="5307AC6D" w14:textId="77777777" w:rsidR="001F0BE8" w:rsidRDefault="0044033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D711B" w14:textId="77777777" w:rsidR="0044033E" w:rsidRDefault="0044033E">
      <w:r>
        <w:separator/>
      </w:r>
    </w:p>
  </w:footnote>
  <w:footnote w:type="continuationSeparator" w:id="0">
    <w:p w14:paraId="4D460E21" w14:textId="77777777" w:rsidR="0044033E" w:rsidRDefault="004403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877C" w14:textId="77777777" w:rsidR="001F0BE8" w:rsidRDefault="00941FA0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203959D2" w14:textId="77777777" w:rsidR="001F0BE8" w:rsidRDefault="0044033E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CDE7" w14:textId="77777777" w:rsidR="001F0BE8" w:rsidRDefault="0044033E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B97942"/>
    <w:multiLevelType w:val="multilevel"/>
    <w:tmpl w:val="6AD4E86C"/>
    <w:numStyleLink w:val="a1"/>
  </w:abstractNum>
  <w:abstractNum w:abstractNumId="14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6222C"/>
    <w:multiLevelType w:val="multilevel"/>
    <w:tmpl w:val="C74A0D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7"/>
  </w:num>
  <w:num w:numId="4">
    <w:abstractNumId w:val="28"/>
  </w:num>
  <w:num w:numId="5">
    <w:abstractNumId w:val="14"/>
  </w:num>
  <w:num w:numId="6">
    <w:abstractNumId w:val="5"/>
  </w:num>
  <w:num w:numId="7">
    <w:abstractNumId w:val="17"/>
  </w:num>
  <w:num w:numId="8">
    <w:abstractNumId w:val="13"/>
  </w:num>
  <w:num w:numId="9">
    <w:abstractNumId w:val="2"/>
  </w:num>
  <w:num w:numId="10">
    <w:abstractNumId w:val="32"/>
  </w:num>
  <w:num w:numId="11">
    <w:abstractNumId w:val="1"/>
  </w:num>
  <w:num w:numId="12">
    <w:abstractNumId w:val="25"/>
  </w:num>
  <w:num w:numId="13">
    <w:abstractNumId w:val="0"/>
  </w:num>
  <w:num w:numId="14">
    <w:abstractNumId w:val="27"/>
  </w:num>
  <w:num w:numId="15">
    <w:abstractNumId w:val="10"/>
  </w:num>
  <w:num w:numId="16">
    <w:abstractNumId w:val="16"/>
  </w:num>
  <w:num w:numId="17">
    <w:abstractNumId w:val="29"/>
  </w:num>
  <w:num w:numId="18">
    <w:abstractNumId w:val="26"/>
  </w:num>
  <w:num w:numId="19">
    <w:abstractNumId w:val="12"/>
  </w:num>
  <w:num w:numId="20">
    <w:abstractNumId w:val="6"/>
  </w:num>
  <w:num w:numId="21">
    <w:abstractNumId w:val="18"/>
  </w:num>
  <w:num w:numId="22">
    <w:abstractNumId w:val="19"/>
  </w:num>
  <w:num w:numId="23">
    <w:abstractNumId w:val="23"/>
  </w:num>
  <w:num w:numId="24">
    <w:abstractNumId w:val="21"/>
  </w:num>
  <w:num w:numId="25">
    <w:abstractNumId w:val="9"/>
  </w:num>
  <w:num w:numId="26">
    <w:abstractNumId w:val="22"/>
  </w:num>
  <w:num w:numId="27">
    <w:abstractNumId w:val="3"/>
  </w:num>
  <w:num w:numId="28">
    <w:abstractNumId w:val="4"/>
  </w:num>
  <w:num w:numId="29">
    <w:abstractNumId w:val="33"/>
  </w:num>
  <w:num w:numId="30">
    <w:abstractNumId w:val="15"/>
  </w:num>
  <w:num w:numId="31">
    <w:abstractNumId w:val="30"/>
  </w:num>
  <w:num w:numId="32">
    <w:abstractNumId w:val="24"/>
  </w:num>
  <w:num w:numId="33">
    <w:abstractNumId w:val="31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079B"/>
    <w:rsid w:val="00000EB5"/>
    <w:rsid w:val="000056DF"/>
    <w:rsid w:val="00014F82"/>
    <w:rsid w:val="00075FEB"/>
    <w:rsid w:val="001818CA"/>
    <w:rsid w:val="001B507E"/>
    <w:rsid w:val="001D438C"/>
    <w:rsid w:val="002E3E29"/>
    <w:rsid w:val="00306500"/>
    <w:rsid w:val="0044033E"/>
    <w:rsid w:val="004F5A61"/>
    <w:rsid w:val="005034B9"/>
    <w:rsid w:val="005A5CD2"/>
    <w:rsid w:val="005E6218"/>
    <w:rsid w:val="005F696B"/>
    <w:rsid w:val="00601242"/>
    <w:rsid w:val="00675F66"/>
    <w:rsid w:val="006969B4"/>
    <w:rsid w:val="007304FE"/>
    <w:rsid w:val="007C21D4"/>
    <w:rsid w:val="00812A1D"/>
    <w:rsid w:val="0082079B"/>
    <w:rsid w:val="008673F4"/>
    <w:rsid w:val="00915FEA"/>
    <w:rsid w:val="00937A74"/>
    <w:rsid w:val="00941FA0"/>
    <w:rsid w:val="009442F1"/>
    <w:rsid w:val="009459D3"/>
    <w:rsid w:val="00A170D5"/>
    <w:rsid w:val="00A42E4E"/>
    <w:rsid w:val="00B44349"/>
    <w:rsid w:val="00B80B65"/>
    <w:rsid w:val="00B84355"/>
    <w:rsid w:val="00C21152"/>
    <w:rsid w:val="00CC6DD0"/>
    <w:rsid w:val="00CD5434"/>
    <w:rsid w:val="00CE6AD4"/>
    <w:rsid w:val="00CF2303"/>
    <w:rsid w:val="00D46C11"/>
    <w:rsid w:val="00D74041"/>
    <w:rsid w:val="00D76135"/>
    <w:rsid w:val="00D821E8"/>
    <w:rsid w:val="00ED2F86"/>
    <w:rsid w:val="00ED6340"/>
    <w:rsid w:val="00EF45F3"/>
    <w:rsid w:val="00F0253F"/>
    <w:rsid w:val="00F571D9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F050"/>
  <w15:docId w15:val="{B6C596BC-D29C-4C78-A249-27C4A2ED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820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5F69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82079B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82079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82079B"/>
  </w:style>
  <w:style w:type="paragraph" w:styleId="af6">
    <w:name w:val="header"/>
    <w:basedOn w:val="a5"/>
    <w:link w:val="af7"/>
    <w:uiPriority w:val="99"/>
    <w:rsid w:val="0082079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82079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25">
    <w:name w:val="Знак Знак Знак Знак Знак Знак2"/>
    <w:basedOn w:val="a5"/>
    <w:rsid w:val="0082079B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styleId="32">
    <w:name w:val="toc 3"/>
    <w:basedOn w:val="a5"/>
    <w:next w:val="a5"/>
    <w:autoRedefine/>
    <w:uiPriority w:val="39"/>
    <w:unhideWhenUsed/>
    <w:rsid w:val="00CC6DD0"/>
    <w:pPr>
      <w:spacing w:after="100"/>
      <w:ind w:left="480"/>
    </w:pPr>
  </w:style>
  <w:style w:type="character" w:customStyle="1" w:styleId="30">
    <w:name w:val="Заголовок 3 Знак"/>
    <w:basedOn w:val="a6"/>
    <w:link w:val="3"/>
    <w:uiPriority w:val="9"/>
    <w:semiHidden/>
    <w:rsid w:val="005F696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af8">
    <w:name w:val="АААСтиль"/>
    <w:basedOn w:val="a5"/>
    <w:link w:val="af9"/>
    <w:qFormat/>
    <w:rsid w:val="00D74041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D740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D74041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D74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a"/>
    <w:rsid w:val="00D74041"/>
    <w:pPr>
      <w:numPr>
        <w:numId w:val="33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a">
    <w:name w:val="Л_Н_список Знак"/>
    <w:link w:val="a3"/>
    <w:rsid w:val="00D74041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5A5CD2"/>
    <w:rPr>
      <w:i/>
      <w:iCs/>
    </w:rPr>
  </w:style>
  <w:style w:type="paragraph" w:customStyle="1" w:styleId="Properties">
    <w:name w:val="Properti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5A5CD2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5A5CD2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5A5CD2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43</TotalTime>
  <Pages>41</Pages>
  <Words>6779</Words>
  <Characters>38641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19</cp:revision>
  <dcterms:created xsi:type="dcterms:W3CDTF">2022-12-08T06:30:00Z</dcterms:created>
  <dcterms:modified xsi:type="dcterms:W3CDTF">2022-12-10T14:10:00Z</dcterms:modified>
</cp:coreProperties>
</file>